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0062" w14:textId="7D7F11C4" w:rsidR="00E81191" w:rsidRPr="009B40B1" w:rsidRDefault="00FB7811" w:rsidP="0097063E">
      <w:pPr>
        <w:pStyle w:val="Titel-Huisstijl"/>
        <w:contextualSpacing/>
        <w:rPr>
          <w:lang w:val="en-US"/>
        </w:rPr>
      </w:pPr>
      <w:r w:rsidRPr="009B40B1">
        <w:rPr>
          <w:lang w:val="en-US"/>
        </w:rPr>
        <w:t>Application</w:t>
      </w:r>
      <w:r w:rsidR="00DC5E92">
        <w:rPr>
          <w:lang w:val="en-US"/>
        </w:rPr>
        <w:t xml:space="preserve"> UAT</w:t>
      </w:r>
      <w:r w:rsidRPr="009B40B1">
        <w:rPr>
          <w:lang w:val="en-US"/>
        </w:rPr>
        <w:t xml:space="preserve"> </w:t>
      </w:r>
      <w:r w:rsidR="00C921F7" w:rsidRPr="009B40B1">
        <w:rPr>
          <w:lang w:val="en-US"/>
        </w:rPr>
        <w:t>Form</w:t>
      </w:r>
    </w:p>
    <w:p w14:paraId="6D938C19" w14:textId="3E34F69D" w:rsidR="00E76577" w:rsidRPr="00E76577" w:rsidRDefault="00CA4F9E" w:rsidP="00E76577">
      <w:pPr>
        <w:rPr>
          <w:sz w:val="32"/>
          <w:szCs w:val="32"/>
          <w:lang w:val="en-US"/>
        </w:rPr>
      </w:pPr>
      <w:r w:rsidRPr="00E76577">
        <w:rPr>
          <w:sz w:val="32"/>
          <w:szCs w:val="32"/>
          <w:lang w:val="en-US"/>
        </w:rPr>
        <w:t>APPLICATIONID</w:t>
      </w:r>
    </w:p>
    <w:p w14:paraId="385CF5ED" w14:textId="77777777" w:rsidR="00E76577" w:rsidRDefault="00E76577" w:rsidP="00FB7811">
      <w:pPr>
        <w:rPr>
          <w:sz w:val="32"/>
          <w:szCs w:val="32"/>
          <w:lang w:val="fr-FR"/>
        </w:rPr>
      </w:pPr>
    </w:p>
    <w:p w14:paraId="52FBD1F1" w14:textId="40F3276E" w:rsidR="00FB7811" w:rsidRPr="00600BBB" w:rsidRDefault="00FB7811" w:rsidP="00FB7811">
      <w:pPr>
        <w:rPr>
          <w:sz w:val="32"/>
          <w:szCs w:val="32"/>
          <w:lang w:val="fr-FR"/>
        </w:rPr>
      </w:pPr>
    </w:p>
    <w:p w14:paraId="544E9966" w14:textId="69CE9832" w:rsidR="005D3F0D" w:rsidRDefault="005D3F0D" w:rsidP="0097063E">
      <w:pPr>
        <w:pStyle w:val="Versie-Huisstijl"/>
        <w:contextualSpacing/>
        <w:rPr>
          <w:lang w:val="fr-FR"/>
        </w:rPr>
      </w:pPr>
    </w:p>
    <w:p w14:paraId="35B1B791" w14:textId="5120600A" w:rsidR="00600BBB" w:rsidRDefault="00600BBB" w:rsidP="0097063E">
      <w:pPr>
        <w:pStyle w:val="Versie-Huisstijl"/>
        <w:contextualSpacing/>
        <w:rPr>
          <w:lang w:val="fr-FR"/>
        </w:rPr>
      </w:pPr>
    </w:p>
    <w:p w14:paraId="6211349A" w14:textId="4F828000" w:rsidR="00600BBB" w:rsidRDefault="00600BBB" w:rsidP="0097063E">
      <w:pPr>
        <w:pStyle w:val="Versie-Huisstijl"/>
        <w:contextualSpacing/>
        <w:rPr>
          <w:lang w:val="fr-FR"/>
        </w:rPr>
      </w:pPr>
    </w:p>
    <w:p w14:paraId="5C754F59" w14:textId="79AC44F4" w:rsidR="00600BBB" w:rsidRDefault="00600BBB" w:rsidP="0097063E">
      <w:pPr>
        <w:pStyle w:val="Versie-Huisstijl"/>
        <w:contextualSpacing/>
        <w:rPr>
          <w:lang w:val="fr-FR"/>
        </w:rPr>
      </w:pPr>
    </w:p>
    <w:p w14:paraId="60DE3029" w14:textId="77777777" w:rsidR="00600BBB" w:rsidRPr="00715777" w:rsidRDefault="00600BBB" w:rsidP="0097063E">
      <w:pPr>
        <w:pStyle w:val="Versie-Huisstijl"/>
        <w:contextualSpacing/>
        <w:rPr>
          <w:lang w:val="fr-F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619"/>
      </w:tblGrid>
      <w:tr w:rsidR="00BF018E" w:rsidRPr="00715777" w14:paraId="29B7EE00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665FCA2D" w14:textId="04FE89A9" w:rsidR="00BF018E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Version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03DBFE50" w14:textId="77777777" w:rsidR="00BF018E" w:rsidRPr="00715777" w:rsidRDefault="00CA4F9E" w:rsidP="0097063E">
            <w:pPr>
              <w:pStyle w:val="Datumenbetreft-Huisstijl"/>
              <w:tabs>
                <w:tab w:val="clear" w:pos="1117"/>
              </w:tabs>
              <w:contextualSpacing/>
            </w:pPr>
            <w:r>
              <w:fldChar w:fldCharType="begin"/>
            </w:r>
            <w:r>
              <w:instrText xml:space="preserve"> DOCPROPERTY  Versie  \* MERGEFORMAT </w:instrText>
            </w:r>
            <w:r>
              <w:fldChar w:fldCharType="separate"/>
            </w:r>
            <w:r w:rsidR="003B15D1" w:rsidRPr="00715777">
              <w:t>0.1</w:t>
            </w:r>
            <w:r>
              <w:fldChar w:fldCharType="end"/>
            </w:r>
          </w:p>
        </w:tc>
      </w:tr>
      <w:tr w:rsidR="00E81191" w:rsidRPr="00715777" w14:paraId="1323252F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10322C8D" w14:textId="551345F7" w:rsidR="00E81191" w:rsidRPr="00715777" w:rsidRDefault="00320228" w:rsidP="00FB7811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Dat</w:t>
            </w:r>
            <w:r w:rsidR="00FB7811" w:rsidRPr="00715777">
              <w:t>e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6FE3D9B0" w14:textId="225BD7B9" w:rsidR="00E81191" w:rsidRPr="00715777" w:rsidRDefault="00CE41B2" w:rsidP="00FB7811">
            <w:pPr>
              <w:pStyle w:val="Datumenbetreft-Huisstijl"/>
              <w:tabs>
                <w:tab w:val="clear" w:pos="1117"/>
              </w:tabs>
              <w:contextualSpacing/>
            </w:pPr>
            <w:r>
              <w:t>2025-06-04</w:t>
            </w:r>
          </w:p>
        </w:tc>
      </w:tr>
      <w:tr w:rsidR="00E81191" w:rsidRPr="00715777" w14:paraId="521B7DE5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46563372" w14:textId="77777777" w:rsidR="00E81191" w:rsidRPr="00715777" w:rsidRDefault="00320228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Status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74007F2B" w14:textId="05FD7D75" w:rsidR="00E81191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Draft</w:t>
            </w:r>
          </w:p>
        </w:tc>
      </w:tr>
    </w:tbl>
    <w:p w14:paraId="03B99BFA" w14:textId="77777777" w:rsidR="00E81191" w:rsidRPr="00715777" w:rsidRDefault="00E81191" w:rsidP="0097063E">
      <w:pPr>
        <w:pStyle w:val="Sectieeinde-Huisstijl"/>
        <w:contextualSpacing/>
      </w:pPr>
    </w:p>
    <w:p w14:paraId="02A17AE0" w14:textId="77777777" w:rsidR="00016DF0" w:rsidRPr="00715777" w:rsidRDefault="00016DF0" w:rsidP="0097063E">
      <w:pPr>
        <w:suppressAutoHyphens w:val="0"/>
        <w:autoSpaceDN/>
        <w:contextualSpacing/>
        <w:textAlignment w:val="auto"/>
      </w:pPr>
    </w:p>
    <w:p w14:paraId="07F38792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even" r:id="rId13"/>
          <w:headerReference w:type="default" r:id="rId14"/>
          <w:footerReference w:type="even" r:id="rId15"/>
          <w:footerReference w:type="default" r:id="rId16"/>
          <w:pgSz w:w="11905" w:h="16837" w:code="9"/>
          <w:pgMar w:top="3856" w:right="2778" w:bottom="1134" w:left="3232" w:header="198" w:footer="709" w:gutter="0"/>
          <w:cols w:space="708"/>
          <w:docGrid w:linePitch="326"/>
        </w:sectPr>
      </w:pPr>
    </w:p>
    <w:p w14:paraId="24A49541" w14:textId="450D7A24" w:rsidR="00E81191" w:rsidRPr="00441A87" w:rsidRDefault="00441A87" w:rsidP="0097063E">
      <w:pPr>
        <w:pStyle w:val="Titel-Huisstijl"/>
        <w:contextualSpacing/>
        <w:rPr>
          <w:b/>
        </w:rPr>
      </w:pPr>
      <w:proofErr w:type="spellStart"/>
      <w:r>
        <w:rPr>
          <w:b/>
        </w:rPr>
        <w:lastRenderedPageBreak/>
        <w:t>Coloph</w:t>
      </w:r>
      <w:r w:rsidR="003114D8" w:rsidRPr="00441A87">
        <w:rPr>
          <w:b/>
        </w:rPr>
        <w:t>on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4960"/>
      </w:tblGrid>
      <w:tr w:rsidR="00E81191" w:rsidRPr="00715777" w14:paraId="40A1188B" w14:textId="77777777" w:rsidTr="00980813">
        <w:tc>
          <w:tcPr>
            <w:tcW w:w="2749" w:type="dxa"/>
          </w:tcPr>
          <w:p w14:paraId="58FEA55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3C19B0D1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7BBE6DDB" w14:textId="77777777" w:rsidTr="00980813">
        <w:tc>
          <w:tcPr>
            <w:tcW w:w="2749" w:type="dxa"/>
          </w:tcPr>
          <w:p w14:paraId="7F37656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B3B4478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591417E4" w14:textId="77777777" w:rsidTr="00980813">
        <w:tc>
          <w:tcPr>
            <w:tcW w:w="2749" w:type="dxa"/>
          </w:tcPr>
          <w:p w14:paraId="5389689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597E306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0B3119FD" w14:textId="77777777" w:rsidTr="00980813">
        <w:tc>
          <w:tcPr>
            <w:tcW w:w="2749" w:type="dxa"/>
          </w:tcPr>
          <w:p w14:paraId="72E5674F" w14:textId="092FF6EC" w:rsidR="00E81191" w:rsidRPr="00715777" w:rsidRDefault="00320228" w:rsidP="00441A87">
            <w:pPr>
              <w:pStyle w:val="Colofon-Huisstijl"/>
              <w:contextualSpacing/>
            </w:pPr>
            <w:proofErr w:type="spellStart"/>
            <w:r w:rsidRPr="00715777">
              <w:t>Locati</w:t>
            </w:r>
            <w:r w:rsidR="00441A87">
              <w:t>on</w:t>
            </w:r>
            <w:proofErr w:type="spellEnd"/>
          </w:p>
        </w:tc>
        <w:tc>
          <w:tcPr>
            <w:tcW w:w="4960" w:type="dxa"/>
          </w:tcPr>
          <w:p w14:paraId="65B9279A" w14:textId="77777777" w:rsidR="00E81191" w:rsidRPr="00715777" w:rsidRDefault="00320228" w:rsidP="0097063E">
            <w:pPr>
              <w:pStyle w:val="Colofon-Huisstijl"/>
              <w:contextualSpacing/>
            </w:pPr>
            <w:proofErr w:type="spellStart"/>
            <w:r w:rsidRPr="00715777">
              <w:t>Luchtmachttoren</w:t>
            </w:r>
            <w:proofErr w:type="spellEnd"/>
          </w:p>
        </w:tc>
      </w:tr>
      <w:tr w:rsidR="00E81191" w:rsidRPr="00715777" w14:paraId="77EFC2D8" w14:textId="77777777" w:rsidTr="00980813">
        <w:tc>
          <w:tcPr>
            <w:tcW w:w="2749" w:type="dxa"/>
          </w:tcPr>
          <w:p w14:paraId="75BEA69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E0B05F1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Breda</w:t>
            </w:r>
          </w:p>
        </w:tc>
      </w:tr>
      <w:tr w:rsidR="00320228" w:rsidRPr="00715777" w14:paraId="68C7168C" w14:textId="77777777" w:rsidTr="00980813">
        <w:tc>
          <w:tcPr>
            <w:tcW w:w="2749" w:type="dxa"/>
          </w:tcPr>
          <w:p w14:paraId="4412BF92" w14:textId="77777777" w:rsidR="00320228" w:rsidRPr="00715777" w:rsidRDefault="00320228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E4C1B7C" w14:textId="77777777" w:rsidR="00320228" w:rsidRPr="00715777" w:rsidRDefault="00320228" w:rsidP="0097063E">
            <w:pPr>
              <w:pStyle w:val="Colofon-Huisstijl"/>
              <w:contextualSpacing/>
            </w:pPr>
          </w:p>
        </w:tc>
      </w:tr>
      <w:tr w:rsidR="00E81191" w:rsidRPr="00715777" w14:paraId="6D034E94" w14:textId="77777777" w:rsidTr="00980813">
        <w:tc>
          <w:tcPr>
            <w:tcW w:w="2749" w:type="dxa"/>
          </w:tcPr>
          <w:p w14:paraId="38B8E30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7EA928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AF73210" w14:textId="77777777" w:rsidTr="00980813">
        <w:tc>
          <w:tcPr>
            <w:tcW w:w="2749" w:type="dxa"/>
          </w:tcPr>
          <w:p w14:paraId="32EA7D4D" w14:textId="4CC83A70" w:rsidR="00E81191" w:rsidRPr="00715777" w:rsidRDefault="00320228" w:rsidP="00441A87">
            <w:pPr>
              <w:pStyle w:val="Colofon-Huisstijl"/>
              <w:contextualSpacing/>
            </w:pPr>
            <w:r w:rsidRPr="00715777">
              <w:t>Contact</w:t>
            </w:r>
          </w:p>
        </w:tc>
        <w:tc>
          <w:tcPr>
            <w:tcW w:w="4960" w:type="dxa"/>
          </w:tcPr>
          <w:p w14:paraId="68D5BE6C" w14:textId="04BA4B08" w:rsidR="00E81191" w:rsidRPr="00715777" w:rsidRDefault="00A9196C" w:rsidP="0097063E">
            <w:pPr>
              <w:pStyle w:val="Colofon-Huisstijl"/>
              <w:contextualSpacing/>
            </w:pPr>
            <w:r w:rsidRPr="00715777">
              <w:t>G.J.A.</w:t>
            </w:r>
            <w:r w:rsidR="00AE1726">
              <w:t xml:space="preserve"> (John)</w:t>
            </w:r>
            <w:r w:rsidRPr="00715777">
              <w:t xml:space="preserve"> van der </w:t>
            </w:r>
            <w:proofErr w:type="spellStart"/>
            <w:r w:rsidRPr="00715777">
              <w:t>Locht</w:t>
            </w:r>
            <w:proofErr w:type="spellEnd"/>
          </w:p>
        </w:tc>
      </w:tr>
      <w:tr w:rsidR="00E81191" w:rsidRPr="00715777" w14:paraId="45A98D89" w14:textId="77777777" w:rsidTr="00980813">
        <w:tc>
          <w:tcPr>
            <w:tcW w:w="2749" w:type="dxa"/>
          </w:tcPr>
          <w:p w14:paraId="2848812E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09094D0" w14:textId="77777777" w:rsidR="00E81191" w:rsidRPr="00715777" w:rsidRDefault="000F66DA" w:rsidP="00A9196C">
            <w:pPr>
              <w:pStyle w:val="Colofon-Huisstijl"/>
              <w:contextualSpacing/>
            </w:pPr>
            <w:r w:rsidRPr="00715777">
              <w:t xml:space="preserve">M </w:t>
            </w:r>
            <w:r w:rsidR="00320228" w:rsidRPr="00715777">
              <w:t>+316</w:t>
            </w:r>
            <w:r w:rsidR="00A9196C" w:rsidRPr="00715777">
              <w:t xml:space="preserve"> </w:t>
            </w:r>
            <w:r w:rsidR="00320228" w:rsidRPr="00715777">
              <w:t>2</w:t>
            </w:r>
            <w:r w:rsidR="00A9196C" w:rsidRPr="00715777">
              <w:t>952 8987</w:t>
            </w:r>
          </w:p>
        </w:tc>
      </w:tr>
      <w:tr w:rsidR="00E81191" w:rsidRPr="00715777" w14:paraId="62451CD0" w14:textId="77777777" w:rsidTr="00980813">
        <w:tc>
          <w:tcPr>
            <w:tcW w:w="2749" w:type="dxa"/>
          </w:tcPr>
          <w:p w14:paraId="14A78D6D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7AE94691" w14:textId="77777777" w:rsidR="00E81191" w:rsidRPr="00715777" w:rsidRDefault="00A9196C" w:rsidP="00A9196C">
            <w:pPr>
              <w:pStyle w:val="Colofon-Huisstijl"/>
              <w:contextualSpacing/>
            </w:pPr>
            <w:r w:rsidRPr="00715777">
              <w:t>GJA.vd.Locht</w:t>
            </w:r>
            <w:r w:rsidR="00320228" w:rsidRPr="00715777">
              <w:t>@mindef.nl</w:t>
            </w:r>
          </w:p>
        </w:tc>
      </w:tr>
      <w:tr w:rsidR="00E81191" w:rsidRPr="00715777" w14:paraId="50783321" w14:textId="77777777" w:rsidTr="00980813">
        <w:tc>
          <w:tcPr>
            <w:tcW w:w="2749" w:type="dxa"/>
          </w:tcPr>
          <w:p w14:paraId="106F466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7EBE9E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276F832A" w14:textId="77777777" w:rsidTr="00980813">
        <w:tc>
          <w:tcPr>
            <w:tcW w:w="2749" w:type="dxa"/>
          </w:tcPr>
          <w:p w14:paraId="2E4E6363" w14:textId="44FC9DA0" w:rsidR="00E81191" w:rsidRPr="00715777" w:rsidRDefault="00320228" w:rsidP="0097063E">
            <w:pPr>
              <w:pStyle w:val="Colofon-Huisstijl"/>
              <w:contextualSpacing/>
            </w:pPr>
            <w:r w:rsidRPr="00715777">
              <w:t>Versi</w:t>
            </w:r>
            <w:r w:rsidR="00441A87">
              <w:t>on</w:t>
            </w:r>
          </w:p>
        </w:tc>
        <w:tc>
          <w:tcPr>
            <w:tcW w:w="4960" w:type="dxa"/>
          </w:tcPr>
          <w:p w14:paraId="1047A41C" w14:textId="77777777" w:rsidR="00E81191" w:rsidRPr="00715777" w:rsidRDefault="00CA4F9E" w:rsidP="0097063E">
            <w:pPr>
              <w:pStyle w:val="Colofon-Huisstijl"/>
              <w:contextualSpacing/>
            </w:pPr>
            <w:r>
              <w:fldChar w:fldCharType="begin"/>
            </w:r>
            <w:r>
              <w:instrText xml:space="preserve"> DOCPROPERTY  Versie  \* MERGEFORMAT </w:instrText>
            </w:r>
            <w:r>
              <w:fldChar w:fldCharType="separate"/>
            </w:r>
            <w:r w:rsidR="003B15D1" w:rsidRPr="00715777">
              <w:t>0.1</w:t>
            </w:r>
            <w:r>
              <w:fldChar w:fldCharType="end"/>
            </w:r>
          </w:p>
        </w:tc>
      </w:tr>
      <w:tr w:rsidR="00E81191" w:rsidRPr="00715777" w14:paraId="61121598" w14:textId="77777777" w:rsidTr="00980813">
        <w:tc>
          <w:tcPr>
            <w:tcW w:w="2749" w:type="dxa"/>
          </w:tcPr>
          <w:p w14:paraId="7C07B68C" w14:textId="0553DD4B" w:rsidR="00E81191" w:rsidRPr="00715777" w:rsidRDefault="00441A87" w:rsidP="0097063E">
            <w:pPr>
              <w:pStyle w:val="Colofon-Huisstijl"/>
              <w:contextualSpacing/>
            </w:pPr>
            <w:r>
              <w:t>Customer</w:t>
            </w:r>
          </w:p>
        </w:tc>
        <w:tc>
          <w:tcPr>
            <w:tcW w:w="4960" w:type="dxa"/>
          </w:tcPr>
          <w:p w14:paraId="4EF32653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 xml:space="preserve">Edwin </w:t>
            </w:r>
            <w:proofErr w:type="spellStart"/>
            <w:r w:rsidRPr="00715777">
              <w:t>Cozijn</w:t>
            </w:r>
            <w:proofErr w:type="spellEnd"/>
          </w:p>
        </w:tc>
      </w:tr>
      <w:tr w:rsidR="00E81191" w:rsidRPr="00715777" w14:paraId="23161D13" w14:textId="77777777" w:rsidTr="00980813">
        <w:tc>
          <w:tcPr>
            <w:tcW w:w="2749" w:type="dxa"/>
          </w:tcPr>
          <w:p w14:paraId="0DD34116" w14:textId="5A462F72" w:rsidR="00E81191" w:rsidRPr="00715777" w:rsidRDefault="00441A87" w:rsidP="0097063E">
            <w:pPr>
              <w:pStyle w:val="Colofon-Huisstijl"/>
              <w:contextualSpacing/>
            </w:pPr>
            <w:r>
              <w:t>Author</w:t>
            </w:r>
          </w:p>
        </w:tc>
        <w:tc>
          <w:tcPr>
            <w:tcW w:w="4960" w:type="dxa"/>
          </w:tcPr>
          <w:p w14:paraId="7C74ACCD" w14:textId="2D6FB0E6" w:rsidR="00E81191" w:rsidRPr="00E24068" w:rsidRDefault="00CA4F9E" w:rsidP="0097063E">
            <w:pPr>
              <w:pStyle w:val="Colofon-Huisstijl"/>
              <w:contextualSpacing/>
              <w:rPr>
                <w:lang w:val="en-US"/>
              </w:rPr>
            </w:pPr>
            <w:r w:rsidRPr="0073761A">
              <w:rPr>
                <w:lang w:val="en-US"/>
              </w:rPr>
              <w:t>USERFULLNAME</w:t>
            </w:r>
          </w:p>
        </w:tc>
      </w:tr>
      <w:tr w:rsidR="00E81191" w:rsidRPr="00715777" w14:paraId="5673BB1B" w14:textId="77777777" w:rsidTr="00980813">
        <w:tc>
          <w:tcPr>
            <w:tcW w:w="2749" w:type="dxa"/>
          </w:tcPr>
          <w:p w14:paraId="22662B4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4496562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B234C7C" w14:textId="77777777" w:rsidTr="00980813">
        <w:tc>
          <w:tcPr>
            <w:tcW w:w="2749" w:type="dxa"/>
          </w:tcPr>
          <w:p w14:paraId="30DDE9B4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Aantal pagina's incl. bijlage(n)</w:t>
            </w:r>
          </w:p>
        </w:tc>
        <w:tc>
          <w:tcPr>
            <w:tcW w:w="4960" w:type="dxa"/>
          </w:tcPr>
          <w:p w14:paraId="4C5B71A3" w14:textId="25AACDA8" w:rsidR="00E81191" w:rsidRPr="00715777" w:rsidRDefault="00CA4F9E" w:rsidP="0097063E">
            <w:pPr>
              <w:pStyle w:val="Colofon-Huisstijl"/>
              <w:contextualSpacing/>
            </w:pPr>
            <w:r>
              <w:fldChar w:fldCharType="begin"/>
            </w:r>
            <w:r>
              <w:instrText xml:space="preserve"> NUMPAGES   \* MERGEFORMAT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p>
        </w:tc>
      </w:tr>
    </w:tbl>
    <w:p w14:paraId="443A1BD2" w14:textId="77777777" w:rsidR="00E81191" w:rsidRPr="00715777" w:rsidRDefault="00E81191" w:rsidP="0097063E">
      <w:pPr>
        <w:contextualSpacing/>
      </w:pPr>
    </w:p>
    <w:p w14:paraId="044A1AFD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default" r:id="rId17"/>
          <w:footerReference w:type="default" r:id="rId18"/>
          <w:pgSz w:w="11905" w:h="16837" w:code="9"/>
          <w:pgMar w:top="2517" w:right="958" w:bottom="1077" w:left="3221" w:header="198" w:footer="658" w:gutter="0"/>
          <w:cols w:space="708"/>
          <w:docGrid w:linePitch="326"/>
        </w:sectPr>
      </w:pPr>
    </w:p>
    <w:p w14:paraId="29FA0B44" w14:textId="3463D9C1" w:rsidR="00E81191" w:rsidRPr="00715777" w:rsidRDefault="00934FC0" w:rsidP="00FB7811">
      <w:pPr>
        <w:pStyle w:val="Inhoudsopgavekop-Huisstijl"/>
        <w:contextualSpacing/>
      </w:pPr>
      <w:r>
        <w:lastRenderedPageBreak/>
        <w:t>Contents</w:t>
      </w:r>
    </w:p>
    <w:p w14:paraId="5F1E1259" w14:textId="17E06075" w:rsidR="00CA4F9E" w:rsidRDefault="00E90370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715777">
        <w:rPr>
          <w:rFonts w:ascii="Verdana" w:hAnsi="Verdana"/>
          <w:b w:val="0"/>
          <w:bCs w:val="0"/>
          <w:caps w:val="0"/>
        </w:rPr>
        <w:fldChar w:fldCharType="begin"/>
      </w:r>
      <w:r w:rsidRPr="00715777">
        <w:rPr>
          <w:rFonts w:ascii="Verdana" w:hAnsi="Verdana"/>
          <w:b w:val="0"/>
          <w:bCs w:val="0"/>
          <w:caps w:val="0"/>
          <w:lang w:val="en-US"/>
        </w:rPr>
        <w:instrText xml:space="preserve"> TOC \o "1-3" </w:instrText>
      </w:r>
      <w:r w:rsidRPr="00715777">
        <w:rPr>
          <w:rFonts w:ascii="Verdana" w:hAnsi="Verdana"/>
          <w:b w:val="0"/>
          <w:bCs w:val="0"/>
          <w:caps w:val="0"/>
        </w:rPr>
        <w:fldChar w:fldCharType="separate"/>
      </w:r>
      <w:r w:rsidR="00CA4F9E">
        <w:rPr>
          <w:noProof/>
        </w:rPr>
        <w:t>1</w:t>
      </w:r>
      <w:r w:rsidR="00CA4F9E"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="00CA4F9E" w:rsidRPr="006B1AD9">
        <w:rPr>
          <w:noProof/>
          <w:lang w:val="en-US"/>
        </w:rPr>
        <w:t>Contact information</w:t>
      </w:r>
      <w:r w:rsidR="00CA4F9E">
        <w:rPr>
          <w:noProof/>
        </w:rPr>
        <w:tab/>
      </w:r>
      <w:r w:rsidR="00CA4F9E">
        <w:rPr>
          <w:noProof/>
        </w:rPr>
        <w:fldChar w:fldCharType="begin"/>
      </w:r>
      <w:r w:rsidR="00CA4F9E">
        <w:rPr>
          <w:noProof/>
        </w:rPr>
        <w:instrText xml:space="preserve"> PAGEREF _Toc203563613 \h </w:instrText>
      </w:r>
      <w:r w:rsidR="00CA4F9E">
        <w:rPr>
          <w:noProof/>
        </w:rPr>
      </w:r>
      <w:r w:rsidR="00CA4F9E">
        <w:rPr>
          <w:noProof/>
        </w:rPr>
        <w:fldChar w:fldCharType="separate"/>
      </w:r>
      <w:r w:rsidR="00CA4F9E">
        <w:rPr>
          <w:noProof/>
        </w:rPr>
        <w:t>4</w:t>
      </w:r>
      <w:r w:rsidR="00CA4F9E">
        <w:rPr>
          <w:noProof/>
        </w:rPr>
        <w:fldChar w:fldCharType="end"/>
      </w:r>
    </w:p>
    <w:p w14:paraId="1FB2DC7E" w14:textId="6825AB22" w:rsidR="00CA4F9E" w:rsidRDefault="00CA4F9E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6B1AD9">
        <w:rPr>
          <w:noProof/>
          <w:lang w:val="en-US"/>
        </w:rPr>
        <w:t>2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6B1AD9">
        <w:rPr>
          <w:noProof/>
          <w:lang w:val="en-US"/>
        </w:rPr>
        <w:t>Functional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_Toc203563614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C1806D" w14:textId="14B7F82A" w:rsidR="00CA4F9E" w:rsidRDefault="00CA4F9E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6B1AD9">
        <w:rPr>
          <w:noProof/>
          <w:lang w:val="en-US"/>
        </w:rPr>
        <w:t>2.1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6B1AD9">
        <w:rPr>
          <w:noProof/>
          <w:lang w:val="en-US"/>
        </w:rPr>
        <w:t>Test instructions and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_Toc203563615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4075B96" w14:textId="3968A758" w:rsidR="00E81191" w:rsidRPr="00715777" w:rsidRDefault="00E90370" w:rsidP="00143536">
      <w:pPr>
        <w:pStyle w:val="Heading1"/>
        <w:numPr>
          <w:ilvl w:val="0"/>
          <w:numId w:val="0"/>
        </w:numPr>
      </w:pPr>
      <w:r w:rsidRPr="00715777">
        <w:rPr>
          <w:b w:val="0"/>
        </w:rPr>
        <w:lastRenderedPageBreak/>
        <w:fldChar w:fldCharType="end"/>
      </w:r>
    </w:p>
    <w:p w14:paraId="4AD65B3B" w14:textId="7B91C87F" w:rsidR="00FB7811" w:rsidRPr="00C921F7" w:rsidRDefault="00715777" w:rsidP="00FB7811">
      <w:pPr>
        <w:pStyle w:val="Heading1"/>
        <w:keepLines w:val="0"/>
        <w:pageBreakBefore w:val="0"/>
        <w:tabs>
          <w:tab w:val="num" w:pos="0"/>
        </w:tabs>
        <w:suppressAutoHyphens w:val="0"/>
        <w:autoSpaceDN/>
        <w:spacing w:before="240" w:after="60"/>
        <w:ind w:left="432" w:hanging="432"/>
        <w:textAlignment w:val="auto"/>
      </w:pPr>
      <w:bookmarkStart w:id="0" w:name="_Toc203563613"/>
      <w:r w:rsidRPr="00715777">
        <w:rPr>
          <w:lang w:val="en-US"/>
        </w:rPr>
        <w:t>Contact</w:t>
      </w:r>
      <w:r w:rsidR="00C921F7">
        <w:rPr>
          <w:lang w:val="en-US"/>
        </w:rPr>
        <w:t xml:space="preserve"> information</w:t>
      </w:r>
      <w:bookmarkEnd w:id="0"/>
    </w:p>
    <w:p w14:paraId="1C76CE5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5"/>
      </w:tblGrid>
      <w:tr w:rsidR="00FB7811" w:rsidRPr="00715777" w14:paraId="28F4F548" w14:textId="77777777" w:rsidTr="00FB7811">
        <w:trPr>
          <w:trHeight w:val="284"/>
        </w:trPr>
        <w:tc>
          <w:tcPr>
            <w:tcW w:w="7546" w:type="dxa"/>
            <w:gridSpan w:val="2"/>
            <w:shd w:val="clear" w:color="auto" w:fill="E6E6E6"/>
          </w:tcPr>
          <w:p w14:paraId="14D776CB" w14:textId="67B69850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User information</w:t>
            </w:r>
          </w:p>
        </w:tc>
      </w:tr>
      <w:tr w:rsidR="00715777" w:rsidRPr="00715777" w14:paraId="1E64A473" w14:textId="77777777" w:rsidTr="008F7627">
        <w:trPr>
          <w:trHeight w:val="284"/>
        </w:trPr>
        <w:tc>
          <w:tcPr>
            <w:tcW w:w="1731" w:type="dxa"/>
          </w:tcPr>
          <w:p w14:paraId="494597FE" w14:textId="77777777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5815" w:type="dxa"/>
          </w:tcPr>
          <w:p w14:paraId="0DE4D24E" w14:textId="7BC0611B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D838271" w14:textId="77777777" w:rsidTr="00FB7811">
        <w:trPr>
          <w:trHeight w:val="284"/>
        </w:trPr>
        <w:tc>
          <w:tcPr>
            <w:tcW w:w="1731" w:type="dxa"/>
          </w:tcPr>
          <w:p w14:paraId="7F3FCC1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Site</w:t>
            </w:r>
          </w:p>
        </w:tc>
        <w:tc>
          <w:tcPr>
            <w:tcW w:w="5815" w:type="dxa"/>
          </w:tcPr>
          <w:p w14:paraId="4D868AB1" w14:textId="6989CD99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1314477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C0555D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03C2816D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43BB4E95" w14:textId="54D5B4D5" w:rsidR="00FB7811" w:rsidRPr="00715777" w:rsidRDefault="00DC5E92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Tester</w:t>
            </w:r>
          </w:p>
        </w:tc>
      </w:tr>
      <w:tr w:rsidR="003B49DE" w:rsidRPr="00715777" w14:paraId="5558E88D" w14:textId="77777777" w:rsidTr="00FB7811">
        <w:trPr>
          <w:trHeight w:val="284"/>
        </w:trPr>
        <w:tc>
          <w:tcPr>
            <w:tcW w:w="1731" w:type="dxa"/>
          </w:tcPr>
          <w:p w14:paraId="57EBD729" w14:textId="77777777" w:rsidR="003B49DE" w:rsidRPr="00715777" w:rsidRDefault="003B49DE" w:rsidP="003B49DE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0DAA3250" w14:textId="581EDB66" w:rsidR="003B49DE" w:rsidRPr="00715777" w:rsidRDefault="003B49DE" w:rsidP="003B49DE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3B49DE" w:rsidRPr="00CA4F9E" w14:paraId="6C21E636" w14:textId="77777777" w:rsidTr="00FB7811">
        <w:trPr>
          <w:trHeight w:val="284"/>
        </w:trPr>
        <w:tc>
          <w:tcPr>
            <w:tcW w:w="1731" w:type="dxa"/>
          </w:tcPr>
          <w:p w14:paraId="4EDE399F" w14:textId="77777777" w:rsidR="003B49DE" w:rsidRPr="00715777" w:rsidRDefault="003B49DE" w:rsidP="003B49DE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3E555EC8" w14:textId="0A628D32" w:rsidR="003B49DE" w:rsidRPr="00715777" w:rsidRDefault="003B49DE" w:rsidP="003B49DE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3B49DE" w:rsidRPr="00715777" w14:paraId="1CF09C6D" w14:textId="77777777" w:rsidTr="00FB7811">
        <w:trPr>
          <w:trHeight w:val="284"/>
        </w:trPr>
        <w:tc>
          <w:tcPr>
            <w:tcW w:w="1731" w:type="dxa"/>
          </w:tcPr>
          <w:p w14:paraId="6B89915D" w14:textId="77777777" w:rsidR="003B49DE" w:rsidRPr="00715777" w:rsidRDefault="003B49DE" w:rsidP="003B49DE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79A7E6B" w14:textId="76DB4955" w:rsidR="003B49DE" w:rsidRPr="00715777" w:rsidRDefault="003B49DE" w:rsidP="003B49DE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55ADB4F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941AA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740547E1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51CE57A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Application Analyst</w:t>
            </w:r>
          </w:p>
        </w:tc>
      </w:tr>
      <w:tr w:rsidR="00CA4F9E" w:rsidRPr="00715777" w14:paraId="668B394D" w14:textId="77777777" w:rsidTr="00FB7811">
        <w:trPr>
          <w:trHeight w:val="284"/>
        </w:trPr>
        <w:tc>
          <w:tcPr>
            <w:tcW w:w="1731" w:type="dxa"/>
          </w:tcPr>
          <w:p w14:paraId="09A37502" w14:textId="77777777" w:rsidR="00CA4F9E" w:rsidRPr="00715777" w:rsidRDefault="00CA4F9E" w:rsidP="00CA4F9E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5ECC815A" w14:textId="215F9066" w:rsidR="00CA4F9E" w:rsidRPr="00715777" w:rsidRDefault="00CA4F9E" w:rsidP="00CA4F9E">
            <w:pPr>
              <w:rPr>
                <w:rFonts w:cs="Arial"/>
                <w:sz w:val="20"/>
                <w:szCs w:val="20"/>
                <w:lang w:val="en-US"/>
              </w:rPr>
            </w:pPr>
            <w:r w:rsidRPr="00D06D64">
              <w:rPr>
                <w:rFonts w:cs="Arial"/>
                <w:sz w:val="20"/>
                <w:szCs w:val="20"/>
                <w:lang w:val="en-US"/>
              </w:rPr>
              <w:t>USERFULLNAME</w:t>
            </w:r>
          </w:p>
        </w:tc>
      </w:tr>
      <w:tr w:rsidR="00CA4F9E" w:rsidRPr="00715777" w14:paraId="7B0764E3" w14:textId="77777777" w:rsidTr="00FB7811">
        <w:trPr>
          <w:trHeight w:val="284"/>
        </w:trPr>
        <w:tc>
          <w:tcPr>
            <w:tcW w:w="1731" w:type="dxa"/>
          </w:tcPr>
          <w:p w14:paraId="0622367D" w14:textId="77777777" w:rsidR="00CA4F9E" w:rsidRPr="00715777" w:rsidRDefault="00CA4F9E" w:rsidP="00CA4F9E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69910205" w14:textId="4DA1485A" w:rsidR="00CA4F9E" w:rsidRPr="00715777" w:rsidRDefault="00CA4F9E" w:rsidP="00CA4F9E">
            <w:pPr>
              <w:rPr>
                <w:rFonts w:cs="Arial"/>
                <w:sz w:val="20"/>
                <w:szCs w:val="20"/>
                <w:lang w:val="en-US"/>
              </w:rPr>
            </w:pPr>
            <w:r w:rsidRPr="00E24068">
              <w:rPr>
                <w:rFonts w:cs="Arial"/>
                <w:sz w:val="20"/>
                <w:szCs w:val="20"/>
                <w:lang w:val="en-US"/>
              </w:rPr>
              <w:t>USEREMAIL</w:t>
            </w:r>
          </w:p>
        </w:tc>
      </w:tr>
      <w:tr w:rsidR="00FB7811" w:rsidRPr="00715777" w14:paraId="40B52C85" w14:textId="77777777" w:rsidTr="00FB7811">
        <w:trPr>
          <w:trHeight w:val="284"/>
        </w:trPr>
        <w:tc>
          <w:tcPr>
            <w:tcW w:w="1731" w:type="dxa"/>
          </w:tcPr>
          <w:p w14:paraId="65B647F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CF366A3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179B1BA" w14:textId="77777777" w:rsidR="00FB7811" w:rsidRDefault="00FB7811" w:rsidP="00FB7811">
      <w:pPr>
        <w:rPr>
          <w:rFonts w:cs="Arial"/>
          <w:sz w:val="20"/>
          <w:szCs w:val="20"/>
          <w:lang w:val="en-US"/>
        </w:rPr>
      </w:pPr>
    </w:p>
    <w:p w14:paraId="2871F4AF" w14:textId="77777777" w:rsidR="00994581" w:rsidRDefault="0099458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994581" w:rsidRPr="00715777" w14:paraId="5B2FBAD6" w14:textId="77777777" w:rsidTr="00A51ACF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64F30C67" w14:textId="77777777" w:rsidR="00994581" w:rsidRPr="00715777" w:rsidRDefault="00994581" w:rsidP="00A51ACF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Environment</w:t>
            </w:r>
          </w:p>
        </w:tc>
      </w:tr>
      <w:tr w:rsidR="00994581" w:rsidRPr="00715777" w14:paraId="4DBBB029" w14:textId="77777777" w:rsidTr="00A51ACF">
        <w:trPr>
          <w:trHeight w:val="284"/>
        </w:trPr>
        <w:tc>
          <w:tcPr>
            <w:tcW w:w="3085" w:type="dxa"/>
          </w:tcPr>
          <w:p w14:paraId="511F8167" w14:textId="77777777" w:rsidR="00994581" w:rsidRPr="00715777" w:rsidRDefault="00994581" w:rsidP="00A51ACF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Will the application be tested in a production- or test environment?</w:t>
            </w:r>
          </w:p>
        </w:tc>
        <w:tc>
          <w:tcPr>
            <w:tcW w:w="4458" w:type="dxa"/>
          </w:tcPr>
          <w:p w14:paraId="40B42835" w14:textId="2087DC44" w:rsidR="00994581" w:rsidRPr="00715777" w:rsidRDefault="00CA4F9E" w:rsidP="00A51ACF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1754932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581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94581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994581" w:rsidRPr="00715777">
              <w:rPr>
                <w:rFonts w:cs="Arial"/>
                <w:iCs/>
                <w:sz w:val="20"/>
                <w:szCs w:val="20"/>
                <w:lang w:val="en-US"/>
              </w:rPr>
              <w:t>Production environment</w:t>
            </w:r>
          </w:p>
          <w:p w14:paraId="5A774049" w14:textId="5E6F00EA" w:rsidR="00994581" w:rsidRPr="00715777" w:rsidRDefault="00CA4F9E" w:rsidP="00A51ACF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922959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581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94581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994581" w:rsidRPr="00715777">
              <w:rPr>
                <w:rFonts w:cs="Arial"/>
                <w:iCs/>
                <w:sz w:val="20"/>
                <w:szCs w:val="20"/>
                <w:lang w:val="en-US"/>
              </w:rPr>
              <w:t>Test environment</w:t>
            </w:r>
          </w:p>
          <w:p w14:paraId="2BEA11DA" w14:textId="77777777" w:rsidR="00994581" w:rsidRPr="00715777" w:rsidRDefault="00994581" w:rsidP="00A51ACF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994581" w:rsidRPr="00715777" w14:paraId="54E5E8B5" w14:textId="77777777" w:rsidTr="00A51ACF">
        <w:trPr>
          <w:trHeight w:val="284"/>
        </w:trPr>
        <w:tc>
          <w:tcPr>
            <w:tcW w:w="3085" w:type="dxa"/>
          </w:tcPr>
          <w:p w14:paraId="3461F82D" w14:textId="7194C783" w:rsidR="00994581" w:rsidRPr="00715777" w:rsidRDefault="00994581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Is Test Data needed?</w:t>
            </w:r>
          </w:p>
        </w:tc>
        <w:tc>
          <w:tcPr>
            <w:tcW w:w="4458" w:type="dxa"/>
          </w:tcPr>
          <w:p w14:paraId="279F8E08" w14:textId="767B3A66" w:rsidR="00994581" w:rsidRDefault="00CA4F9E" w:rsidP="00A51ACF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5671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581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94581">
              <w:rPr>
                <w:rFonts w:cs="Arial"/>
                <w:sz w:val="20"/>
                <w:szCs w:val="20"/>
                <w:lang w:val="en-US"/>
              </w:rPr>
              <w:t xml:space="preserve"> Yes</w:t>
            </w:r>
          </w:p>
          <w:p w14:paraId="2D7AA3AD" w14:textId="6E354E20" w:rsidR="00994581" w:rsidRPr="00715777" w:rsidRDefault="00CA4F9E" w:rsidP="00A51ACF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42657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4581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94581">
              <w:rPr>
                <w:rFonts w:cs="Arial"/>
                <w:sz w:val="20"/>
                <w:szCs w:val="20"/>
                <w:lang w:val="en-US"/>
              </w:rPr>
              <w:t xml:space="preserve"> No</w:t>
            </w:r>
          </w:p>
        </w:tc>
      </w:tr>
    </w:tbl>
    <w:p w14:paraId="131D3ED3" w14:textId="77777777" w:rsidR="00994581" w:rsidRPr="00715777" w:rsidRDefault="00994581" w:rsidP="00994581">
      <w:pPr>
        <w:rPr>
          <w:rFonts w:cs="Arial"/>
          <w:sz w:val="20"/>
          <w:szCs w:val="20"/>
          <w:lang w:val="en-US"/>
        </w:rPr>
      </w:pPr>
    </w:p>
    <w:p w14:paraId="63FFDAAC" w14:textId="77777777" w:rsidR="00994581" w:rsidRPr="00715777" w:rsidRDefault="00994581" w:rsidP="0099458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543"/>
      </w:tblGrid>
      <w:tr w:rsidR="00994581" w:rsidRPr="00715777" w14:paraId="473EAC11" w14:textId="77777777" w:rsidTr="00A51ACF">
        <w:trPr>
          <w:trHeight w:val="284"/>
        </w:trPr>
        <w:tc>
          <w:tcPr>
            <w:tcW w:w="7543" w:type="dxa"/>
            <w:shd w:val="clear" w:color="auto" w:fill="E6E6E6"/>
          </w:tcPr>
          <w:p w14:paraId="6974F743" w14:textId="77777777" w:rsidR="00994581" w:rsidRPr="00715777" w:rsidRDefault="00994581" w:rsidP="00A51ACF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Other information</w:t>
            </w:r>
          </w:p>
        </w:tc>
      </w:tr>
      <w:tr w:rsidR="00994581" w:rsidRPr="00DC5E92" w14:paraId="4225A32F" w14:textId="77777777" w:rsidTr="00A51ACF">
        <w:trPr>
          <w:trHeight w:val="284"/>
        </w:trPr>
        <w:tc>
          <w:tcPr>
            <w:tcW w:w="7543" w:type="dxa"/>
          </w:tcPr>
          <w:p w14:paraId="4A5BE323" w14:textId="77777777" w:rsidR="00994581" w:rsidRPr="00715777" w:rsidRDefault="00994581" w:rsidP="00A51ACF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38F22A60" w14:textId="77777777" w:rsidR="00994581" w:rsidRPr="00715777" w:rsidRDefault="00994581" w:rsidP="00994581">
      <w:pPr>
        <w:rPr>
          <w:rFonts w:cs="Arial"/>
          <w:iCs/>
          <w:sz w:val="20"/>
          <w:szCs w:val="20"/>
          <w:lang w:val="en-US"/>
        </w:rPr>
      </w:pPr>
    </w:p>
    <w:p w14:paraId="16B04C70" w14:textId="3D007669" w:rsidR="00DC5E92" w:rsidRDefault="00DC5E92">
      <w:pPr>
        <w:suppressAutoHyphens w:val="0"/>
        <w:autoSpaceDN/>
        <w:textAlignment w:val="auto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br w:type="page"/>
      </w:r>
    </w:p>
    <w:p w14:paraId="5F694E5B" w14:textId="080BA290" w:rsidR="00FB7811" w:rsidRPr="00715777" w:rsidRDefault="00DC5E92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bookmarkStart w:id="1" w:name="_Toc337549852"/>
      <w:bookmarkStart w:id="2" w:name="_Toc203563614"/>
      <w:r>
        <w:rPr>
          <w:lang w:val="en-US"/>
        </w:rPr>
        <w:lastRenderedPageBreak/>
        <w:t>Functional</w:t>
      </w:r>
      <w:r w:rsidR="00FB7811" w:rsidRPr="00715777">
        <w:rPr>
          <w:lang w:val="en-US"/>
        </w:rPr>
        <w:t xml:space="preserve"> </w:t>
      </w:r>
      <w:r w:rsidR="002F7909">
        <w:rPr>
          <w:lang w:val="en-US"/>
        </w:rPr>
        <w:t>T</w:t>
      </w:r>
      <w:r w:rsidR="00FB7811" w:rsidRPr="00715777">
        <w:rPr>
          <w:lang w:val="en-US"/>
        </w:rPr>
        <w:t>est</w:t>
      </w:r>
      <w:bookmarkEnd w:id="1"/>
      <w:bookmarkEnd w:id="2"/>
    </w:p>
    <w:p w14:paraId="65EFEB2C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01DE953" w14:textId="191011C9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  <w:r w:rsidRPr="00994581">
        <w:rPr>
          <w:rFonts w:cs="Arial"/>
          <w:iCs/>
          <w:sz w:val="20"/>
          <w:szCs w:val="20"/>
          <w:lang w:val="en-US"/>
        </w:rPr>
        <w:t xml:space="preserve">This chapter describes how the </w:t>
      </w:r>
      <w:r w:rsidR="00994581" w:rsidRPr="00994581">
        <w:rPr>
          <w:rFonts w:cs="Arial"/>
          <w:iCs/>
          <w:sz w:val="20"/>
          <w:szCs w:val="20"/>
          <w:lang w:val="en-US"/>
        </w:rPr>
        <w:t>Tester/Functional Manager/Key User</w:t>
      </w:r>
      <w:r w:rsidRPr="00994581">
        <w:rPr>
          <w:rFonts w:cs="Arial"/>
          <w:iCs/>
          <w:sz w:val="20"/>
          <w:szCs w:val="20"/>
          <w:lang w:val="en-US"/>
        </w:rPr>
        <w:t xml:space="preserve"> can check that the installation is correct and that application functions are working</w:t>
      </w:r>
      <w:r w:rsidR="00994581" w:rsidRPr="00994581">
        <w:rPr>
          <w:rFonts w:cs="Arial"/>
          <w:iCs/>
          <w:sz w:val="20"/>
          <w:szCs w:val="20"/>
          <w:lang w:val="en-US"/>
        </w:rPr>
        <w:t>.</w:t>
      </w:r>
    </w:p>
    <w:p w14:paraId="568CF609" w14:textId="77777777" w:rsidR="00FB7811" w:rsidRDefault="00FB7811" w:rsidP="00FB7811">
      <w:pPr>
        <w:rPr>
          <w:rFonts w:cs="Arial"/>
          <w:iCs/>
          <w:sz w:val="20"/>
          <w:szCs w:val="20"/>
          <w:lang w:val="en-US"/>
        </w:rPr>
      </w:pPr>
    </w:p>
    <w:p w14:paraId="0C9B4C9C" w14:textId="77777777" w:rsidR="005F1C1D" w:rsidRPr="00317BA1" w:rsidRDefault="005F1C1D" w:rsidP="005F1C1D">
      <w:pPr>
        <w:rPr>
          <w:rFonts w:cs="Arial"/>
          <w:sz w:val="20"/>
          <w:szCs w:val="20"/>
          <w:u w:val="single"/>
          <w:lang w:val="en-US"/>
        </w:rPr>
      </w:pPr>
      <w:r w:rsidRPr="00317BA1">
        <w:rPr>
          <w:rFonts w:cs="Arial"/>
          <w:sz w:val="20"/>
          <w:szCs w:val="20"/>
          <w:u w:val="single"/>
          <w:lang w:val="en-US"/>
        </w:rPr>
        <w:t>At least one screenshot and description is required per shortcut.</w:t>
      </w:r>
    </w:p>
    <w:p w14:paraId="1A4A9A0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B69201D" w14:textId="4DB47C35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" w:name="_Toc337549854"/>
      <w:bookmarkStart w:id="4" w:name="_Toc203563615"/>
      <w:r w:rsidRPr="00715777">
        <w:rPr>
          <w:lang w:val="en-US"/>
        </w:rPr>
        <w:t>Test instructions</w:t>
      </w:r>
      <w:bookmarkEnd w:id="3"/>
      <w:r w:rsidR="007A6938">
        <w:rPr>
          <w:lang w:val="en-US"/>
        </w:rPr>
        <w:t xml:space="preserve"> and results</w:t>
      </w:r>
      <w:bookmarkEnd w:id="4"/>
    </w:p>
    <w:p w14:paraId="2EA182E1" w14:textId="77777777" w:rsidR="00DC5E92" w:rsidRPr="00715777" w:rsidRDefault="00DC5E92" w:rsidP="00DC5E92">
      <w:pPr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DC5E92" w:rsidRPr="00715777" w14:paraId="15CFE495" w14:textId="77777777" w:rsidTr="00A51ACF">
        <w:trPr>
          <w:trHeight w:val="284"/>
        </w:trPr>
        <w:tc>
          <w:tcPr>
            <w:tcW w:w="2376" w:type="dxa"/>
            <w:shd w:val="clear" w:color="auto" w:fill="E6E6E6"/>
          </w:tcPr>
          <w:p w14:paraId="0526CDFB" w14:textId="77777777" w:rsidR="00DC5E92" w:rsidRPr="00715777" w:rsidRDefault="00DC5E92" w:rsidP="00A51ACF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3CB8BA4D" w14:textId="77777777" w:rsidR="00DC5E92" w:rsidRPr="00715777" w:rsidRDefault="00DC5E92" w:rsidP="00A51ACF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DC5E92" w:rsidRPr="003B49DE" w14:paraId="1EE72A17" w14:textId="77777777" w:rsidTr="00A51ACF">
        <w:trPr>
          <w:trHeight w:val="284"/>
        </w:trPr>
        <w:tc>
          <w:tcPr>
            <w:tcW w:w="2376" w:type="dxa"/>
          </w:tcPr>
          <w:p w14:paraId="6380DBFA" w14:textId="059E8B4F" w:rsidR="00DC5E92" w:rsidRDefault="00DC5E92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“</w:t>
            </w:r>
            <w:r w:rsidR="00D62B73">
              <w:rPr>
                <w:lang w:val="en-US"/>
              </w:rPr>
              <w:t>SHORCUTNAME</w:t>
            </w:r>
            <w:r>
              <w:rPr>
                <w:rFonts w:cs="Arial"/>
                <w:sz w:val="20"/>
                <w:szCs w:val="20"/>
                <w:lang w:val="en-US"/>
              </w:rPr>
              <w:t>”.</w:t>
            </w:r>
          </w:p>
          <w:p w14:paraId="6183FA55" w14:textId="77777777" w:rsidR="00DC5E92" w:rsidRDefault="00DC5E92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1F277A07" w14:textId="77777777" w:rsidR="00DC5E92" w:rsidRPr="00715777" w:rsidRDefault="00DC5E92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The following screen appears:</w:t>
            </w:r>
          </w:p>
        </w:tc>
        <w:tc>
          <w:tcPr>
            <w:tcW w:w="5167" w:type="dxa"/>
          </w:tcPr>
          <w:p w14:paraId="48812EA4" w14:textId="16457DF9" w:rsidR="00DC5E92" w:rsidRPr="00715777" w:rsidRDefault="00DC5E92" w:rsidP="00A51ACF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DC5E92" w:rsidRPr="003B49DE" w14:paraId="531325E5" w14:textId="77777777" w:rsidTr="00A51ACF">
        <w:trPr>
          <w:trHeight w:val="284"/>
        </w:trPr>
        <w:tc>
          <w:tcPr>
            <w:tcW w:w="2376" w:type="dxa"/>
          </w:tcPr>
          <w:p w14:paraId="25466609" w14:textId="0D05F6AD" w:rsidR="00DC5E92" w:rsidRDefault="00DC5E92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</w:t>
            </w:r>
            <w:r w:rsidR="008C6312">
              <w:rPr>
                <w:rFonts w:cs="Arial"/>
                <w:sz w:val="20"/>
                <w:szCs w:val="20"/>
                <w:lang w:val="en-US"/>
              </w:rPr>
              <w:t>e</w:t>
            </w:r>
            <w:r>
              <w:rPr>
                <w:rFonts w:cs="Arial"/>
                <w:sz w:val="20"/>
                <w:szCs w:val="20"/>
                <w:lang w:val="en-US"/>
              </w:rPr>
              <w:t>p 2</w:t>
            </w:r>
          </w:p>
          <w:p w14:paraId="18C52B28" w14:textId="77777777" w:rsidR="00DC5E92" w:rsidRDefault="00DC5E92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5F1566BC" w14:textId="77777777" w:rsidR="00DC5E92" w:rsidRDefault="00DC5E92" w:rsidP="00A51ACF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D62B73" w:rsidRPr="003B49DE" w14:paraId="5319A769" w14:textId="77777777" w:rsidTr="00A51ACF">
        <w:trPr>
          <w:trHeight w:val="284"/>
        </w:trPr>
        <w:tc>
          <w:tcPr>
            <w:tcW w:w="2376" w:type="dxa"/>
          </w:tcPr>
          <w:p w14:paraId="635C0B82" w14:textId="77777777" w:rsidR="00D62B73" w:rsidRDefault="00D62B73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Step 3</w:t>
            </w:r>
          </w:p>
          <w:p w14:paraId="54090974" w14:textId="5BAC9E9C" w:rsidR="00D62B73" w:rsidRDefault="00D62B73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79BC97D4" w14:textId="77777777" w:rsidR="00D62B73" w:rsidRDefault="00D62B73" w:rsidP="00A51ACF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8C6312" w:rsidRPr="003B49DE" w14:paraId="30C34B8D" w14:textId="77777777" w:rsidTr="00A51ACF">
        <w:trPr>
          <w:trHeight w:val="284"/>
        </w:trPr>
        <w:tc>
          <w:tcPr>
            <w:tcW w:w="2376" w:type="dxa"/>
          </w:tcPr>
          <w:p w14:paraId="596D2D2A" w14:textId="77777777" w:rsidR="008C6312" w:rsidRDefault="008C6312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Comments</w:t>
            </w:r>
          </w:p>
          <w:p w14:paraId="4C6A9C38" w14:textId="77777777" w:rsidR="008C6312" w:rsidRDefault="008C6312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30F7E2C4" w14:textId="77777777" w:rsidR="008C6312" w:rsidRDefault="008C6312" w:rsidP="00A51ACF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DC5E92" w:rsidRPr="003B49DE" w14:paraId="27C73857" w14:textId="77777777" w:rsidTr="004E7998">
        <w:trPr>
          <w:trHeight w:val="284"/>
        </w:trPr>
        <w:tc>
          <w:tcPr>
            <w:tcW w:w="7543" w:type="dxa"/>
            <w:gridSpan w:val="2"/>
          </w:tcPr>
          <w:p w14:paraId="71FA3B70" w14:textId="173F51FB" w:rsidR="00DC5E92" w:rsidRDefault="00DC5E92" w:rsidP="008C6312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Result</w:t>
            </w:r>
            <w:r w:rsidR="008C6312">
              <w:rPr>
                <w:rFonts w:cs="Arial"/>
                <w:sz w:val="20"/>
                <w:szCs w:val="20"/>
                <w:lang w:val="en-US"/>
              </w:rPr>
              <w:t xml:space="preserve">: </w:t>
            </w: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119136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312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C6312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iCs/>
                <w:noProof/>
                <w:sz w:val="20"/>
                <w:szCs w:val="20"/>
                <w:lang w:val="en-US"/>
              </w:rPr>
              <w:t>OK</w:t>
            </w:r>
            <w:r w:rsidR="008C6312">
              <w:rPr>
                <w:rFonts w:cs="Arial"/>
                <w:iCs/>
                <w:noProof/>
                <w:sz w:val="20"/>
                <w:szCs w:val="20"/>
                <w:lang w:val="en-US"/>
              </w:rPr>
              <w:t xml:space="preserve">  </w:t>
            </w:r>
            <w:sdt>
              <w:sdtPr>
                <w:rPr>
                  <w:rFonts w:cs="Arial"/>
                  <w:iCs/>
                  <w:noProof/>
                  <w:sz w:val="20"/>
                  <w:szCs w:val="20"/>
                  <w:lang w:val="en-US"/>
                </w:rPr>
                <w:id w:val="-611517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312">
                  <w:rPr>
                    <w:rFonts w:ascii="MS Gothic" w:eastAsia="MS Gothic" w:hAnsi="MS Gothic" w:cs="Arial" w:hint="eastAsia"/>
                    <w:iCs/>
                    <w:noProof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C6312">
              <w:rPr>
                <w:rFonts w:cs="Arial"/>
                <w:iCs/>
                <w:noProof/>
                <w:sz w:val="20"/>
                <w:szCs w:val="20"/>
                <w:lang w:val="en-US"/>
              </w:rPr>
              <w:t xml:space="preserve"> Not OK</w:t>
            </w:r>
          </w:p>
        </w:tc>
      </w:tr>
    </w:tbl>
    <w:p w14:paraId="20C936CD" w14:textId="77777777" w:rsidR="00DC5E92" w:rsidRPr="00715777" w:rsidRDefault="00DC5E92" w:rsidP="00DC5E92">
      <w:pPr>
        <w:rPr>
          <w:rFonts w:cs="Arial"/>
          <w:sz w:val="20"/>
          <w:szCs w:val="20"/>
          <w:lang w:val="en-US"/>
        </w:rPr>
      </w:pPr>
    </w:p>
    <w:p w14:paraId="62481E1A" w14:textId="2A8E26BB" w:rsidR="008C6312" w:rsidRDefault="008C6312">
      <w:pPr>
        <w:suppressAutoHyphens w:val="0"/>
        <w:autoSpaceDN/>
        <w:textAlignment w:val="auto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br w:type="page"/>
      </w:r>
    </w:p>
    <w:p w14:paraId="55F90D38" w14:textId="77777777" w:rsidR="002976CF" w:rsidRPr="00715777" w:rsidRDefault="002976CF" w:rsidP="002976CF">
      <w:pPr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2976CF" w:rsidRPr="00715777" w14:paraId="0911F8F2" w14:textId="77777777" w:rsidTr="00A51ACF">
        <w:trPr>
          <w:trHeight w:val="284"/>
        </w:trPr>
        <w:tc>
          <w:tcPr>
            <w:tcW w:w="2376" w:type="dxa"/>
            <w:shd w:val="clear" w:color="auto" w:fill="E6E6E6"/>
          </w:tcPr>
          <w:p w14:paraId="4E7D0C50" w14:textId="77777777" w:rsidR="002976CF" w:rsidRPr="00715777" w:rsidRDefault="002976CF" w:rsidP="00A51ACF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2E4E3347" w14:textId="77777777" w:rsidR="002976CF" w:rsidRPr="00715777" w:rsidRDefault="002976CF" w:rsidP="00A51ACF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2976CF" w:rsidRPr="00CA4F9E" w14:paraId="283C71A7" w14:textId="77777777" w:rsidTr="00A51ACF">
        <w:trPr>
          <w:trHeight w:val="284"/>
        </w:trPr>
        <w:tc>
          <w:tcPr>
            <w:tcW w:w="2376" w:type="dxa"/>
          </w:tcPr>
          <w:p w14:paraId="118820B4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“</w:t>
            </w:r>
            <w:r>
              <w:rPr>
                <w:lang w:val="en-US"/>
              </w:rPr>
              <w:t>SHORCUTNAME</w:t>
            </w:r>
            <w:r>
              <w:rPr>
                <w:rFonts w:cs="Arial"/>
                <w:sz w:val="20"/>
                <w:szCs w:val="20"/>
                <w:lang w:val="en-US"/>
              </w:rPr>
              <w:t>”.</w:t>
            </w:r>
          </w:p>
          <w:p w14:paraId="2E5B4321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7E2B0321" w14:textId="77777777" w:rsidR="002976CF" w:rsidRPr="00715777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The following screen appears:</w:t>
            </w:r>
          </w:p>
        </w:tc>
        <w:tc>
          <w:tcPr>
            <w:tcW w:w="5167" w:type="dxa"/>
          </w:tcPr>
          <w:p w14:paraId="53240764" w14:textId="1DDF7BD6" w:rsidR="002976CF" w:rsidRPr="00715777" w:rsidRDefault="002976CF" w:rsidP="00A51ACF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2976CF" w:rsidRPr="003B49DE" w14:paraId="39D104FC" w14:textId="77777777" w:rsidTr="00A51ACF">
        <w:trPr>
          <w:trHeight w:val="284"/>
        </w:trPr>
        <w:tc>
          <w:tcPr>
            <w:tcW w:w="2376" w:type="dxa"/>
          </w:tcPr>
          <w:p w14:paraId="31E0E3D8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Step 2</w:t>
            </w:r>
          </w:p>
          <w:p w14:paraId="1B919696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3B4AA60D" w14:textId="77777777" w:rsidR="002976CF" w:rsidRDefault="002976CF" w:rsidP="00A51ACF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2976CF" w:rsidRPr="003B49DE" w14:paraId="1AC8A3FE" w14:textId="77777777" w:rsidTr="00A51ACF">
        <w:trPr>
          <w:trHeight w:val="284"/>
        </w:trPr>
        <w:tc>
          <w:tcPr>
            <w:tcW w:w="2376" w:type="dxa"/>
          </w:tcPr>
          <w:p w14:paraId="22B8FD3B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Step 3</w:t>
            </w:r>
          </w:p>
          <w:p w14:paraId="2DD7976D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42D90604" w14:textId="77777777" w:rsidR="002976CF" w:rsidRDefault="002976CF" w:rsidP="00A51ACF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2976CF" w:rsidRPr="003B49DE" w14:paraId="7C837335" w14:textId="77777777" w:rsidTr="00A51ACF">
        <w:trPr>
          <w:trHeight w:val="284"/>
        </w:trPr>
        <w:tc>
          <w:tcPr>
            <w:tcW w:w="2376" w:type="dxa"/>
          </w:tcPr>
          <w:p w14:paraId="1E480744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Comments</w:t>
            </w:r>
          </w:p>
          <w:p w14:paraId="4C4B73D3" w14:textId="77777777" w:rsidR="002976CF" w:rsidRDefault="002976CF" w:rsidP="00A51ACF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05A7415E" w14:textId="77777777" w:rsidR="002976CF" w:rsidRDefault="002976CF" w:rsidP="00A51ACF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</w:p>
        </w:tc>
      </w:tr>
      <w:tr w:rsidR="002976CF" w:rsidRPr="003B49DE" w14:paraId="2B59BE48" w14:textId="77777777" w:rsidTr="00A51ACF">
        <w:trPr>
          <w:trHeight w:val="284"/>
        </w:trPr>
        <w:tc>
          <w:tcPr>
            <w:tcW w:w="7543" w:type="dxa"/>
            <w:gridSpan w:val="2"/>
          </w:tcPr>
          <w:p w14:paraId="59E7C412" w14:textId="77777777" w:rsidR="002976CF" w:rsidRDefault="002976CF" w:rsidP="00A51ACF">
            <w:pPr>
              <w:rPr>
                <w:rFonts w:cs="Arial"/>
                <w:iCs/>
                <w:noProof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Result: </w:t>
            </w: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606883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iCs/>
                <w:noProof/>
                <w:sz w:val="20"/>
                <w:szCs w:val="20"/>
                <w:lang w:val="en-US"/>
              </w:rPr>
              <w:t xml:space="preserve">OK  </w:t>
            </w:r>
            <w:sdt>
              <w:sdtPr>
                <w:rPr>
                  <w:rFonts w:cs="Arial"/>
                  <w:iCs/>
                  <w:noProof/>
                  <w:sz w:val="20"/>
                  <w:szCs w:val="20"/>
                  <w:lang w:val="en-US"/>
                </w:rPr>
                <w:id w:val="-1797047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iCs/>
                    <w:noProof/>
                    <w:sz w:val="20"/>
                    <w:szCs w:val="20"/>
                    <w:lang w:val="en-US"/>
                  </w:rPr>
                  <w:t>☐</w:t>
                </w:r>
              </w:sdtContent>
            </w:sdt>
            <w:r>
              <w:rPr>
                <w:rFonts w:cs="Arial"/>
                <w:iCs/>
                <w:noProof/>
                <w:sz w:val="20"/>
                <w:szCs w:val="20"/>
                <w:lang w:val="en-US"/>
              </w:rPr>
              <w:t xml:space="preserve"> Not OK</w:t>
            </w:r>
          </w:p>
        </w:tc>
      </w:tr>
    </w:tbl>
    <w:p w14:paraId="2CE59E88" w14:textId="77777777" w:rsidR="002976CF" w:rsidRPr="00715777" w:rsidRDefault="002976CF" w:rsidP="002976CF">
      <w:pPr>
        <w:rPr>
          <w:rFonts w:cs="Arial"/>
          <w:sz w:val="20"/>
          <w:szCs w:val="20"/>
          <w:lang w:val="en-US"/>
        </w:rPr>
      </w:pPr>
    </w:p>
    <w:p w14:paraId="084A1929" w14:textId="77777777" w:rsidR="002976CF" w:rsidRPr="00715777" w:rsidRDefault="002976CF" w:rsidP="00DC5E92">
      <w:pPr>
        <w:rPr>
          <w:rFonts w:cs="Arial"/>
          <w:iCs/>
          <w:sz w:val="20"/>
          <w:szCs w:val="20"/>
          <w:lang w:val="en-US"/>
        </w:rPr>
      </w:pPr>
    </w:p>
    <w:sectPr w:rsidR="002976CF" w:rsidRPr="00715777" w:rsidSect="00715777">
      <w:pgSz w:w="11905" w:h="16837" w:code="9"/>
      <w:pgMar w:top="2517" w:right="958" w:bottom="1077" w:left="1701" w:header="198" w:footer="65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6103" w14:textId="77777777" w:rsidR="00675A33" w:rsidRDefault="00675A33">
      <w:r>
        <w:separator/>
      </w:r>
    </w:p>
  </w:endnote>
  <w:endnote w:type="continuationSeparator" w:id="0">
    <w:p w14:paraId="7B5E348B" w14:textId="77777777" w:rsidR="00675A33" w:rsidRDefault="00675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default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CC4FD" w14:textId="77777777" w:rsidR="00143536" w:rsidRDefault="00143536" w:rsidP="005D089D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6EA2D59" w14:textId="77777777" w:rsidTr="00E04598">
      <w:trPr>
        <w:trHeight w:val="20"/>
      </w:trPr>
      <w:tc>
        <w:tcPr>
          <w:tcW w:w="7763" w:type="dxa"/>
        </w:tcPr>
        <w:p w14:paraId="4A8E0396" w14:textId="3CFE76AF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015205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CA4F9E">
            <w:rPr>
              <w:noProof/>
              <w:sz w:val="13"/>
              <w:szCs w:val="13"/>
              <w:u w:val="single"/>
            </w:rPr>
            <w:instrText>STG-G</w:instrText>
          </w:r>
          <w:r w:rsidR="00CA4F9E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CA4F9E">
            <w:rPr>
              <w:noProof/>
              <w:sz w:val="13"/>
              <w:szCs w:val="13"/>
              <w:u w:val="single"/>
            </w:rPr>
            <w:t>STG-G</w:t>
          </w:r>
          <w:r w:rsidR="00CA4F9E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452C7DFD" w14:textId="3079A49A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2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70DA9262" w14:textId="77777777" w:rsidR="00143536" w:rsidRPr="004C5471" w:rsidRDefault="00143536" w:rsidP="005D089D">
    <w:pPr>
      <w:tabs>
        <w:tab w:val="left" w:pos="142"/>
      </w:tabs>
      <w:rPr>
        <w:b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9D0B" w14:textId="77777777" w:rsidR="00143536" w:rsidRDefault="00143536" w:rsidP="00EC005B"/>
  <w:tbl>
    <w:tblPr>
      <w:tblStyle w:val="TableGrid"/>
      <w:tblW w:w="77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28FCE3E6" w14:textId="77777777" w:rsidTr="00EC005B">
      <w:trPr>
        <w:trHeight w:val="20"/>
      </w:trPr>
      <w:tc>
        <w:tcPr>
          <w:tcW w:w="7763" w:type="dxa"/>
        </w:tcPr>
        <w:p w14:paraId="7A8DB244" w14:textId="195B5A91" w:rsidR="00143536" w:rsidRPr="005D089D" w:rsidRDefault="00143536" w:rsidP="005D089D">
          <w:pPr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015205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CA4F9E">
            <w:rPr>
              <w:noProof/>
              <w:sz w:val="13"/>
              <w:szCs w:val="13"/>
              <w:u w:val="single"/>
            </w:rPr>
            <w:instrText>STG-G</w:instrText>
          </w:r>
          <w:r w:rsidR="00CA4F9E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CA4F9E">
            <w:rPr>
              <w:noProof/>
              <w:sz w:val="13"/>
              <w:szCs w:val="13"/>
              <w:u w:val="single"/>
            </w:rPr>
            <w:t>STG-G</w:t>
          </w:r>
          <w:r w:rsidR="00CA4F9E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015205"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</w:tc>
    </w:tr>
  </w:tbl>
  <w:p w14:paraId="08BFB883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4FF9A" w14:textId="77777777" w:rsidR="00143536" w:rsidRDefault="00143536" w:rsidP="00EC005B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74D85BE" w14:textId="77777777" w:rsidTr="004C5471">
      <w:trPr>
        <w:trHeight w:val="20"/>
      </w:trPr>
      <w:tc>
        <w:tcPr>
          <w:tcW w:w="7763" w:type="dxa"/>
        </w:tcPr>
        <w:p w14:paraId="29DEABFC" w14:textId="5D194E95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015205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015205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CA4F9E">
            <w:rPr>
              <w:noProof/>
              <w:sz w:val="13"/>
              <w:szCs w:val="13"/>
              <w:u w:val="single"/>
            </w:rPr>
            <w:instrText>STG-G</w:instrText>
          </w:r>
          <w:r w:rsidR="00CA4F9E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CA4F9E">
            <w:rPr>
              <w:noProof/>
              <w:sz w:val="13"/>
              <w:szCs w:val="13"/>
              <w:u w:val="single"/>
            </w:rPr>
            <w:t>STG-G</w:t>
          </w:r>
          <w:r w:rsidR="00CA4F9E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5E78B1E5" w14:textId="4F3F2235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3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5410A4E9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7D65F" w14:textId="77777777" w:rsidR="00675A33" w:rsidRDefault="00675A33">
      <w:r>
        <w:rPr>
          <w:color w:val="000000"/>
        </w:rPr>
        <w:separator/>
      </w:r>
    </w:p>
  </w:footnote>
  <w:footnote w:type="continuationSeparator" w:id="0">
    <w:p w14:paraId="44CEC43B" w14:textId="77777777" w:rsidR="00675A33" w:rsidRDefault="00675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1F45D" w14:textId="160F61A3" w:rsidR="00143536" w:rsidRPr="00CA4F9E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015205" w:rsidRPr="00CA4F9E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015205" w:rsidRPr="00CA4F9E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CA4F9E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015205" w:rsidRPr="00CA4F9E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  <w:r w:rsidRPr="00CA4F9E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CA4F9E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CA4F9E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CA4F9E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CA4F9E" w:rsidRPr="00CA4F9E">
      <w:rPr>
        <w:noProof/>
        <w:sz w:val="13"/>
        <w:szCs w:val="13"/>
        <w:u w:val="single"/>
      </w:rPr>
      <w:instrText>STG-G</w:instrText>
    </w:r>
    <w:r w:rsidR="00CA4F9E" w:rsidRPr="00CA4F9E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CA4F9E" w:rsidRPr="00CA4F9E">
      <w:rPr>
        <w:noProof/>
        <w:sz w:val="13"/>
        <w:szCs w:val="13"/>
        <w:u w:val="single"/>
      </w:rPr>
      <w:t>STG-G</w:t>
    </w:r>
    <w:r w:rsidR="00CA4F9E" w:rsidRPr="00CA4F9E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Pr="00CA4F9E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CA4F9E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 w:rsidRPr="00CA4F9E"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CA4F9E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 w:rsidRPr="00CA4F9E"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65A860E2" w14:textId="660E9A4F" w:rsidR="00143536" w:rsidRPr="003464EB" w:rsidRDefault="00143536" w:rsidP="00394904">
    <w:pPr>
      <w:rPr>
        <w:sz w:val="13"/>
        <w:szCs w:val="13"/>
        <w:lang w:val="en-US"/>
      </w:rPr>
    </w:pPr>
    <w:r>
      <w:rPr>
        <w:noProof/>
        <w:lang w:eastAsia="nl-NL" w:bidi="ar-SA"/>
      </w:rPr>
      <w:drawing>
        <wp:anchor distT="0" distB="0" distL="114300" distR="114300" simplePos="0" relativeHeight="251669504" behindDoc="1" locked="0" layoutInCell="1" allowOverlap="1" wp14:anchorId="28EBD0EE" wp14:editId="6016751F">
          <wp:simplePos x="0" y="0"/>
          <wp:positionH relativeFrom="page">
            <wp:posOffset>5124255</wp:posOffset>
          </wp:positionH>
          <wp:positionV relativeFrom="paragraph">
            <wp:posOffset>34290</wp:posOffset>
          </wp:positionV>
          <wp:extent cx="1836172" cy="1172308"/>
          <wp:effectExtent l="0" t="0" r="0" b="8890"/>
          <wp:wrapNone/>
          <wp:docPr id="2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3"/>
        <w:szCs w:val="13"/>
      </w:rPr>
      <w:fldChar w:fldCharType="begin"/>
    </w:r>
    <w:r w:rsidRPr="003464EB">
      <w:rPr>
        <w:sz w:val="13"/>
        <w:szCs w:val="13"/>
        <w:lang w:val="en-US"/>
      </w:rPr>
      <w:instrText xml:space="preserve"> FILENAME   \* MERGEFORMAT </w:instrText>
    </w:r>
    <w:r>
      <w:rPr>
        <w:sz w:val="13"/>
        <w:szCs w:val="13"/>
      </w:rPr>
      <w:fldChar w:fldCharType="separate"/>
    </w:r>
    <w:r w:rsidR="003464EB">
      <w:rPr>
        <w:noProof/>
        <w:sz w:val="13"/>
        <w:szCs w:val="13"/>
        <w:lang w:val="en-US"/>
      </w:rPr>
      <w:t>KS Application UAT Form - DSTL_ScanDemonstration_1.0.0.1.docx</w:t>
    </w:r>
    <w:r>
      <w:rPr>
        <w:sz w:val="13"/>
        <w:szCs w:val="13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F6E16" w14:textId="3D71FBD0" w:rsidR="00143536" w:rsidRPr="0085335F" w:rsidRDefault="00143536" w:rsidP="00965184">
    <w:pPr>
      <w:ind w:left="3402" w:right="-1760"/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015205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015205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015205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</w:p>
  <w:p w14:paraId="26909ACA" w14:textId="365CC972" w:rsidR="00CA4F9E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instrText>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CA4F9E">
      <w:rPr>
        <w:noProof/>
        <w:sz w:val="13"/>
        <w:szCs w:val="13"/>
        <w:u w:val="single"/>
      </w:rPr>
      <w:instrText>STG-G</w:instrText>
    </w:r>
  </w:p>
  <w:p w14:paraId="0BDA7CDC" w14:textId="77777777" w:rsidR="00CA4F9E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CA4F9E">
      <w:rPr>
        <w:noProof/>
        <w:sz w:val="13"/>
        <w:szCs w:val="13"/>
        <w:u w:val="single"/>
      </w:rPr>
      <w:t>STG-G</w:t>
    </w:r>
  </w:p>
  <w:p w14:paraId="39A28409" w14:textId="77777777" w:rsidR="00143536" w:rsidRDefault="00143536" w:rsidP="00965184">
    <w:pPr>
      <w:ind w:left="3402" w:right="-1760"/>
      <w:jc w:val="right"/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  <w:r w:rsidRPr="00EB0576">
      <w:rPr>
        <w:noProof/>
        <w:lang w:eastAsia="nl-NL" w:bidi="ar-SA"/>
      </w:rPr>
      <w:drawing>
        <wp:anchor distT="0" distB="0" distL="114300" distR="114300" simplePos="0" relativeHeight="251668480" behindDoc="1" locked="0" layoutInCell="1" allowOverlap="1" wp14:anchorId="13D879C2" wp14:editId="72C3C849">
          <wp:simplePos x="0" y="0"/>
          <wp:positionH relativeFrom="page">
            <wp:posOffset>4010025</wp:posOffset>
          </wp:positionH>
          <wp:positionV relativeFrom="page">
            <wp:posOffset>0</wp:posOffset>
          </wp:positionV>
          <wp:extent cx="2333625" cy="1581150"/>
          <wp:effectExtent l="0" t="0" r="0" b="0"/>
          <wp:wrapNone/>
          <wp:docPr id="9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28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 w:rsidRPr="00EB0576">
      <w:rPr>
        <w:noProof/>
        <w:lang w:eastAsia="nl-NL" w:bidi="ar-SA"/>
      </w:rPr>
      <w:drawing>
        <wp:anchor distT="0" distB="0" distL="114300" distR="114300" simplePos="0" relativeHeight="251667456" behindDoc="0" locked="0" layoutInCell="1" allowOverlap="1" wp14:anchorId="5BE79D4B" wp14:editId="5F8A1AFD">
          <wp:simplePos x="0" y="0"/>
          <wp:positionH relativeFrom="page">
            <wp:posOffset>3543300</wp:posOffset>
          </wp:positionH>
          <wp:positionV relativeFrom="page">
            <wp:posOffset>0</wp:posOffset>
          </wp:positionV>
          <wp:extent cx="466725" cy="1581150"/>
          <wp:effectExtent l="0" t="0" r="0" b="0"/>
          <wp:wrapNone/>
          <wp:docPr id="10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80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9A05F" w14:textId="600A5EC8" w:rsidR="00143536" w:rsidRPr="00CA4F9E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015205" w:rsidRPr="00CA4F9E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015205" w:rsidRPr="00CA4F9E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CA4F9E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015205" w:rsidRPr="00CA4F9E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  <w:r w:rsidRPr="00CA4F9E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CA4F9E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CA4F9E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CA4F9E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CA4F9E" w:rsidRPr="00CA4F9E">
      <w:rPr>
        <w:noProof/>
        <w:sz w:val="13"/>
        <w:szCs w:val="13"/>
        <w:u w:val="single"/>
      </w:rPr>
      <w:instrText>STG-G</w:instrText>
    </w:r>
    <w:r w:rsidR="00CA4F9E" w:rsidRPr="00CA4F9E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CA4F9E" w:rsidRPr="00CA4F9E">
      <w:rPr>
        <w:noProof/>
        <w:sz w:val="13"/>
        <w:szCs w:val="13"/>
        <w:u w:val="single"/>
      </w:rPr>
      <w:t>STG-G</w:t>
    </w:r>
    <w:r w:rsidR="00CA4F9E" w:rsidRPr="00CA4F9E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CA4F9E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Pr="00CA4F9E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CA4F9E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CA4F9E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 w:rsidRPr="00CA4F9E"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CA4F9E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 w:rsidRPr="00CA4F9E"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7A7A0D49" w14:textId="2C878A2F" w:rsidR="00143536" w:rsidRPr="00015205" w:rsidRDefault="00143536" w:rsidP="00C8629D">
    <w:pPr>
      <w:rPr>
        <w:sz w:val="16"/>
        <w:szCs w:val="16"/>
        <w:lang w:val="en-US"/>
      </w:rPr>
    </w:pPr>
    <w:r w:rsidRPr="00934FC0">
      <w:rPr>
        <w:noProof/>
        <w:sz w:val="16"/>
        <w:szCs w:val="16"/>
        <w:lang w:eastAsia="nl-NL" w:bidi="ar-SA"/>
      </w:rPr>
      <w:drawing>
        <wp:anchor distT="0" distB="0" distL="114300" distR="114300" simplePos="0" relativeHeight="251671552" behindDoc="1" locked="0" layoutInCell="1" allowOverlap="1" wp14:anchorId="0E4D859A" wp14:editId="168169F4">
          <wp:simplePos x="0" y="0"/>
          <wp:positionH relativeFrom="margin">
            <wp:align>right</wp:align>
          </wp:positionH>
          <wp:positionV relativeFrom="paragraph">
            <wp:posOffset>18904</wp:posOffset>
          </wp:positionV>
          <wp:extent cx="1836172" cy="1172308"/>
          <wp:effectExtent l="0" t="0" r="0" b="8890"/>
          <wp:wrapNone/>
          <wp:docPr id="3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2759" w:rsidRPr="00934FC0">
      <w:rPr>
        <w:sz w:val="16"/>
        <w:szCs w:val="16"/>
      </w:rPr>
      <w:fldChar w:fldCharType="begin"/>
    </w:r>
    <w:r w:rsidR="00B52759" w:rsidRPr="00015205">
      <w:rPr>
        <w:sz w:val="16"/>
        <w:szCs w:val="16"/>
        <w:lang w:val="en-US"/>
      </w:rPr>
      <w:instrText xml:space="preserve"> FILENAME   \* MERGEFORMAT </w:instrText>
    </w:r>
    <w:r w:rsidR="00B52759" w:rsidRPr="00934FC0">
      <w:rPr>
        <w:sz w:val="16"/>
        <w:szCs w:val="16"/>
      </w:rPr>
      <w:fldChar w:fldCharType="separate"/>
    </w:r>
    <w:r w:rsidR="003464EB" w:rsidRPr="00015205">
      <w:rPr>
        <w:noProof/>
        <w:sz w:val="16"/>
        <w:szCs w:val="16"/>
        <w:lang w:val="en-US"/>
      </w:rPr>
      <w:t>KS Application UAT Form - DSTL_ScanDemonstration_1.0.0.1.docx</w:t>
    </w:r>
    <w:r w:rsidR="00B52759" w:rsidRPr="00934FC0">
      <w:rPr>
        <w:noProof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330172"/>
    <w:multiLevelType w:val="multilevel"/>
    <w:tmpl w:val="D70A4E22"/>
    <w:styleLink w:val="Bullets"/>
    <w:lvl w:ilvl="0">
      <w:numFmt w:val="bullet"/>
      <w:lvlText w:val=""/>
      <w:lvlJc w:val="left"/>
      <w:pPr>
        <w:ind w:left="369" w:hanging="36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38" w:hanging="36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07" w:hanging="36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76" w:hanging="36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45" w:hanging="36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214" w:hanging="36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52" w:hanging="36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21" w:hanging="369"/>
      </w:pPr>
      <w:rPr>
        <w:rFonts w:ascii="Wingdings" w:hAnsi="Wingdings" w:hint="default"/>
      </w:rPr>
    </w:lvl>
  </w:abstractNum>
  <w:abstractNum w:abstractNumId="2" w15:restartNumberingAfterBreak="0">
    <w:nsid w:val="16DC2259"/>
    <w:multiLevelType w:val="multilevel"/>
    <w:tmpl w:val="817E3928"/>
    <w:styleLink w:val="Genummerdebullets"/>
    <w:lvl w:ilvl="0">
      <w:start w:val="1"/>
      <w:numFmt w:val="decimal"/>
      <w:lvlText w:val="%1)"/>
      <w:lvlJc w:val="left"/>
      <w:pPr>
        <w:ind w:left="369" w:hanging="36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38" w:hanging="36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07" w:hanging="36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76" w:hanging="36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45" w:hanging="36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14" w:hanging="36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83" w:hanging="36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36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21" w:hanging="369"/>
      </w:pPr>
      <w:rPr>
        <w:rFonts w:hint="default"/>
      </w:rPr>
    </w:lvl>
  </w:abstractNum>
  <w:abstractNum w:abstractNumId="3" w15:restartNumberingAfterBreak="0">
    <w:nsid w:val="1B5950E6"/>
    <w:multiLevelType w:val="multilevel"/>
    <w:tmpl w:val="CAEAF8FA"/>
    <w:numStyleLink w:val="Kopstijlenbijlagen"/>
  </w:abstractNum>
  <w:abstractNum w:abstractNumId="4" w15:restartNumberingAfterBreak="0">
    <w:nsid w:val="1BE02743"/>
    <w:multiLevelType w:val="multilevel"/>
    <w:tmpl w:val="CAEAF8FA"/>
    <w:styleLink w:val="Kopstijlenbijlagen"/>
    <w:lvl w:ilvl="0">
      <w:start w:val="1"/>
      <w:numFmt w:val="upperLetter"/>
      <w:pStyle w:val="Kop1-Bijlage"/>
      <w:lvlText w:val="Bijlage %1"/>
      <w:lvlJc w:val="left"/>
      <w:pPr>
        <w:ind w:left="0" w:hanging="1134"/>
      </w:pPr>
      <w:rPr>
        <w:rFonts w:ascii="Verdana" w:hAnsi="Verdana" w:hint="default"/>
        <w:b w:val="0"/>
        <w:i w:val="0"/>
        <w:caps w:val="0"/>
        <w:spacing w:val="0"/>
        <w:kern w:val="52"/>
        <w:position w:val="0"/>
        <w:sz w:val="24"/>
      </w:rPr>
    </w:lvl>
    <w:lvl w:ilvl="1">
      <w:start w:val="1"/>
      <w:numFmt w:val="decimal"/>
      <w:pStyle w:val="Kop2-Bijlage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Kop3-Bijlage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Kop4-Bijlage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Kop5-Bijlage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Kop6-Bijlage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Kop7-Bijlage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Kop8-Bijlage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Kop9-Bijlage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5" w15:restartNumberingAfterBreak="0">
    <w:nsid w:val="31391EFF"/>
    <w:multiLevelType w:val="multilevel"/>
    <w:tmpl w:val="A3B6E7C0"/>
    <w:lvl w:ilvl="0">
      <w:start w:val="1"/>
      <w:numFmt w:val="decimal"/>
      <w:pStyle w:val="Heading1"/>
      <w:lvlText w:val="%1"/>
      <w:lvlJc w:val="left"/>
      <w:pPr>
        <w:ind w:left="0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6" w15:restartNumberingAfterBreak="0">
    <w:nsid w:val="33EE7454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2794B"/>
    <w:multiLevelType w:val="hybridMultilevel"/>
    <w:tmpl w:val="1BAC0F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50901"/>
    <w:multiLevelType w:val="hybridMultilevel"/>
    <w:tmpl w:val="CA10450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57793"/>
    <w:multiLevelType w:val="hybridMultilevel"/>
    <w:tmpl w:val="3F26E63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B3F02"/>
    <w:multiLevelType w:val="hybridMultilevel"/>
    <w:tmpl w:val="0770CE4E"/>
    <w:lvl w:ilvl="0" w:tplc="0413000F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6D145FE0"/>
    <w:multiLevelType w:val="hybridMultilevel"/>
    <w:tmpl w:val="2F5C34E6"/>
    <w:lvl w:ilvl="0" w:tplc="26505778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63D00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C4C70"/>
    <w:multiLevelType w:val="hybridMultilevel"/>
    <w:tmpl w:val="3EFE1A70"/>
    <w:lvl w:ilvl="0" w:tplc="EC0AC8C2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9A171C">
      <w:numFmt w:val="bullet"/>
      <w:lvlText w:val="•"/>
      <w:lvlJc w:val="left"/>
      <w:pPr>
        <w:ind w:left="2160" w:hanging="360"/>
      </w:pPr>
      <w:rPr>
        <w:rFonts w:ascii="Verdana" w:eastAsia="DejaVu Sans" w:hAnsi="Verdana" w:cs="Lohit Hindi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568D9"/>
    <w:multiLevelType w:val="hybridMultilevel"/>
    <w:tmpl w:val="2834C8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498">
    <w:abstractNumId w:val="5"/>
  </w:num>
  <w:num w:numId="2" w16cid:durableId="323556065">
    <w:abstractNumId w:val="1"/>
  </w:num>
  <w:num w:numId="3" w16cid:durableId="67194794">
    <w:abstractNumId w:val="2"/>
  </w:num>
  <w:num w:numId="4" w16cid:durableId="1617518461">
    <w:abstractNumId w:val="4"/>
  </w:num>
  <w:num w:numId="5" w16cid:durableId="738209747">
    <w:abstractNumId w:val="3"/>
  </w:num>
  <w:num w:numId="6" w16cid:durableId="1928422710">
    <w:abstractNumId w:val="10"/>
  </w:num>
  <w:num w:numId="7" w16cid:durableId="218707221">
    <w:abstractNumId w:val="13"/>
  </w:num>
  <w:num w:numId="8" w16cid:durableId="515311299">
    <w:abstractNumId w:val="5"/>
  </w:num>
  <w:num w:numId="9" w16cid:durableId="1681077369">
    <w:abstractNumId w:val="5"/>
  </w:num>
  <w:num w:numId="10" w16cid:durableId="1852521254">
    <w:abstractNumId w:val="6"/>
  </w:num>
  <w:num w:numId="11" w16cid:durableId="345786420">
    <w:abstractNumId w:val="11"/>
  </w:num>
  <w:num w:numId="12" w16cid:durableId="1523397738">
    <w:abstractNumId w:val="5"/>
  </w:num>
  <w:num w:numId="13" w16cid:durableId="839153609">
    <w:abstractNumId w:val="5"/>
  </w:num>
  <w:num w:numId="14" w16cid:durableId="2057044464">
    <w:abstractNumId w:val="5"/>
  </w:num>
  <w:num w:numId="15" w16cid:durableId="1053234618">
    <w:abstractNumId w:val="7"/>
  </w:num>
  <w:num w:numId="16" w16cid:durableId="442462819">
    <w:abstractNumId w:val="5"/>
  </w:num>
  <w:num w:numId="17" w16cid:durableId="2138331075">
    <w:abstractNumId w:val="5"/>
  </w:num>
  <w:num w:numId="18" w16cid:durableId="560675672">
    <w:abstractNumId w:val="12"/>
  </w:num>
  <w:num w:numId="19" w16cid:durableId="1177034131">
    <w:abstractNumId w:val="8"/>
  </w:num>
  <w:num w:numId="20" w16cid:durableId="1131560487">
    <w:abstractNumId w:val="9"/>
  </w:num>
  <w:num w:numId="21" w16cid:durableId="1449617617">
    <w:abstractNumId w:val="14"/>
  </w:num>
  <w:num w:numId="22" w16cid:durableId="212233985">
    <w:abstractNumId w:val="0"/>
  </w:num>
  <w:num w:numId="23" w16cid:durableId="151522113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1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170"/>
  <w:autoHyphenation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D1"/>
    <w:rsid w:val="00002A3A"/>
    <w:rsid w:val="00004DB9"/>
    <w:rsid w:val="00015205"/>
    <w:rsid w:val="00016DF0"/>
    <w:rsid w:val="0001774F"/>
    <w:rsid w:val="000351F8"/>
    <w:rsid w:val="00045D84"/>
    <w:rsid w:val="000561EF"/>
    <w:rsid w:val="00063F5D"/>
    <w:rsid w:val="000654F8"/>
    <w:rsid w:val="00071FA8"/>
    <w:rsid w:val="00072935"/>
    <w:rsid w:val="000778DF"/>
    <w:rsid w:val="0008107E"/>
    <w:rsid w:val="00084BFD"/>
    <w:rsid w:val="000A5055"/>
    <w:rsid w:val="000F23D7"/>
    <w:rsid w:val="000F66DA"/>
    <w:rsid w:val="00121CF3"/>
    <w:rsid w:val="00125A0E"/>
    <w:rsid w:val="00143536"/>
    <w:rsid w:val="00173D8F"/>
    <w:rsid w:val="001A3678"/>
    <w:rsid w:val="001D4C25"/>
    <w:rsid w:val="001E3438"/>
    <w:rsid w:val="002005C1"/>
    <w:rsid w:val="002230D7"/>
    <w:rsid w:val="00231D8A"/>
    <w:rsid w:val="002400B1"/>
    <w:rsid w:val="00245957"/>
    <w:rsid w:val="00245C39"/>
    <w:rsid w:val="00246B5A"/>
    <w:rsid w:val="00255EF2"/>
    <w:rsid w:val="002658CC"/>
    <w:rsid w:val="00271DF1"/>
    <w:rsid w:val="0027210A"/>
    <w:rsid w:val="002737C0"/>
    <w:rsid w:val="0028014C"/>
    <w:rsid w:val="00294B06"/>
    <w:rsid w:val="00296EFD"/>
    <w:rsid w:val="002976CF"/>
    <w:rsid w:val="002C74F6"/>
    <w:rsid w:val="002C7A11"/>
    <w:rsid w:val="002D544F"/>
    <w:rsid w:val="002F7909"/>
    <w:rsid w:val="003114D8"/>
    <w:rsid w:val="00315706"/>
    <w:rsid w:val="00315B7F"/>
    <w:rsid w:val="00317BA1"/>
    <w:rsid w:val="00320228"/>
    <w:rsid w:val="00331A11"/>
    <w:rsid w:val="0034463D"/>
    <w:rsid w:val="003464EB"/>
    <w:rsid w:val="00361415"/>
    <w:rsid w:val="00362D60"/>
    <w:rsid w:val="00365112"/>
    <w:rsid w:val="003663C2"/>
    <w:rsid w:val="00371195"/>
    <w:rsid w:val="003726AC"/>
    <w:rsid w:val="00374EBB"/>
    <w:rsid w:val="003918AB"/>
    <w:rsid w:val="00394904"/>
    <w:rsid w:val="003961D1"/>
    <w:rsid w:val="003A4985"/>
    <w:rsid w:val="003B15D1"/>
    <w:rsid w:val="003B30EF"/>
    <w:rsid w:val="003B49DE"/>
    <w:rsid w:val="003B589D"/>
    <w:rsid w:val="003D4228"/>
    <w:rsid w:val="003D43EE"/>
    <w:rsid w:val="003E0E66"/>
    <w:rsid w:val="003E28CC"/>
    <w:rsid w:val="003E321A"/>
    <w:rsid w:val="003F2F67"/>
    <w:rsid w:val="00412160"/>
    <w:rsid w:val="0042731A"/>
    <w:rsid w:val="004321EF"/>
    <w:rsid w:val="00441A87"/>
    <w:rsid w:val="00452532"/>
    <w:rsid w:val="004525BF"/>
    <w:rsid w:val="004533C1"/>
    <w:rsid w:val="004673D2"/>
    <w:rsid w:val="004863B6"/>
    <w:rsid w:val="004A1E71"/>
    <w:rsid w:val="004B23D9"/>
    <w:rsid w:val="004C5471"/>
    <w:rsid w:val="004D42FA"/>
    <w:rsid w:val="004F076E"/>
    <w:rsid w:val="004F5FC2"/>
    <w:rsid w:val="00524E83"/>
    <w:rsid w:val="005257BD"/>
    <w:rsid w:val="00542856"/>
    <w:rsid w:val="0055775B"/>
    <w:rsid w:val="005B2CC1"/>
    <w:rsid w:val="005B3F7A"/>
    <w:rsid w:val="005B4005"/>
    <w:rsid w:val="005C089F"/>
    <w:rsid w:val="005D089D"/>
    <w:rsid w:val="005D2462"/>
    <w:rsid w:val="005D3F0D"/>
    <w:rsid w:val="005D5D8D"/>
    <w:rsid w:val="005D65E7"/>
    <w:rsid w:val="005E00B6"/>
    <w:rsid w:val="005E0D32"/>
    <w:rsid w:val="005E3DE1"/>
    <w:rsid w:val="005F1C1D"/>
    <w:rsid w:val="00600BBB"/>
    <w:rsid w:val="00602AB9"/>
    <w:rsid w:val="00607703"/>
    <w:rsid w:val="006346B3"/>
    <w:rsid w:val="006449B0"/>
    <w:rsid w:val="006460B6"/>
    <w:rsid w:val="00657E2C"/>
    <w:rsid w:val="00671F15"/>
    <w:rsid w:val="00672212"/>
    <w:rsid w:val="00675A33"/>
    <w:rsid w:val="006879D3"/>
    <w:rsid w:val="006946EC"/>
    <w:rsid w:val="006A72E1"/>
    <w:rsid w:val="006A76B9"/>
    <w:rsid w:val="006B7F4E"/>
    <w:rsid w:val="006E15B5"/>
    <w:rsid w:val="006F0907"/>
    <w:rsid w:val="007056D1"/>
    <w:rsid w:val="00715777"/>
    <w:rsid w:val="007219F9"/>
    <w:rsid w:val="0073761A"/>
    <w:rsid w:val="00747796"/>
    <w:rsid w:val="00756B6C"/>
    <w:rsid w:val="00761853"/>
    <w:rsid w:val="00762324"/>
    <w:rsid w:val="007A6938"/>
    <w:rsid w:val="007C09D0"/>
    <w:rsid w:val="007D10E9"/>
    <w:rsid w:val="007D2674"/>
    <w:rsid w:val="00810AB9"/>
    <w:rsid w:val="00810BF9"/>
    <w:rsid w:val="008117A2"/>
    <w:rsid w:val="00822373"/>
    <w:rsid w:val="00835501"/>
    <w:rsid w:val="00843979"/>
    <w:rsid w:val="0085335F"/>
    <w:rsid w:val="0085694A"/>
    <w:rsid w:val="00863DEE"/>
    <w:rsid w:val="008B297A"/>
    <w:rsid w:val="008C6312"/>
    <w:rsid w:val="008E054C"/>
    <w:rsid w:val="008F1501"/>
    <w:rsid w:val="008F6349"/>
    <w:rsid w:val="008F7627"/>
    <w:rsid w:val="00934FC0"/>
    <w:rsid w:val="00937A65"/>
    <w:rsid w:val="00965184"/>
    <w:rsid w:val="0097063E"/>
    <w:rsid w:val="00980813"/>
    <w:rsid w:val="00992119"/>
    <w:rsid w:val="00994581"/>
    <w:rsid w:val="009A088E"/>
    <w:rsid w:val="009A2D8E"/>
    <w:rsid w:val="009B40B1"/>
    <w:rsid w:val="009B558B"/>
    <w:rsid w:val="009C090C"/>
    <w:rsid w:val="009E0437"/>
    <w:rsid w:val="009E2526"/>
    <w:rsid w:val="009E2717"/>
    <w:rsid w:val="009E3C35"/>
    <w:rsid w:val="009E7735"/>
    <w:rsid w:val="009F3C6A"/>
    <w:rsid w:val="009F5304"/>
    <w:rsid w:val="009F584A"/>
    <w:rsid w:val="009F597A"/>
    <w:rsid w:val="00A01C55"/>
    <w:rsid w:val="00A0276B"/>
    <w:rsid w:val="00A43B0D"/>
    <w:rsid w:val="00A5565F"/>
    <w:rsid w:val="00A57CC5"/>
    <w:rsid w:val="00A70A3A"/>
    <w:rsid w:val="00A75439"/>
    <w:rsid w:val="00A9100C"/>
    <w:rsid w:val="00A9196C"/>
    <w:rsid w:val="00AA5963"/>
    <w:rsid w:val="00AB6EC8"/>
    <w:rsid w:val="00AC250F"/>
    <w:rsid w:val="00AD196A"/>
    <w:rsid w:val="00AD4D62"/>
    <w:rsid w:val="00AE1726"/>
    <w:rsid w:val="00AE6B11"/>
    <w:rsid w:val="00B077BD"/>
    <w:rsid w:val="00B108C7"/>
    <w:rsid w:val="00B130A9"/>
    <w:rsid w:val="00B1563E"/>
    <w:rsid w:val="00B52759"/>
    <w:rsid w:val="00BA63A1"/>
    <w:rsid w:val="00BB2CB3"/>
    <w:rsid w:val="00BD258C"/>
    <w:rsid w:val="00BD5D3F"/>
    <w:rsid w:val="00BE5ECC"/>
    <w:rsid w:val="00BE7BBE"/>
    <w:rsid w:val="00BF018E"/>
    <w:rsid w:val="00BF4E5D"/>
    <w:rsid w:val="00C218A6"/>
    <w:rsid w:val="00C64AA0"/>
    <w:rsid w:val="00C66347"/>
    <w:rsid w:val="00C813BF"/>
    <w:rsid w:val="00C8629D"/>
    <w:rsid w:val="00C91FD3"/>
    <w:rsid w:val="00C921F7"/>
    <w:rsid w:val="00C935DC"/>
    <w:rsid w:val="00C93665"/>
    <w:rsid w:val="00CA4F9E"/>
    <w:rsid w:val="00CB0ECF"/>
    <w:rsid w:val="00CB6A58"/>
    <w:rsid w:val="00CC46D4"/>
    <w:rsid w:val="00CD2826"/>
    <w:rsid w:val="00CE3933"/>
    <w:rsid w:val="00CE41B2"/>
    <w:rsid w:val="00CF4FE6"/>
    <w:rsid w:val="00D013B0"/>
    <w:rsid w:val="00D02451"/>
    <w:rsid w:val="00D06D64"/>
    <w:rsid w:val="00D225FB"/>
    <w:rsid w:val="00D2495D"/>
    <w:rsid w:val="00D2760B"/>
    <w:rsid w:val="00D377C9"/>
    <w:rsid w:val="00D62B73"/>
    <w:rsid w:val="00D72BB1"/>
    <w:rsid w:val="00D7688D"/>
    <w:rsid w:val="00D9271D"/>
    <w:rsid w:val="00DC5E92"/>
    <w:rsid w:val="00DD5DC6"/>
    <w:rsid w:val="00DE3165"/>
    <w:rsid w:val="00E04598"/>
    <w:rsid w:val="00E159F3"/>
    <w:rsid w:val="00E22A69"/>
    <w:rsid w:val="00E24068"/>
    <w:rsid w:val="00E2782E"/>
    <w:rsid w:val="00E30287"/>
    <w:rsid w:val="00E64F9A"/>
    <w:rsid w:val="00E71465"/>
    <w:rsid w:val="00E76577"/>
    <w:rsid w:val="00E81191"/>
    <w:rsid w:val="00E85983"/>
    <w:rsid w:val="00E90370"/>
    <w:rsid w:val="00E9435A"/>
    <w:rsid w:val="00EB0576"/>
    <w:rsid w:val="00EC005B"/>
    <w:rsid w:val="00EC05B9"/>
    <w:rsid w:val="00ED5317"/>
    <w:rsid w:val="00EE6669"/>
    <w:rsid w:val="00F00088"/>
    <w:rsid w:val="00F003A6"/>
    <w:rsid w:val="00F43080"/>
    <w:rsid w:val="00F51712"/>
    <w:rsid w:val="00F85EA6"/>
    <w:rsid w:val="00F97072"/>
    <w:rsid w:val="00FA3589"/>
    <w:rsid w:val="00FB69E0"/>
    <w:rsid w:val="00FB7811"/>
    <w:rsid w:val="00FB7CCE"/>
    <w:rsid w:val="00FD0A3E"/>
    <w:rsid w:val="00FD5BCC"/>
    <w:rsid w:val="00F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66ADDB95"/>
  <w15:docId w15:val="{EDC5D0F0-1775-455F-8349-3AD09EB6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Lohit Hindi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CF"/>
    <w:pPr>
      <w:suppressAutoHyphens/>
      <w:autoSpaceDN w:val="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441A87"/>
    <w:pPr>
      <w:keepNext/>
      <w:keepLines/>
      <w:pageBreakBefore/>
      <w:numPr>
        <w:numId w:val="1"/>
      </w:numPr>
      <w:spacing w:after="720"/>
      <w:outlineLvl w:val="0"/>
    </w:pPr>
    <w:rPr>
      <w:rFonts w:eastAsia="Times New Roman" w:cs="Mangal"/>
      <w:b/>
      <w:bCs/>
      <w:sz w:val="24"/>
      <w:szCs w:val="25"/>
    </w:rPr>
  </w:style>
  <w:style w:type="paragraph" w:styleId="Heading2">
    <w:name w:val="heading 2"/>
    <w:basedOn w:val="Normal"/>
    <w:next w:val="Normal"/>
    <w:link w:val="Heading2Char"/>
    <w:qFormat/>
    <w:rsid w:val="00071FA8"/>
    <w:pPr>
      <w:keepNext/>
      <w:keepLines/>
      <w:numPr>
        <w:ilvl w:val="1"/>
        <w:numId w:val="1"/>
      </w:numPr>
      <w:spacing w:before="240"/>
      <w:outlineLvl w:val="1"/>
    </w:pPr>
    <w:rPr>
      <w:rFonts w:eastAsia="Times New Roman" w:cs="Mangal"/>
      <w:b/>
      <w:bCs/>
      <w:szCs w:val="23"/>
    </w:rPr>
  </w:style>
  <w:style w:type="paragraph" w:styleId="Heading3">
    <w:name w:val="heading 3"/>
    <w:basedOn w:val="Normal"/>
    <w:next w:val="Normal"/>
    <w:link w:val="Heading3Char"/>
    <w:qFormat/>
    <w:rsid w:val="00071FA8"/>
    <w:pPr>
      <w:keepNext/>
      <w:keepLines/>
      <w:numPr>
        <w:ilvl w:val="2"/>
        <w:numId w:val="1"/>
      </w:numPr>
      <w:spacing w:before="240"/>
      <w:outlineLvl w:val="2"/>
    </w:pPr>
    <w:rPr>
      <w:rFonts w:eastAsia="Times New Roman" w:cs="Mangal"/>
      <w:bCs/>
      <w:i/>
      <w:szCs w:val="21"/>
    </w:rPr>
  </w:style>
  <w:style w:type="paragraph" w:styleId="Heading4">
    <w:name w:val="heading 4"/>
    <w:basedOn w:val="Normal"/>
    <w:next w:val="Normal"/>
    <w:link w:val="Heading4Char"/>
    <w:rsid w:val="00071FA8"/>
    <w:pPr>
      <w:keepNext/>
      <w:keepLines/>
      <w:numPr>
        <w:ilvl w:val="3"/>
        <w:numId w:val="1"/>
      </w:numPr>
      <w:spacing w:before="240"/>
      <w:outlineLvl w:val="3"/>
    </w:pPr>
    <w:rPr>
      <w:rFonts w:eastAsiaTheme="majorEastAsia" w:cs="Mangal"/>
      <w:bCs/>
      <w:iCs/>
    </w:rPr>
  </w:style>
  <w:style w:type="paragraph" w:styleId="Heading5">
    <w:name w:val="heading 5"/>
    <w:basedOn w:val="Normal"/>
    <w:next w:val="Normal"/>
    <w:link w:val="Heading5Char"/>
    <w:rsid w:val="00246B5A"/>
    <w:pPr>
      <w:keepNext/>
      <w:keepLines/>
      <w:numPr>
        <w:ilvl w:val="4"/>
        <w:numId w:val="1"/>
      </w:numPr>
      <w:spacing w:before="240"/>
      <w:outlineLvl w:val="4"/>
    </w:pPr>
    <w:rPr>
      <w:rFonts w:eastAsiaTheme="majorEastAsia" w:cs="Mangal"/>
      <w:szCs w:val="18"/>
    </w:rPr>
  </w:style>
  <w:style w:type="paragraph" w:styleId="Heading6">
    <w:name w:val="heading 6"/>
    <w:basedOn w:val="Normal"/>
    <w:next w:val="Normal"/>
    <w:link w:val="Heading6Char"/>
    <w:rsid w:val="00246B5A"/>
    <w:pPr>
      <w:keepNext/>
      <w:keepLines/>
      <w:numPr>
        <w:ilvl w:val="5"/>
        <w:numId w:val="1"/>
      </w:numPr>
      <w:spacing w:before="240"/>
      <w:outlineLvl w:val="5"/>
    </w:pPr>
    <w:rPr>
      <w:rFonts w:eastAsiaTheme="majorEastAsia" w:cs="Mangal"/>
      <w:iCs/>
      <w:szCs w:val="18"/>
    </w:rPr>
  </w:style>
  <w:style w:type="paragraph" w:styleId="Heading7">
    <w:name w:val="heading 7"/>
    <w:basedOn w:val="Normal"/>
    <w:next w:val="Normal"/>
    <w:link w:val="Heading7Char"/>
    <w:rsid w:val="00246B5A"/>
    <w:pPr>
      <w:keepNext/>
      <w:keepLines/>
      <w:numPr>
        <w:ilvl w:val="6"/>
        <w:numId w:val="1"/>
      </w:numPr>
      <w:spacing w:before="240"/>
      <w:outlineLvl w:val="6"/>
    </w:pPr>
    <w:rPr>
      <w:rFonts w:eastAsiaTheme="majorEastAsia" w:cs="Mangal"/>
      <w:iCs/>
      <w:szCs w:val="18"/>
    </w:rPr>
  </w:style>
  <w:style w:type="paragraph" w:styleId="Heading8">
    <w:name w:val="heading 8"/>
    <w:basedOn w:val="Normal"/>
    <w:next w:val="Normal"/>
    <w:link w:val="Heading8Char"/>
    <w:rsid w:val="00246B5A"/>
    <w:pPr>
      <w:keepNext/>
      <w:keepLines/>
      <w:numPr>
        <w:ilvl w:val="7"/>
        <w:numId w:val="1"/>
      </w:numPr>
      <w:spacing w:before="240"/>
      <w:outlineLvl w:val="7"/>
    </w:pPr>
    <w:rPr>
      <w:rFonts w:eastAsiaTheme="majorEastAsia" w:cs="Mangal"/>
      <w:szCs w:val="18"/>
    </w:rPr>
  </w:style>
  <w:style w:type="paragraph" w:styleId="Heading9">
    <w:name w:val="heading 9"/>
    <w:basedOn w:val="Normal"/>
    <w:next w:val="Normal"/>
    <w:link w:val="Heading9Char"/>
    <w:rsid w:val="00246B5A"/>
    <w:pPr>
      <w:keepNext/>
      <w:keepLines/>
      <w:numPr>
        <w:ilvl w:val="8"/>
        <w:numId w:val="1"/>
      </w:numPr>
      <w:spacing w:before="240"/>
      <w:outlineLvl w:val="8"/>
    </w:pPr>
    <w:rPr>
      <w:rFonts w:eastAsiaTheme="majorEastAsia" w:cs="Mangal"/>
      <w:iC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uiPriority w:val="99"/>
    <w:unhideWhenUsed/>
    <w:qFormat/>
    <w:rsid w:val="00E81191"/>
    <w:pPr>
      <w:widowControl w:val="0"/>
      <w:suppressAutoHyphens/>
      <w:autoSpaceDN w:val="0"/>
      <w:spacing w:line="240" w:lineRule="exact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customStyle="1" w:styleId="Heading">
    <w:name w:val="Heading"/>
    <w:basedOn w:val="Standard"/>
    <w:next w:val="Textbody"/>
    <w:uiPriority w:val="4"/>
    <w:rsid w:val="00E81191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uiPriority w:val="4"/>
    <w:rsid w:val="00E81191"/>
    <w:pPr>
      <w:spacing w:after="120"/>
    </w:pPr>
  </w:style>
  <w:style w:type="paragraph" w:styleId="List">
    <w:name w:val="List"/>
    <w:basedOn w:val="Textbody"/>
    <w:uiPriority w:val="4"/>
    <w:rsid w:val="00E81191"/>
  </w:style>
  <w:style w:type="paragraph" w:customStyle="1" w:styleId="Caption1">
    <w:name w:val="Caption1"/>
    <w:basedOn w:val="Standard"/>
    <w:uiPriority w:val="4"/>
    <w:rsid w:val="00E81191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uiPriority w:val="4"/>
    <w:rsid w:val="00E81191"/>
    <w:pPr>
      <w:suppressLineNumbers/>
    </w:pPr>
  </w:style>
  <w:style w:type="paragraph" w:customStyle="1" w:styleId="Heading11">
    <w:name w:val="Heading 11"/>
    <w:basedOn w:val="Heading"/>
    <w:next w:val="Textbody"/>
    <w:uiPriority w:val="4"/>
    <w:rsid w:val="00E81191"/>
    <w:pPr>
      <w:pageBreakBefore/>
      <w:spacing w:before="340" w:after="170"/>
      <w:ind w:left="-850"/>
    </w:pPr>
    <w:rPr>
      <w:b/>
      <w:bCs/>
      <w:sz w:val="40"/>
    </w:rPr>
  </w:style>
  <w:style w:type="paragraph" w:customStyle="1" w:styleId="Heading21">
    <w:name w:val="Heading 21"/>
    <w:basedOn w:val="Heading"/>
    <w:next w:val="Textbody"/>
    <w:uiPriority w:val="4"/>
    <w:rsid w:val="00E81191"/>
    <w:pPr>
      <w:spacing w:before="340" w:after="170"/>
      <w:ind w:left="-850"/>
    </w:pPr>
    <w:rPr>
      <w:b/>
      <w:bCs/>
      <w:i/>
      <w:iCs/>
      <w:sz w:val="32"/>
    </w:rPr>
  </w:style>
  <w:style w:type="paragraph" w:customStyle="1" w:styleId="Heading31">
    <w:name w:val="Heading 31"/>
    <w:basedOn w:val="Heading"/>
    <w:next w:val="Textbody"/>
    <w:uiPriority w:val="4"/>
    <w:rsid w:val="00E81191"/>
    <w:pPr>
      <w:spacing w:before="340" w:after="170"/>
      <w:ind w:left="-850"/>
    </w:pPr>
    <w:rPr>
      <w:b/>
      <w:bCs/>
    </w:rPr>
  </w:style>
  <w:style w:type="paragraph" w:styleId="Title">
    <w:name w:val="Title"/>
    <w:basedOn w:val="Heading"/>
    <w:next w:val="Subtitle"/>
    <w:uiPriority w:val="4"/>
    <w:rsid w:val="00E81191"/>
    <w:rPr>
      <w:b/>
      <w:bCs/>
      <w:sz w:val="48"/>
      <w:szCs w:val="36"/>
    </w:rPr>
  </w:style>
  <w:style w:type="paragraph" w:styleId="Subtitle">
    <w:name w:val="Subtitle"/>
    <w:basedOn w:val="Heading"/>
    <w:next w:val="Textbody"/>
    <w:uiPriority w:val="4"/>
    <w:rsid w:val="00E81191"/>
    <w:pPr>
      <w:jc w:val="center"/>
    </w:pPr>
    <w:rPr>
      <w:i/>
      <w:iCs/>
    </w:rPr>
  </w:style>
  <w:style w:type="paragraph" w:customStyle="1" w:styleId="ContentsHeading">
    <w:name w:val="Contents Heading"/>
    <w:basedOn w:val="Heading"/>
    <w:uiPriority w:val="4"/>
    <w:rsid w:val="00E81191"/>
    <w:pPr>
      <w:suppressLineNumbers/>
    </w:pPr>
    <w:rPr>
      <w:b/>
      <w:bCs/>
      <w:sz w:val="36"/>
      <w:szCs w:val="32"/>
    </w:rPr>
  </w:style>
  <w:style w:type="paragraph" w:customStyle="1" w:styleId="Contents1">
    <w:name w:val="Contents 1"/>
    <w:basedOn w:val="Index"/>
    <w:uiPriority w:val="4"/>
    <w:rsid w:val="00E81191"/>
    <w:pPr>
      <w:tabs>
        <w:tab w:val="right" w:leader="dot" w:pos="9637"/>
      </w:tabs>
      <w:spacing w:before="170"/>
    </w:pPr>
    <w:rPr>
      <w:sz w:val="26"/>
    </w:rPr>
  </w:style>
  <w:style w:type="paragraph" w:customStyle="1" w:styleId="Contents2">
    <w:name w:val="Contents 2"/>
    <w:basedOn w:val="Index"/>
    <w:uiPriority w:val="4"/>
    <w:rsid w:val="00E81191"/>
    <w:pPr>
      <w:tabs>
        <w:tab w:val="right" w:leader="dot" w:pos="9637"/>
      </w:tabs>
      <w:spacing w:before="57"/>
      <w:ind w:left="283"/>
    </w:pPr>
  </w:style>
  <w:style w:type="paragraph" w:customStyle="1" w:styleId="Contents3">
    <w:name w:val="Contents 3"/>
    <w:basedOn w:val="Index"/>
    <w:uiPriority w:val="4"/>
    <w:rsid w:val="00E81191"/>
    <w:pPr>
      <w:tabs>
        <w:tab w:val="right" w:leader="dot" w:pos="9921"/>
      </w:tabs>
      <w:ind w:left="850"/>
    </w:pPr>
  </w:style>
  <w:style w:type="paragraph" w:customStyle="1" w:styleId="TableContents">
    <w:name w:val="Table Contents"/>
    <w:basedOn w:val="Standard"/>
    <w:uiPriority w:val="4"/>
    <w:rsid w:val="00E81191"/>
    <w:pPr>
      <w:suppressLineNumbers/>
    </w:pPr>
  </w:style>
  <w:style w:type="paragraph" w:customStyle="1" w:styleId="Retouradres-Huisstijl">
    <w:name w:val="Retouradres - Huisstijl"/>
    <w:basedOn w:val="Standard"/>
    <w:next w:val="Rubricering-Huisstijl"/>
    <w:uiPriority w:val="4"/>
    <w:rsid w:val="00E81191"/>
    <w:pPr>
      <w:spacing w:after="283" w:line="180" w:lineRule="exact"/>
    </w:pPr>
    <w:rPr>
      <w:sz w:val="13"/>
    </w:rPr>
  </w:style>
  <w:style w:type="paragraph" w:customStyle="1" w:styleId="Rubricering-Huisstijl">
    <w:name w:val="Rubricering - Huisstijl"/>
    <w:basedOn w:val="Standard"/>
    <w:next w:val="Toezendgegevens-Huisstijl"/>
    <w:uiPriority w:val="4"/>
    <w:rsid w:val="006460B6"/>
    <w:pPr>
      <w:spacing w:line="180" w:lineRule="exact"/>
    </w:pPr>
    <w:rPr>
      <w:b/>
      <w:caps/>
      <w:sz w:val="13"/>
    </w:rPr>
  </w:style>
  <w:style w:type="paragraph" w:customStyle="1" w:styleId="Toezendgegevens-Huisstijl">
    <w:name w:val="Toezendgegevens - Huisstijl"/>
    <w:basedOn w:val="Standard"/>
    <w:uiPriority w:val="4"/>
    <w:rsid w:val="00E81191"/>
  </w:style>
  <w:style w:type="paragraph" w:customStyle="1" w:styleId="Datumenbetreft-Huisstijl">
    <w:name w:val="Datum en betreft - Huisstijl"/>
    <w:basedOn w:val="Standard"/>
    <w:uiPriority w:val="4"/>
    <w:rsid w:val="00E81191"/>
    <w:pPr>
      <w:tabs>
        <w:tab w:val="left" w:pos="1117"/>
      </w:tabs>
    </w:pPr>
  </w:style>
  <w:style w:type="paragraph" w:customStyle="1" w:styleId="Aanhef-Huisstijl">
    <w:name w:val="Aanhef - Huisstijl"/>
    <w:basedOn w:val="Standard"/>
    <w:next w:val="Standard"/>
    <w:uiPriority w:val="4"/>
    <w:rsid w:val="00E81191"/>
    <w:pPr>
      <w:spacing w:before="280" w:after="240"/>
    </w:pPr>
  </w:style>
  <w:style w:type="paragraph" w:customStyle="1" w:styleId="Slotzin-Huisstijl">
    <w:name w:val="Slotzin - Huisstijl"/>
    <w:basedOn w:val="Standard"/>
    <w:next w:val="Ondertekening-Huisstijl"/>
    <w:uiPriority w:val="4"/>
    <w:rsid w:val="00E81191"/>
    <w:pPr>
      <w:spacing w:before="240"/>
    </w:pPr>
  </w:style>
  <w:style w:type="paragraph" w:customStyle="1" w:styleId="Header1">
    <w:name w:val="Head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Framecontents">
    <w:name w:val="Frame contents"/>
    <w:basedOn w:val="Textbody"/>
    <w:uiPriority w:val="4"/>
    <w:rsid w:val="00E81191"/>
  </w:style>
  <w:style w:type="paragraph" w:customStyle="1" w:styleId="Afzendgegevenskop-Huisstijl">
    <w:name w:val="Afzendgegevens kop - Huisstijl"/>
    <w:basedOn w:val="Standard"/>
    <w:uiPriority w:val="4"/>
    <w:rsid w:val="00E81191"/>
    <w:pPr>
      <w:spacing w:line="180" w:lineRule="exact"/>
    </w:pPr>
    <w:rPr>
      <w:b/>
      <w:sz w:val="13"/>
    </w:rPr>
  </w:style>
  <w:style w:type="paragraph" w:customStyle="1" w:styleId="Afzendgegevens-Huisstijl">
    <w:name w:val="Afzendgegevens - Huisstijl"/>
    <w:basedOn w:val="Standard"/>
    <w:uiPriority w:val="4"/>
    <w:rsid w:val="00E81191"/>
    <w:pPr>
      <w:tabs>
        <w:tab w:val="left" w:pos="170"/>
      </w:tabs>
      <w:spacing w:line="180" w:lineRule="exact"/>
    </w:pPr>
    <w:rPr>
      <w:sz w:val="13"/>
    </w:rPr>
  </w:style>
  <w:style w:type="paragraph" w:customStyle="1" w:styleId="AfzendgegevensW1-Huisstijl">
    <w:name w:val="Afzendgegevens W1 - Huisstijl"/>
    <w:basedOn w:val="Afzendgegevens-Huisstijl"/>
    <w:uiPriority w:val="4"/>
    <w:rsid w:val="00E81191"/>
    <w:pPr>
      <w:spacing w:before="90"/>
    </w:pPr>
  </w:style>
  <w:style w:type="paragraph" w:customStyle="1" w:styleId="ReferentiegegevenskopW1-Huisstijl">
    <w:name w:val="Referentiegegevens kop W1 - Huisstijl"/>
    <w:basedOn w:val="Standard"/>
    <w:next w:val="Referentiegegevens-Huisstijl"/>
    <w:uiPriority w:val="4"/>
    <w:rsid w:val="00E81191"/>
    <w:pPr>
      <w:spacing w:before="90" w:line="180" w:lineRule="exact"/>
    </w:pPr>
    <w:rPr>
      <w:b/>
      <w:sz w:val="13"/>
    </w:rPr>
  </w:style>
  <w:style w:type="paragraph" w:customStyle="1" w:styleId="Referentiegegevens-Huisstijl">
    <w:name w:val="Referentiegegevens - Huisstijl"/>
    <w:basedOn w:val="Standard"/>
    <w:uiPriority w:val="4"/>
    <w:rsid w:val="00E81191"/>
    <w:pPr>
      <w:spacing w:line="180" w:lineRule="exact"/>
    </w:pPr>
    <w:rPr>
      <w:sz w:val="13"/>
    </w:rPr>
  </w:style>
  <w:style w:type="paragraph" w:customStyle="1" w:styleId="ReferentiegegevenskopW2-Huisstijl">
    <w:name w:val="Referentiegegevens kop W2 - Huisstijl"/>
    <w:basedOn w:val="Standard"/>
    <w:next w:val="Referentiegegevens-Huisstijl"/>
    <w:uiPriority w:val="4"/>
    <w:rsid w:val="00E81191"/>
    <w:pPr>
      <w:spacing w:before="270" w:line="180" w:lineRule="exact"/>
    </w:pPr>
    <w:rPr>
      <w:b/>
      <w:sz w:val="13"/>
    </w:rPr>
  </w:style>
  <w:style w:type="paragraph" w:customStyle="1" w:styleId="Algemenevoorwaarden-Huisstijl">
    <w:name w:val="Algemene voorwaarden - Huisstijl"/>
    <w:basedOn w:val="Standard"/>
    <w:uiPriority w:val="4"/>
    <w:rsid w:val="00E81191"/>
    <w:pPr>
      <w:spacing w:before="90" w:line="180" w:lineRule="exact"/>
    </w:pPr>
    <w:rPr>
      <w:i/>
      <w:sz w:val="13"/>
    </w:rPr>
  </w:style>
  <w:style w:type="paragraph" w:customStyle="1" w:styleId="Ondertekening-Huisstijl">
    <w:name w:val="Ondertekening - Huisstijl"/>
    <w:basedOn w:val="Standard"/>
    <w:next w:val="Ondertekeningvervolg-Huisstijl"/>
    <w:uiPriority w:val="4"/>
    <w:rsid w:val="00E81191"/>
    <w:pPr>
      <w:spacing w:before="960"/>
    </w:pPr>
  </w:style>
  <w:style w:type="paragraph" w:customStyle="1" w:styleId="Ondertekeningvervolg-Huisstijl">
    <w:name w:val="Ondertekening vervolg - Huisstijl"/>
    <w:basedOn w:val="Ondertekening-Huisstijl"/>
    <w:uiPriority w:val="4"/>
    <w:rsid w:val="00E81191"/>
    <w:pPr>
      <w:spacing w:before="0"/>
    </w:pPr>
  </w:style>
  <w:style w:type="paragraph" w:customStyle="1" w:styleId="Footer1">
    <w:name w:val="Foot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Paginanummer-Huisstijl">
    <w:name w:val="Paginanummer - Huisstijl"/>
    <w:basedOn w:val="Standard"/>
    <w:uiPriority w:val="4"/>
    <w:rsid w:val="00E81191"/>
    <w:pPr>
      <w:spacing w:line="240" w:lineRule="auto"/>
    </w:pPr>
    <w:rPr>
      <w:sz w:val="13"/>
    </w:rPr>
  </w:style>
  <w:style w:type="character" w:customStyle="1" w:styleId="Placeholder">
    <w:name w:val="Placeholder"/>
    <w:uiPriority w:val="4"/>
    <w:rsid w:val="00E81191"/>
    <w:rPr>
      <w:smallCaps/>
      <w:color w:val="008080"/>
      <w:u w:val="dotted"/>
    </w:rPr>
  </w:style>
  <w:style w:type="character" w:customStyle="1" w:styleId="NumberingSymbols">
    <w:name w:val="Numbering Symbols"/>
    <w:uiPriority w:val="4"/>
    <w:rsid w:val="00E81191"/>
    <w:rPr>
      <w:rFonts w:ascii="Verdana" w:hAnsi="Verdana"/>
      <w:sz w:val="18"/>
    </w:rPr>
  </w:style>
  <w:style w:type="character" w:customStyle="1" w:styleId="BulletSymbols">
    <w:name w:val="Bullet Symbols"/>
    <w:uiPriority w:val="4"/>
    <w:rsid w:val="00E81191"/>
    <w:rPr>
      <w:rFonts w:ascii="Verdana" w:eastAsia="OpenSymbol" w:hAnsi="Verdana" w:cs="OpenSymbol"/>
      <w:sz w:val="26"/>
    </w:rPr>
  </w:style>
  <w:style w:type="character" w:customStyle="1" w:styleId="Aankruisvakken-Huisstijl">
    <w:name w:val="Aankruisvakken - Huisstijl"/>
    <w:uiPriority w:val="4"/>
    <w:rsid w:val="00E81191"/>
    <w:rPr>
      <w:rFonts w:ascii="Verdana" w:hAnsi="Verdana"/>
      <w:sz w:val="26"/>
    </w:rPr>
  </w:style>
  <w:style w:type="paragraph" w:styleId="Header">
    <w:name w:val="header"/>
    <w:basedOn w:val="Normal"/>
    <w:link w:val="Head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8119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81191"/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19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191"/>
    <w:rPr>
      <w:rFonts w:ascii="Tahoma" w:hAnsi="Tahoma" w:cs="Mangal"/>
      <w:sz w:val="16"/>
      <w:szCs w:val="14"/>
    </w:rPr>
  </w:style>
  <w:style w:type="paragraph" w:customStyle="1" w:styleId="AfzendgegevenskopW1-Huisstijl">
    <w:name w:val="Afzendgegevens kop W1 - Huisstijl"/>
    <w:basedOn w:val="Afzendgegevenskop-Huisstijl"/>
    <w:uiPriority w:val="4"/>
    <w:rsid w:val="00E81191"/>
    <w:pPr>
      <w:spacing w:before="90"/>
    </w:pPr>
  </w:style>
  <w:style w:type="paragraph" w:customStyle="1" w:styleId="AfzendgegevensC-Huisstijl">
    <w:name w:val="Afzendgegevens C - Huisstijl"/>
    <w:basedOn w:val="Afzendgegevens-Huisstijl"/>
    <w:uiPriority w:val="4"/>
    <w:rsid w:val="00E81191"/>
    <w:rPr>
      <w:i/>
    </w:rPr>
  </w:style>
  <w:style w:type="paragraph" w:customStyle="1" w:styleId="AfzendgegevensMdtn-Huisstijl">
    <w:name w:val="Afzendgegevens Mdtn - Huisstijl"/>
    <w:basedOn w:val="Afzendgegevens-Huisstijl"/>
    <w:uiPriority w:val="4"/>
    <w:rsid w:val="00E81191"/>
    <w:pPr>
      <w:tabs>
        <w:tab w:val="clear" w:pos="170"/>
        <w:tab w:val="left" w:pos="482"/>
      </w:tabs>
    </w:pPr>
  </w:style>
  <w:style w:type="paragraph" w:customStyle="1" w:styleId="TitelDocumentnaam-Huisstijl">
    <w:name w:val="Titel/Documentnaam - Huisstijl"/>
    <w:basedOn w:val="Aanhef-Huisstijl"/>
    <w:uiPriority w:val="4"/>
    <w:rsid w:val="00E81191"/>
    <w:pPr>
      <w:spacing w:before="60" w:after="320"/>
    </w:pPr>
    <w:rPr>
      <w:b/>
      <w:sz w:val="24"/>
    </w:rPr>
  </w:style>
  <w:style w:type="paragraph" w:customStyle="1" w:styleId="Versie-Huisstijl">
    <w:name w:val="Versie - Huisstijl"/>
    <w:basedOn w:val="TitelDocumentnaam-Huisstijl"/>
    <w:uiPriority w:val="4"/>
    <w:rsid w:val="00E81191"/>
    <w:pPr>
      <w:spacing w:after="360"/>
    </w:pPr>
    <w:rPr>
      <w:b w:val="0"/>
      <w:sz w:val="18"/>
    </w:rPr>
  </w:style>
  <w:style w:type="paragraph" w:customStyle="1" w:styleId="Titel-Huisstijl">
    <w:name w:val="Titel - Huisstijl"/>
    <w:basedOn w:val="Standard"/>
    <w:next w:val="Normal"/>
    <w:uiPriority w:val="4"/>
    <w:rsid w:val="00E81191"/>
    <w:pPr>
      <w:spacing w:after="740"/>
    </w:pPr>
    <w:rPr>
      <w:sz w:val="24"/>
    </w:rPr>
  </w:style>
  <w:style w:type="table" w:styleId="TableGrid">
    <w:name w:val="Table Grid"/>
    <w:basedOn w:val="TableNormal"/>
    <w:uiPriority w:val="59"/>
    <w:rsid w:val="00E81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el-Huisstijl">
    <w:name w:val="Subtitel - Huisstijl"/>
    <w:uiPriority w:val="4"/>
    <w:qFormat/>
    <w:rsid w:val="00E81191"/>
    <w:pPr>
      <w:widowControl w:val="0"/>
      <w:suppressAutoHyphens/>
      <w:autoSpaceDN w:val="0"/>
      <w:spacing w:before="240" w:after="360"/>
      <w:textAlignment w:val="baseline"/>
    </w:pPr>
    <w:rPr>
      <w:rFonts w:ascii="Verdana" w:hAnsi="Verdana"/>
      <w:noProof/>
      <w:kern w:val="3"/>
      <w:sz w:val="24"/>
      <w:szCs w:val="24"/>
      <w:lang w:eastAsia="zh-CN" w:bidi="hi-IN"/>
    </w:rPr>
  </w:style>
  <w:style w:type="paragraph" w:customStyle="1" w:styleId="Extrasubtitel-Huisstijl">
    <w:name w:val="Extra subtitel - Huisstijl"/>
    <w:basedOn w:val="TitelDocumentnaam-Huisstijl"/>
    <w:uiPriority w:val="4"/>
    <w:rsid w:val="00E81191"/>
    <w:pPr>
      <w:spacing w:after="300"/>
    </w:pPr>
    <w:rPr>
      <w:b w:val="0"/>
      <w:noProof/>
    </w:rPr>
  </w:style>
  <w:style w:type="paragraph" w:customStyle="1" w:styleId="Colofon-Huisstijl">
    <w:name w:val="Colofon - Huisstijl"/>
    <w:basedOn w:val="Standard"/>
    <w:uiPriority w:val="4"/>
    <w:rsid w:val="00E81191"/>
  </w:style>
  <w:style w:type="paragraph" w:customStyle="1" w:styleId="ColofonCursief-Huisstijl">
    <w:name w:val="Colofon Cursief - Huisstijl"/>
    <w:basedOn w:val="Colofon-Huisstijl"/>
    <w:uiPriority w:val="4"/>
    <w:rsid w:val="00E81191"/>
    <w:rPr>
      <w:i/>
      <w:noProof/>
    </w:rPr>
  </w:style>
  <w:style w:type="paragraph" w:customStyle="1" w:styleId="koptekst-Huisstijl">
    <w:name w:val="koptekst - Huisstijl"/>
    <w:basedOn w:val="Standard"/>
    <w:uiPriority w:val="4"/>
    <w:qFormat/>
    <w:rsid w:val="00E81191"/>
    <w:rPr>
      <w:sz w:val="13"/>
    </w:rPr>
  </w:style>
  <w:style w:type="character" w:styleId="SubtleReference">
    <w:name w:val="Subtle Reference"/>
    <w:basedOn w:val="DefaultParagraphFont"/>
    <w:uiPriority w:val="31"/>
    <w:qFormat/>
    <w:rsid w:val="00E81191"/>
    <w:rPr>
      <w:smallCaps/>
      <w:color w:val="C0504D"/>
      <w:u w:val="single"/>
    </w:rPr>
  </w:style>
  <w:style w:type="character" w:customStyle="1" w:styleId="Koptekststatus-Huisstijl">
    <w:name w:val="Koptekst status - Huisstijl"/>
    <w:uiPriority w:val="5"/>
    <w:rsid w:val="00E81191"/>
    <w:rPr>
      <w:rFonts w:ascii="Verdana" w:hAnsi="Verdana"/>
      <w:caps/>
      <w:sz w:val="13"/>
    </w:rPr>
  </w:style>
  <w:style w:type="character" w:customStyle="1" w:styleId="Heading1Char">
    <w:name w:val="Heading 1 Char"/>
    <w:basedOn w:val="DefaultParagraphFont"/>
    <w:link w:val="Heading1"/>
    <w:rsid w:val="00441A87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0561EF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11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071FA8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rsid w:val="00071FA8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0561EF"/>
    <w:pPr>
      <w:ind w:left="180"/>
    </w:pPr>
    <w:rPr>
      <w:rFonts w:asciiTheme="minorHAnsi" w:hAnsiTheme="minorHAnsi" w:cstheme="minorHAnsi"/>
      <w:smallCaps/>
      <w:sz w:val="20"/>
      <w:szCs w:val="20"/>
    </w:rPr>
  </w:style>
  <w:style w:type="numbering" w:customStyle="1" w:styleId="Kopstijlen">
    <w:name w:val="Kopstijlen"/>
    <w:basedOn w:val="NoList"/>
    <w:rsid w:val="00843979"/>
  </w:style>
  <w:style w:type="paragraph" w:customStyle="1" w:styleId="Kop2-Bijlage">
    <w:name w:val="Kop 2 - Bijlage"/>
    <w:basedOn w:val="Heading2"/>
    <w:next w:val="Normal"/>
    <w:link w:val="Kop2-BijlageChar"/>
    <w:uiPriority w:val="1"/>
    <w:qFormat/>
    <w:rsid w:val="005B3F7A"/>
    <w:pPr>
      <w:numPr>
        <w:numId w:val="5"/>
      </w:numPr>
    </w:pPr>
  </w:style>
  <w:style w:type="character" w:customStyle="1" w:styleId="Kop2-BijlageChar">
    <w:name w:val="Kop 2 - Bijlage Char"/>
    <w:basedOn w:val="Heading2Char"/>
    <w:link w:val="Kop2-Bijlage"/>
    <w:uiPriority w:val="1"/>
    <w:rsid w:val="005B3F7A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paragraph" w:customStyle="1" w:styleId="Inhoudsopgavekop-Huisstijl">
    <w:name w:val="Inhoudsopgave kop - Huisstijl"/>
    <w:basedOn w:val="Normal"/>
    <w:uiPriority w:val="4"/>
    <w:rsid w:val="00E81191"/>
    <w:pPr>
      <w:spacing w:after="720" w:line="300" w:lineRule="exact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561EF"/>
    <w:pPr>
      <w:ind w:left="36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561EF"/>
    <w:pPr>
      <w:ind w:left="540"/>
    </w:pPr>
    <w:rPr>
      <w:rFonts w:asciiTheme="minorHAnsi" w:hAnsiTheme="minorHAnsi" w:cstheme="minorHAnsi"/>
      <w:szCs w:val="18"/>
    </w:rPr>
  </w:style>
  <w:style w:type="paragraph" w:customStyle="1" w:styleId="Sectieeinde-Huisstijl">
    <w:name w:val="Sectie einde - Huisstijl"/>
    <w:uiPriority w:val="4"/>
    <w:qFormat/>
    <w:rsid w:val="00E81191"/>
    <w:pPr>
      <w:widowControl w:val="0"/>
      <w:suppressAutoHyphens/>
      <w:autoSpaceDN w:val="0"/>
      <w:spacing w:before="192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rsid w:val="00071FA8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styleId="ListParagraph">
    <w:name w:val="List Paragraph"/>
    <w:basedOn w:val="Normal"/>
    <w:uiPriority w:val="34"/>
    <w:rsid w:val="003B30EF"/>
    <w:pPr>
      <w:ind w:left="720"/>
      <w:contextualSpacing/>
    </w:pPr>
    <w:rPr>
      <w:rFonts w:cs="Mangal"/>
    </w:rPr>
  </w:style>
  <w:style w:type="numbering" w:customStyle="1" w:styleId="Bullets">
    <w:name w:val="Bullets"/>
    <w:uiPriority w:val="99"/>
    <w:rsid w:val="0085694A"/>
    <w:pPr>
      <w:numPr>
        <w:numId w:val="2"/>
      </w:numPr>
    </w:pPr>
  </w:style>
  <w:style w:type="numbering" w:customStyle="1" w:styleId="Genummerdebullets">
    <w:name w:val="Genummerde bullets"/>
    <w:uiPriority w:val="99"/>
    <w:rsid w:val="0085694A"/>
    <w:pPr>
      <w:numPr>
        <w:numId w:val="3"/>
      </w:numPr>
    </w:pPr>
  </w:style>
  <w:style w:type="character" w:customStyle="1" w:styleId="Heading5Char">
    <w:name w:val="Heading 5 Char"/>
    <w:basedOn w:val="DefaultParagraphFont"/>
    <w:link w:val="Heading5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7Char">
    <w:name w:val="Heading 7 Char"/>
    <w:basedOn w:val="DefaultParagraphFont"/>
    <w:link w:val="Heading7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8Char">
    <w:name w:val="Heading 8 Char"/>
    <w:basedOn w:val="DefaultParagraphFont"/>
    <w:link w:val="Heading8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9Char">
    <w:name w:val="Heading 9 Char"/>
    <w:basedOn w:val="DefaultParagraphFont"/>
    <w:link w:val="Heading9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1-Bijlage">
    <w:name w:val="Kop 1 - Bijlage"/>
    <w:basedOn w:val="Heading1"/>
    <w:next w:val="Normal"/>
    <w:link w:val="Kop1-BijlageChar"/>
    <w:uiPriority w:val="1"/>
    <w:qFormat/>
    <w:rsid w:val="005B3F7A"/>
    <w:pPr>
      <w:numPr>
        <w:numId w:val="5"/>
      </w:numPr>
    </w:pPr>
  </w:style>
  <w:style w:type="numbering" w:customStyle="1" w:styleId="Kopstijlenbijlagen">
    <w:name w:val="Kopstijlen bijlagen"/>
    <w:uiPriority w:val="99"/>
    <w:rsid w:val="005B3F7A"/>
    <w:pPr>
      <w:numPr>
        <w:numId w:val="4"/>
      </w:numPr>
    </w:pPr>
  </w:style>
  <w:style w:type="character" w:customStyle="1" w:styleId="Kop1-BijlageChar">
    <w:name w:val="Kop 1 - Bijlage Char"/>
    <w:basedOn w:val="Heading1Char"/>
    <w:link w:val="Kop1-Bijlage"/>
    <w:uiPriority w:val="1"/>
    <w:rsid w:val="005B3F7A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customStyle="1" w:styleId="Kop3-Bijlage">
    <w:name w:val="Kop 3 - Bijlage"/>
    <w:basedOn w:val="Heading3"/>
    <w:next w:val="Normal"/>
    <w:link w:val="Kop3-BijlageChar"/>
    <w:uiPriority w:val="1"/>
    <w:qFormat/>
    <w:rsid w:val="005B3F7A"/>
    <w:pPr>
      <w:numPr>
        <w:numId w:val="5"/>
      </w:numPr>
    </w:pPr>
  </w:style>
  <w:style w:type="paragraph" w:customStyle="1" w:styleId="Kop4-Bijlage">
    <w:name w:val="Kop 4 - Bijlage"/>
    <w:basedOn w:val="Heading4"/>
    <w:next w:val="Normal"/>
    <w:link w:val="Kop4-BijlageChar"/>
    <w:uiPriority w:val="1"/>
    <w:rsid w:val="005B3F7A"/>
    <w:pPr>
      <w:numPr>
        <w:numId w:val="5"/>
      </w:numPr>
    </w:pPr>
  </w:style>
  <w:style w:type="character" w:customStyle="1" w:styleId="Kop3-BijlageChar">
    <w:name w:val="Kop 3 - Bijlage Char"/>
    <w:basedOn w:val="Heading3Char"/>
    <w:link w:val="Kop3-Bijlage"/>
    <w:uiPriority w:val="1"/>
    <w:rsid w:val="005B3F7A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customStyle="1" w:styleId="Kop5-Bijlage">
    <w:name w:val="Kop 5 - Bijlage"/>
    <w:basedOn w:val="Heading5"/>
    <w:next w:val="Normal"/>
    <w:link w:val="Kop5-BijlageChar"/>
    <w:uiPriority w:val="1"/>
    <w:rsid w:val="005B3F7A"/>
    <w:pPr>
      <w:numPr>
        <w:numId w:val="5"/>
      </w:numPr>
    </w:pPr>
  </w:style>
  <w:style w:type="character" w:customStyle="1" w:styleId="Kop4-BijlageChar">
    <w:name w:val="Kop 4 - Bijlage Char"/>
    <w:basedOn w:val="Heading4Char"/>
    <w:link w:val="Kop4-Bijlage"/>
    <w:uiPriority w:val="1"/>
    <w:rsid w:val="005B3F7A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customStyle="1" w:styleId="Kop6-Bijlage">
    <w:name w:val="Kop 6 - Bijlage"/>
    <w:basedOn w:val="Heading6"/>
    <w:next w:val="Normal"/>
    <w:link w:val="Kop6-BijlageChar"/>
    <w:uiPriority w:val="1"/>
    <w:rsid w:val="005B3F7A"/>
    <w:pPr>
      <w:numPr>
        <w:numId w:val="5"/>
      </w:numPr>
    </w:pPr>
  </w:style>
  <w:style w:type="character" w:customStyle="1" w:styleId="Kop5-BijlageChar">
    <w:name w:val="Kop 5 - Bijlage Char"/>
    <w:basedOn w:val="Heading5Char"/>
    <w:link w:val="Kop5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paragraph" w:customStyle="1" w:styleId="Kop7-Bijlage">
    <w:name w:val="Kop 7 - Bijlage"/>
    <w:basedOn w:val="Heading7"/>
    <w:next w:val="Normal"/>
    <w:link w:val="Kop7-BijlageChar"/>
    <w:uiPriority w:val="1"/>
    <w:rsid w:val="005B3F7A"/>
    <w:pPr>
      <w:numPr>
        <w:numId w:val="5"/>
      </w:numPr>
    </w:pPr>
  </w:style>
  <w:style w:type="character" w:customStyle="1" w:styleId="Kop6-BijlageChar">
    <w:name w:val="Kop 6 - Bijlage Char"/>
    <w:basedOn w:val="Heading6Char"/>
    <w:link w:val="Kop6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8-Bijlage">
    <w:name w:val="Kop 8 - Bijlage"/>
    <w:basedOn w:val="Heading8"/>
    <w:next w:val="Normal"/>
    <w:link w:val="Kop8-BijlageChar"/>
    <w:uiPriority w:val="1"/>
    <w:rsid w:val="005B3F7A"/>
    <w:pPr>
      <w:numPr>
        <w:numId w:val="5"/>
      </w:numPr>
    </w:pPr>
  </w:style>
  <w:style w:type="character" w:customStyle="1" w:styleId="Kop7-BijlageChar">
    <w:name w:val="Kop 7 - Bijlage Char"/>
    <w:basedOn w:val="Heading7Char"/>
    <w:link w:val="Kop7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9-Bijlage">
    <w:name w:val="Kop 9 - Bijlage"/>
    <w:basedOn w:val="Heading9"/>
    <w:next w:val="Normal"/>
    <w:link w:val="Kop9-BijlageChar"/>
    <w:uiPriority w:val="1"/>
    <w:rsid w:val="005B3F7A"/>
    <w:pPr>
      <w:numPr>
        <w:numId w:val="5"/>
      </w:numPr>
    </w:pPr>
  </w:style>
  <w:style w:type="character" w:customStyle="1" w:styleId="Kop8-BijlageChar">
    <w:name w:val="Kop 8 - Bijlage Char"/>
    <w:basedOn w:val="Heading8Char"/>
    <w:link w:val="Kop8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Kop9-BijlageChar">
    <w:name w:val="Kop 9 - Bijlage Char"/>
    <w:basedOn w:val="Heading9Char"/>
    <w:link w:val="Kop9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numbering" w:customStyle="1" w:styleId="Kopstijlen0">
    <w:name w:val="Kopstijlen"/>
    <w:basedOn w:val="NoList"/>
    <w:next w:val="Kopstijlen"/>
    <w:rsid w:val="00843979"/>
  </w:style>
  <w:style w:type="character" w:styleId="PlaceholderText">
    <w:name w:val="Placeholder Text"/>
    <w:basedOn w:val="DefaultParagraphFont"/>
    <w:uiPriority w:val="99"/>
    <w:semiHidden/>
    <w:rsid w:val="005D3F0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A57CC5"/>
    <w:rPr>
      <w:color w:val="800080" w:themeColor="followed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E90370"/>
    <w:pPr>
      <w:ind w:left="720"/>
    </w:pPr>
    <w:rPr>
      <w:rFonts w:asciiTheme="minorHAnsi" w:hAnsiTheme="minorHAnsi" w:cstheme="minorHAnsi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90370"/>
    <w:pPr>
      <w:ind w:left="900"/>
    </w:pPr>
    <w:rPr>
      <w:rFonts w:asciiTheme="minorHAnsi" w:hAnsiTheme="minorHAnsi" w:cstheme="minorHAnsi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90370"/>
    <w:pPr>
      <w:ind w:left="1080"/>
    </w:pPr>
    <w:rPr>
      <w:rFonts w:asciiTheme="minorHAnsi" w:hAnsiTheme="minorHAnsi" w:cstheme="minorHAnsi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90370"/>
    <w:pPr>
      <w:ind w:left="1260"/>
    </w:pPr>
    <w:rPr>
      <w:rFonts w:asciiTheme="minorHAnsi" w:hAnsiTheme="minorHAnsi" w:cstheme="minorHAnsi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90370"/>
    <w:pPr>
      <w:ind w:left="1440"/>
    </w:pPr>
    <w:rPr>
      <w:rFonts w:asciiTheme="minorHAnsi" w:hAnsiTheme="minorHAnsi" w:cstheme="minorHAnsi"/>
      <w:szCs w:val="18"/>
    </w:rPr>
  </w:style>
  <w:style w:type="paragraph" w:styleId="NoSpacing">
    <w:name w:val="No Spacing"/>
    <w:uiPriority w:val="1"/>
    <w:qFormat/>
    <w:rsid w:val="00FB7811"/>
    <w:rPr>
      <w:rFonts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763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16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35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8116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299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042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1d335\Downloads\Tijdelijk_bestand_Rapport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63a6d346-7f85-40f8-ac3c-2483ad056330" ContentTypeId="0x010100E0729B95A31C56458C19731DF68FBC9404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en xmlns="7711ee23-d3c0-4cbd-bb32-5aaa4841212b" xsi:nil="true"/>
    <TaxCatchAll xmlns="7711ee23-d3c0-4cbd-bb32-5aaa4841212b"/>
    <b4c2a793985844b7bb1641b5936f904c xmlns="7711ee23-d3c0-4cbd-bb32-5aaa4841212b">
      <Terms xmlns="http://schemas.microsoft.com/office/infopath/2007/PartnerControls"/>
    </b4c2a793985844b7bb1641b5936f904c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Word document" ma:contentTypeID="0x010100E0729B95A31C56458C19731DF68FBC940400E50BF1C0D23A344BBE5C5D6973B66A9B" ma:contentTypeVersion="1" ma:contentTypeDescription="" ma:contentTypeScope="" ma:versionID="70e7c3ca7f61242b8319dd4983499687">
  <xsd:schema xmlns:xsd="http://www.w3.org/2001/XMLSchema" xmlns:xs="http://www.w3.org/2001/XMLSchema" xmlns:p="http://schemas.microsoft.com/office/2006/metadata/properties" xmlns:ns2="7711ee23-d3c0-4cbd-bb32-5aaa4841212b" targetNamespace="http://schemas.microsoft.com/office/2006/metadata/properties" ma:root="true" ma:fieldsID="57f0ec75a5317debd94de24dc2b1bbce" ns2:_="">
    <xsd:import namespace="7711ee23-d3c0-4cbd-bb32-5aaa4841212b"/>
    <xsd:element name="properties">
      <xsd:complexType>
        <xsd:sequence>
          <xsd:element name="documentManagement">
            <xsd:complexType>
              <xsd:all>
                <xsd:element ref="ns2:b4c2a793985844b7bb1641b5936f904c" minOccurs="0"/>
                <xsd:element ref="ns2:TaxCatchAll" minOccurs="0"/>
                <xsd:element ref="ns2:TaxCatchAllLabel" minOccurs="0"/>
                <xsd:element ref="ns2:Opmerking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1ee23-d3c0-4cbd-bb32-5aaa4841212b" elementFormDefault="qualified">
    <xsd:import namespace="http://schemas.microsoft.com/office/2006/documentManagement/types"/>
    <xsd:import namespace="http://schemas.microsoft.com/office/infopath/2007/PartnerControls"/>
    <xsd:element name="b4c2a793985844b7bb1641b5936f904c" ma:index="8" nillable="true" ma:taxonomy="true" ma:internalName="b4c2a793985844b7bb1641b5936f904c" ma:taxonomyFieldName="Rubricering" ma:displayName="Rubricering" ma:readOnly="false" ma:default="" ma:fieldId="{b4c2a793-9858-44b7-bb16-41b5936f904c}" ma:sspId="63a6d346-7f85-40f8-ac3c-2483ad056330" ma:termSetId="43e60010-63c0-43fa-b8a4-d7cbd4e8e7a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206bd2b-c23a-4df0-9174-03733a6a5760}" ma:internalName="TaxCatchAll" ma:showField="CatchAllData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206bd2b-c23a-4df0-9174-03733a6a5760}" ma:internalName="TaxCatchAllLabel" ma:readOnly="true" ma:showField="CatchAllDataLabel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pmerkingen" ma:index="12" nillable="true" ma:displayName="Opmerkingen" ma:internalName="Opmerkinge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9FBE6615-877B-49B9-B1CC-AFDE43C15A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14CB18-7C04-4430-BF89-832A76BFA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D865A-D5DA-4F0B-99D8-2774D7026853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6B08E16-E9D6-4A93-8C23-22F3BD1CFCF3}">
  <ds:schemaRefs>
    <ds:schemaRef ds:uri="http://schemas.microsoft.com/office/2006/metadata/properties"/>
    <ds:schemaRef ds:uri="http://purl.org/dc/terms/"/>
    <ds:schemaRef ds:uri="7711ee23-d3c0-4cbd-bb32-5aaa4841212b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73C81179-EA43-42FC-9EC5-0E9871DBA1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11ee23-d3c0-4cbd-bb32-5aaa484121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5D84FEA-D81D-4130-987C-6A098C2A1B05}">
  <ds:schemaRefs>
    <ds:schemaRef ds:uri="http://schemas.microsoft.com/office/2006/metadata/customXs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Tijdelijk_bestand_Rapport.dotx</Template>
  <TotalTime>52</TotalTime>
  <Pages>6</Pages>
  <Words>242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Peereboom, JC, MSc, DMO/OPS/I&amp;S/PROJ/PROJFLX</dc:creator>
  <cp:lastModifiedBy>Iotana, Imraan (Admin)</cp:lastModifiedBy>
  <cp:revision>19</cp:revision>
  <cp:lastPrinted>2010-10-26T09:25:00Z</cp:lastPrinted>
  <dcterms:created xsi:type="dcterms:W3CDTF">2025-06-04T06:19:00Z</dcterms:created>
  <dcterms:modified xsi:type="dcterms:W3CDTF">2025-07-16T11:06:00Z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Concept</vt:lpwstr>
  </property>
  <property fmtid="{D5CDD505-2E9C-101B-9397-08002B2CF9AE}" pid="3" name="Versie">
    <vt:lpwstr>0.1</vt:lpwstr>
  </property>
  <property fmtid="{D5CDD505-2E9C-101B-9397-08002B2CF9AE}" pid="4" name="Versiedatum">
    <vt:lpwstr>14 september 2023</vt:lpwstr>
  </property>
  <property fmtid="{D5CDD505-2E9C-101B-9397-08002B2CF9AE}" pid="5" name="Titel">
    <vt:lpwstr>ARIS binnen project Keystone</vt:lpwstr>
  </property>
  <property fmtid="{D5CDD505-2E9C-101B-9397-08002B2CF9AE}" pid="6" name="Subtitel">
    <vt:lpwstr/>
  </property>
  <property fmtid="{D5CDD505-2E9C-101B-9397-08002B2CF9AE}" pid="7" name="ContentTypeId">
    <vt:lpwstr>0x010100E0729B95A31C56458C19731DF68FBC940400E50BF1C0D23A344BBE5C5D6973B66A9B</vt:lpwstr>
  </property>
  <property fmtid="{D5CDD505-2E9C-101B-9397-08002B2CF9AE}" pid="8" name="Marking">
    <vt:lpwstr>INTERN GEBRUIK DEFENSIE</vt:lpwstr>
  </property>
  <property fmtid="{D5CDD505-2E9C-101B-9397-08002B2CF9AE}" pid="9" name="Classification">
    <vt:lpwstr>STG-G</vt:lpwstr>
  </property>
  <property fmtid="{D5CDD505-2E9C-101B-9397-08002B2CF9AE}" pid="10" name="Rubricering">
    <vt:lpwstr/>
  </property>
</Properties>
</file>