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F0062" w14:textId="6CA0F310" w:rsidR="00E81191" w:rsidRPr="009B40B1" w:rsidRDefault="00C921F7" w:rsidP="0097063E">
      <w:pPr>
        <w:pStyle w:val="Titel-Huisstijl"/>
        <w:contextualSpacing/>
        <w:rPr>
          <w:lang w:val="en-US"/>
        </w:rPr>
      </w:pPr>
      <w:r w:rsidRPr="009B40B1">
        <w:rPr>
          <w:lang w:val="en-US"/>
        </w:rPr>
        <w:t>Client</w:t>
      </w:r>
      <w:r w:rsidR="00FB7811" w:rsidRPr="009B40B1">
        <w:rPr>
          <w:lang w:val="en-US"/>
        </w:rPr>
        <w:t xml:space="preserve"> Application </w:t>
      </w:r>
      <w:r w:rsidRPr="009B40B1">
        <w:rPr>
          <w:lang w:val="en-US"/>
        </w:rPr>
        <w:t>Form</w:t>
      </w:r>
    </w:p>
    <w:p w14:paraId="6D938C19" w14:textId="77777777" w:rsidR="00E76577" w:rsidRPr="00E76577" w:rsidRDefault="00E76577" w:rsidP="00E76577">
      <w:pPr>
        <w:rPr>
          <w:sz w:val="32"/>
          <w:szCs w:val="32"/>
          <w:lang w:val="en-US"/>
        </w:rPr>
      </w:pPr>
      <w:r w:rsidRPr="00E76577">
        <w:rPr>
          <w:sz w:val="32"/>
          <w:szCs w:val="32"/>
          <w:lang w:val="en-US"/>
        </w:rPr>
        <w:t>APPLICATIONID</w:t>
      </w:r>
    </w:p>
    <w:p w14:paraId="385CF5ED" w14:textId="77777777" w:rsidR="00E76577" w:rsidRDefault="00E76577" w:rsidP="00FB7811">
      <w:pPr>
        <w:rPr>
          <w:sz w:val="32"/>
          <w:szCs w:val="32"/>
          <w:lang w:val="fr-FR"/>
        </w:rPr>
      </w:pPr>
    </w:p>
    <w:p w14:paraId="52FBD1F1" w14:textId="40F3276E" w:rsidR="00FB7811" w:rsidRPr="00600BBB" w:rsidRDefault="00FB7811" w:rsidP="00FB7811">
      <w:pPr>
        <w:rPr>
          <w:sz w:val="32"/>
          <w:szCs w:val="32"/>
          <w:lang w:val="fr-FR"/>
        </w:rPr>
      </w:pPr>
    </w:p>
    <w:p w14:paraId="544E9966" w14:textId="69CE9832" w:rsidR="005D3F0D" w:rsidRDefault="005D3F0D" w:rsidP="0097063E">
      <w:pPr>
        <w:pStyle w:val="Versie-Huisstijl"/>
        <w:contextualSpacing/>
        <w:rPr>
          <w:lang w:val="fr-FR"/>
        </w:rPr>
      </w:pPr>
    </w:p>
    <w:p w14:paraId="35B1B791" w14:textId="5120600A" w:rsidR="00600BBB" w:rsidRDefault="00600BBB" w:rsidP="0097063E">
      <w:pPr>
        <w:pStyle w:val="Versie-Huisstijl"/>
        <w:contextualSpacing/>
        <w:rPr>
          <w:lang w:val="fr-FR"/>
        </w:rPr>
      </w:pPr>
    </w:p>
    <w:p w14:paraId="6211349A" w14:textId="4F828000" w:rsidR="00600BBB" w:rsidRDefault="00600BBB" w:rsidP="0097063E">
      <w:pPr>
        <w:pStyle w:val="Versie-Huisstijl"/>
        <w:contextualSpacing/>
        <w:rPr>
          <w:lang w:val="fr-FR"/>
        </w:rPr>
      </w:pPr>
    </w:p>
    <w:p w14:paraId="5C754F59" w14:textId="79AC44F4" w:rsidR="00600BBB" w:rsidRDefault="00600BBB" w:rsidP="0097063E">
      <w:pPr>
        <w:pStyle w:val="Versie-Huisstijl"/>
        <w:contextualSpacing/>
        <w:rPr>
          <w:lang w:val="fr-FR"/>
        </w:rPr>
      </w:pPr>
    </w:p>
    <w:p w14:paraId="60DE3029" w14:textId="77777777" w:rsidR="00600BBB" w:rsidRPr="00715777" w:rsidRDefault="00600BBB" w:rsidP="0097063E">
      <w:pPr>
        <w:pStyle w:val="Versie-Huisstijl"/>
        <w:contextualSpacing/>
        <w:rPr>
          <w:lang w:val="fr-FR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4619"/>
      </w:tblGrid>
      <w:tr w:rsidR="00BF018E" w:rsidRPr="00715777" w14:paraId="29B7EE00" w14:textId="77777777" w:rsidTr="00BF018E">
        <w:tc>
          <w:tcPr>
            <w:tcW w:w="1276" w:type="dxa"/>
            <w:tcMar>
              <w:left w:w="0" w:type="dxa"/>
              <w:right w:w="0" w:type="dxa"/>
            </w:tcMar>
          </w:tcPr>
          <w:p w14:paraId="665FCA2D" w14:textId="04FE89A9" w:rsidR="00BF018E" w:rsidRPr="00715777" w:rsidRDefault="00FB7811" w:rsidP="0097063E">
            <w:pPr>
              <w:pStyle w:val="Datumenbetreft-Huisstijl"/>
              <w:tabs>
                <w:tab w:val="clear" w:pos="1117"/>
              </w:tabs>
              <w:contextualSpacing/>
            </w:pPr>
            <w:r w:rsidRPr="00715777">
              <w:t>Version</w:t>
            </w:r>
          </w:p>
        </w:tc>
        <w:tc>
          <w:tcPr>
            <w:tcW w:w="4619" w:type="dxa"/>
            <w:tcMar>
              <w:left w:w="0" w:type="dxa"/>
              <w:right w:w="0" w:type="dxa"/>
            </w:tcMar>
          </w:tcPr>
          <w:p w14:paraId="03DBFE50" w14:textId="77777777" w:rsidR="00BF018E" w:rsidRPr="00715777" w:rsidRDefault="000D7BDA" w:rsidP="0097063E">
            <w:pPr>
              <w:pStyle w:val="Datumenbetreft-Huisstijl"/>
              <w:tabs>
                <w:tab w:val="clear" w:pos="1117"/>
              </w:tabs>
              <w:contextualSpacing/>
            </w:pPr>
            <w:fldSimple w:instr=" DOCPROPERTY  Versie  \* MERGEFORMAT ">
              <w:r w:rsidR="003B15D1" w:rsidRPr="00715777">
                <w:t>0.1</w:t>
              </w:r>
            </w:fldSimple>
          </w:p>
        </w:tc>
      </w:tr>
      <w:tr w:rsidR="00E81191" w:rsidRPr="00715777" w14:paraId="1323252F" w14:textId="77777777" w:rsidTr="00BF018E">
        <w:tc>
          <w:tcPr>
            <w:tcW w:w="1276" w:type="dxa"/>
            <w:tcMar>
              <w:left w:w="0" w:type="dxa"/>
              <w:right w:w="0" w:type="dxa"/>
            </w:tcMar>
          </w:tcPr>
          <w:p w14:paraId="10322C8D" w14:textId="551345F7" w:rsidR="00E81191" w:rsidRPr="00715777" w:rsidRDefault="00320228" w:rsidP="00FB7811">
            <w:pPr>
              <w:pStyle w:val="Datumenbetreft-Huisstijl"/>
              <w:tabs>
                <w:tab w:val="clear" w:pos="1117"/>
              </w:tabs>
              <w:contextualSpacing/>
            </w:pPr>
            <w:r w:rsidRPr="00715777">
              <w:t>Dat</w:t>
            </w:r>
            <w:r w:rsidR="00FB7811" w:rsidRPr="00715777">
              <w:t>e</w:t>
            </w:r>
          </w:p>
        </w:tc>
        <w:tc>
          <w:tcPr>
            <w:tcW w:w="4619" w:type="dxa"/>
            <w:tcMar>
              <w:left w:w="0" w:type="dxa"/>
              <w:right w:w="0" w:type="dxa"/>
            </w:tcMar>
          </w:tcPr>
          <w:p w14:paraId="6FE3D9B0" w14:textId="064F869D" w:rsidR="00E81191" w:rsidRPr="00715777" w:rsidRDefault="009B40B1" w:rsidP="00FB7811">
            <w:pPr>
              <w:pStyle w:val="Datumenbetreft-Huisstijl"/>
              <w:tabs>
                <w:tab w:val="clear" w:pos="1117"/>
              </w:tabs>
              <w:contextualSpacing/>
            </w:pPr>
            <w:r>
              <w:t>CREATIONDATE</w:t>
            </w:r>
          </w:p>
        </w:tc>
      </w:tr>
      <w:tr w:rsidR="00E81191" w:rsidRPr="00715777" w14:paraId="521B7DE5" w14:textId="77777777" w:rsidTr="00BF018E">
        <w:tc>
          <w:tcPr>
            <w:tcW w:w="1276" w:type="dxa"/>
            <w:tcMar>
              <w:left w:w="0" w:type="dxa"/>
              <w:right w:w="0" w:type="dxa"/>
            </w:tcMar>
          </w:tcPr>
          <w:p w14:paraId="46563372" w14:textId="77777777" w:rsidR="00E81191" w:rsidRPr="00715777" w:rsidRDefault="00320228" w:rsidP="0097063E">
            <w:pPr>
              <w:pStyle w:val="Datumenbetreft-Huisstijl"/>
              <w:tabs>
                <w:tab w:val="clear" w:pos="1117"/>
              </w:tabs>
              <w:contextualSpacing/>
            </w:pPr>
            <w:r w:rsidRPr="00715777">
              <w:t>Status</w:t>
            </w:r>
          </w:p>
        </w:tc>
        <w:tc>
          <w:tcPr>
            <w:tcW w:w="4619" w:type="dxa"/>
            <w:tcMar>
              <w:left w:w="0" w:type="dxa"/>
              <w:right w:w="0" w:type="dxa"/>
            </w:tcMar>
          </w:tcPr>
          <w:p w14:paraId="74007F2B" w14:textId="05FD7D75" w:rsidR="00E81191" w:rsidRPr="00715777" w:rsidRDefault="00FB7811" w:rsidP="0097063E">
            <w:pPr>
              <w:pStyle w:val="Datumenbetreft-Huisstijl"/>
              <w:tabs>
                <w:tab w:val="clear" w:pos="1117"/>
              </w:tabs>
              <w:contextualSpacing/>
            </w:pPr>
            <w:r w:rsidRPr="00715777">
              <w:t>Draft</w:t>
            </w:r>
          </w:p>
        </w:tc>
      </w:tr>
    </w:tbl>
    <w:p w14:paraId="03B99BFA" w14:textId="77777777" w:rsidR="00E81191" w:rsidRPr="00715777" w:rsidRDefault="00E81191" w:rsidP="0097063E">
      <w:pPr>
        <w:pStyle w:val="Sectieeinde-Huisstijl"/>
        <w:contextualSpacing/>
      </w:pPr>
    </w:p>
    <w:p w14:paraId="02A17AE0" w14:textId="77777777" w:rsidR="00016DF0" w:rsidRPr="00715777" w:rsidRDefault="00016DF0" w:rsidP="0097063E">
      <w:pPr>
        <w:suppressAutoHyphens w:val="0"/>
        <w:autoSpaceDN/>
        <w:contextualSpacing/>
        <w:textAlignment w:val="auto"/>
      </w:pPr>
    </w:p>
    <w:p w14:paraId="07F38792" w14:textId="77777777" w:rsidR="00E81191" w:rsidRPr="00715777" w:rsidRDefault="00E81191" w:rsidP="0097063E">
      <w:pPr>
        <w:suppressAutoHyphens w:val="0"/>
        <w:autoSpaceDN/>
        <w:contextualSpacing/>
        <w:textAlignment w:val="auto"/>
        <w:sectPr w:rsidR="00E81191" w:rsidRPr="00715777" w:rsidSect="00AD4D62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5" w:h="16837" w:code="9"/>
          <w:pgMar w:top="3856" w:right="2778" w:bottom="1134" w:left="3232" w:header="198" w:footer="709" w:gutter="0"/>
          <w:cols w:space="708"/>
          <w:docGrid w:linePitch="326"/>
        </w:sectPr>
      </w:pPr>
    </w:p>
    <w:p w14:paraId="24A49541" w14:textId="450D7A24" w:rsidR="00E81191" w:rsidRPr="00441A87" w:rsidRDefault="00441A87" w:rsidP="0097063E">
      <w:pPr>
        <w:pStyle w:val="Titel-Huisstijl"/>
        <w:contextualSpacing/>
        <w:rPr>
          <w:b/>
        </w:rPr>
      </w:pPr>
      <w:proofErr w:type="spellStart"/>
      <w:r>
        <w:rPr>
          <w:b/>
        </w:rPr>
        <w:lastRenderedPageBreak/>
        <w:t>Coloph</w:t>
      </w:r>
      <w:r w:rsidR="003114D8" w:rsidRPr="00441A87">
        <w:rPr>
          <w:b/>
        </w:rPr>
        <w:t>on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9"/>
        <w:gridCol w:w="4960"/>
      </w:tblGrid>
      <w:tr w:rsidR="00E81191" w:rsidRPr="00715777" w14:paraId="40A1188B" w14:textId="77777777" w:rsidTr="00980813">
        <w:tc>
          <w:tcPr>
            <w:tcW w:w="2749" w:type="dxa"/>
          </w:tcPr>
          <w:p w14:paraId="58FEA556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3C19B0D1" w14:textId="77777777" w:rsidR="00E81191" w:rsidRPr="00715777" w:rsidRDefault="00E81191" w:rsidP="0097063E">
            <w:pPr>
              <w:pStyle w:val="Colofon-Huisstijl"/>
              <w:contextualSpacing/>
            </w:pPr>
          </w:p>
        </w:tc>
      </w:tr>
      <w:tr w:rsidR="00E81191" w:rsidRPr="00715777" w14:paraId="7BBE6DDB" w14:textId="77777777" w:rsidTr="00980813">
        <w:tc>
          <w:tcPr>
            <w:tcW w:w="2749" w:type="dxa"/>
          </w:tcPr>
          <w:p w14:paraId="7F37656F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0B3B4478" w14:textId="77777777" w:rsidR="00E81191" w:rsidRPr="00715777" w:rsidRDefault="00E81191" w:rsidP="0097063E">
            <w:pPr>
              <w:pStyle w:val="Colofon-Huisstijl"/>
              <w:contextualSpacing/>
            </w:pPr>
          </w:p>
        </w:tc>
      </w:tr>
      <w:tr w:rsidR="00E81191" w:rsidRPr="00715777" w14:paraId="591417E4" w14:textId="77777777" w:rsidTr="00980813">
        <w:tc>
          <w:tcPr>
            <w:tcW w:w="2749" w:type="dxa"/>
          </w:tcPr>
          <w:p w14:paraId="53896896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597E3069" w14:textId="77777777" w:rsidR="00E81191" w:rsidRPr="00715777" w:rsidRDefault="00E81191" w:rsidP="0097063E">
            <w:pPr>
              <w:pStyle w:val="Colofon-Huisstijl"/>
              <w:contextualSpacing/>
            </w:pPr>
          </w:p>
        </w:tc>
      </w:tr>
      <w:tr w:rsidR="00E81191" w:rsidRPr="00715777" w14:paraId="0B3119FD" w14:textId="77777777" w:rsidTr="00980813">
        <w:tc>
          <w:tcPr>
            <w:tcW w:w="2749" w:type="dxa"/>
          </w:tcPr>
          <w:p w14:paraId="72E5674F" w14:textId="092FF6EC" w:rsidR="00E81191" w:rsidRPr="00715777" w:rsidRDefault="00320228" w:rsidP="00441A87">
            <w:pPr>
              <w:pStyle w:val="Colofon-Huisstijl"/>
              <w:contextualSpacing/>
            </w:pPr>
            <w:proofErr w:type="spellStart"/>
            <w:r w:rsidRPr="00715777">
              <w:t>Locati</w:t>
            </w:r>
            <w:r w:rsidR="00441A87">
              <w:t>on</w:t>
            </w:r>
            <w:proofErr w:type="spellEnd"/>
          </w:p>
        </w:tc>
        <w:tc>
          <w:tcPr>
            <w:tcW w:w="4960" w:type="dxa"/>
          </w:tcPr>
          <w:p w14:paraId="65B9279A" w14:textId="77777777" w:rsidR="00E81191" w:rsidRPr="00715777" w:rsidRDefault="00320228" w:rsidP="0097063E">
            <w:pPr>
              <w:pStyle w:val="Colofon-Huisstijl"/>
              <w:contextualSpacing/>
            </w:pPr>
            <w:proofErr w:type="spellStart"/>
            <w:r w:rsidRPr="00715777">
              <w:t>Luchtmachttoren</w:t>
            </w:r>
            <w:proofErr w:type="spellEnd"/>
          </w:p>
        </w:tc>
      </w:tr>
      <w:tr w:rsidR="00E81191" w:rsidRPr="00715777" w14:paraId="77EFC2D8" w14:textId="77777777" w:rsidTr="00980813">
        <w:tc>
          <w:tcPr>
            <w:tcW w:w="2749" w:type="dxa"/>
          </w:tcPr>
          <w:p w14:paraId="75BEA69F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2E0B05F1" w14:textId="77777777" w:rsidR="00E81191" w:rsidRPr="00715777" w:rsidRDefault="00320228" w:rsidP="0097063E">
            <w:pPr>
              <w:pStyle w:val="Colofon-Huisstijl"/>
              <w:contextualSpacing/>
            </w:pPr>
            <w:r w:rsidRPr="00715777">
              <w:t>Breda</w:t>
            </w:r>
          </w:p>
        </w:tc>
      </w:tr>
      <w:tr w:rsidR="00320228" w:rsidRPr="00715777" w14:paraId="68C7168C" w14:textId="77777777" w:rsidTr="00980813">
        <w:tc>
          <w:tcPr>
            <w:tcW w:w="2749" w:type="dxa"/>
          </w:tcPr>
          <w:p w14:paraId="4412BF92" w14:textId="77777777" w:rsidR="00320228" w:rsidRPr="00715777" w:rsidRDefault="00320228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1E4C1B7C" w14:textId="77777777" w:rsidR="00320228" w:rsidRPr="00715777" w:rsidRDefault="00320228" w:rsidP="0097063E">
            <w:pPr>
              <w:pStyle w:val="Colofon-Huisstijl"/>
              <w:contextualSpacing/>
            </w:pPr>
          </w:p>
        </w:tc>
      </w:tr>
      <w:tr w:rsidR="00E81191" w:rsidRPr="00715777" w14:paraId="6D034E94" w14:textId="77777777" w:rsidTr="00980813">
        <w:tc>
          <w:tcPr>
            <w:tcW w:w="2749" w:type="dxa"/>
          </w:tcPr>
          <w:p w14:paraId="38B8E309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27EA9282" w14:textId="77777777" w:rsidR="00E81191" w:rsidRPr="00715777" w:rsidRDefault="00E81191" w:rsidP="0097063E">
            <w:pPr>
              <w:pStyle w:val="Colofon-Huisstijl"/>
              <w:contextualSpacing/>
            </w:pPr>
          </w:p>
        </w:tc>
      </w:tr>
      <w:tr w:rsidR="00E81191" w:rsidRPr="00715777" w14:paraId="6AF73210" w14:textId="77777777" w:rsidTr="00980813">
        <w:tc>
          <w:tcPr>
            <w:tcW w:w="2749" w:type="dxa"/>
          </w:tcPr>
          <w:p w14:paraId="32EA7D4D" w14:textId="4CC83A70" w:rsidR="00E81191" w:rsidRPr="00715777" w:rsidRDefault="00320228" w:rsidP="00441A87">
            <w:pPr>
              <w:pStyle w:val="Colofon-Huisstijl"/>
              <w:contextualSpacing/>
            </w:pPr>
            <w:r w:rsidRPr="00715777">
              <w:t>Contact</w:t>
            </w:r>
          </w:p>
        </w:tc>
        <w:tc>
          <w:tcPr>
            <w:tcW w:w="4960" w:type="dxa"/>
          </w:tcPr>
          <w:p w14:paraId="68D5BE6C" w14:textId="04BA4B08" w:rsidR="00E81191" w:rsidRPr="00715777" w:rsidRDefault="00A9196C" w:rsidP="0097063E">
            <w:pPr>
              <w:pStyle w:val="Colofon-Huisstijl"/>
              <w:contextualSpacing/>
            </w:pPr>
            <w:r w:rsidRPr="00715777">
              <w:t>G.J.A.</w:t>
            </w:r>
            <w:r w:rsidR="00AE1726">
              <w:t xml:space="preserve"> (John)</w:t>
            </w:r>
            <w:r w:rsidRPr="00715777">
              <w:t xml:space="preserve"> van der </w:t>
            </w:r>
            <w:proofErr w:type="spellStart"/>
            <w:r w:rsidRPr="00715777">
              <w:t>Locht</w:t>
            </w:r>
            <w:proofErr w:type="spellEnd"/>
          </w:p>
        </w:tc>
      </w:tr>
      <w:tr w:rsidR="00E81191" w:rsidRPr="00715777" w14:paraId="45A98D89" w14:textId="77777777" w:rsidTr="00980813">
        <w:tc>
          <w:tcPr>
            <w:tcW w:w="2749" w:type="dxa"/>
          </w:tcPr>
          <w:p w14:paraId="2848812E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009094D0" w14:textId="77777777" w:rsidR="00E81191" w:rsidRPr="00715777" w:rsidRDefault="000F66DA" w:rsidP="00A9196C">
            <w:pPr>
              <w:pStyle w:val="Colofon-Huisstijl"/>
              <w:contextualSpacing/>
            </w:pPr>
            <w:r w:rsidRPr="00715777">
              <w:t xml:space="preserve">M </w:t>
            </w:r>
            <w:r w:rsidR="00320228" w:rsidRPr="00715777">
              <w:t>+316</w:t>
            </w:r>
            <w:r w:rsidR="00A9196C" w:rsidRPr="00715777">
              <w:t xml:space="preserve"> </w:t>
            </w:r>
            <w:r w:rsidR="00320228" w:rsidRPr="00715777">
              <w:t>2</w:t>
            </w:r>
            <w:r w:rsidR="00A9196C" w:rsidRPr="00715777">
              <w:t>952 8987</w:t>
            </w:r>
          </w:p>
        </w:tc>
      </w:tr>
      <w:tr w:rsidR="00E81191" w:rsidRPr="00715777" w14:paraId="62451CD0" w14:textId="77777777" w:rsidTr="00980813">
        <w:tc>
          <w:tcPr>
            <w:tcW w:w="2749" w:type="dxa"/>
          </w:tcPr>
          <w:p w14:paraId="14A78D6D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7AE94691" w14:textId="77777777" w:rsidR="00E81191" w:rsidRPr="00715777" w:rsidRDefault="00A9196C" w:rsidP="00A9196C">
            <w:pPr>
              <w:pStyle w:val="Colofon-Huisstijl"/>
              <w:contextualSpacing/>
            </w:pPr>
            <w:r w:rsidRPr="00715777">
              <w:t>GJA.vd.Locht</w:t>
            </w:r>
            <w:r w:rsidR="00320228" w:rsidRPr="00715777">
              <w:t>@mindef.nl</w:t>
            </w:r>
          </w:p>
        </w:tc>
      </w:tr>
      <w:tr w:rsidR="00E81191" w:rsidRPr="00715777" w14:paraId="50783321" w14:textId="77777777" w:rsidTr="00980813">
        <w:tc>
          <w:tcPr>
            <w:tcW w:w="2749" w:type="dxa"/>
          </w:tcPr>
          <w:p w14:paraId="106F4662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17EBE9E2" w14:textId="77777777" w:rsidR="00E81191" w:rsidRPr="00715777" w:rsidRDefault="00E81191" w:rsidP="0097063E">
            <w:pPr>
              <w:pStyle w:val="Colofon-Huisstijl"/>
              <w:contextualSpacing/>
            </w:pPr>
          </w:p>
        </w:tc>
      </w:tr>
      <w:tr w:rsidR="00E81191" w:rsidRPr="00715777" w14:paraId="276F832A" w14:textId="77777777" w:rsidTr="00980813">
        <w:tc>
          <w:tcPr>
            <w:tcW w:w="2749" w:type="dxa"/>
          </w:tcPr>
          <w:p w14:paraId="2E4E6363" w14:textId="44FC9DA0" w:rsidR="00E81191" w:rsidRPr="00715777" w:rsidRDefault="00320228" w:rsidP="0097063E">
            <w:pPr>
              <w:pStyle w:val="Colofon-Huisstijl"/>
              <w:contextualSpacing/>
            </w:pPr>
            <w:r w:rsidRPr="00715777">
              <w:t>Versi</w:t>
            </w:r>
            <w:r w:rsidR="00441A87">
              <w:t>on</w:t>
            </w:r>
          </w:p>
        </w:tc>
        <w:tc>
          <w:tcPr>
            <w:tcW w:w="4960" w:type="dxa"/>
          </w:tcPr>
          <w:p w14:paraId="1047A41C" w14:textId="77777777" w:rsidR="00E81191" w:rsidRPr="00715777" w:rsidRDefault="000D7BDA" w:rsidP="0097063E">
            <w:pPr>
              <w:pStyle w:val="Colofon-Huisstijl"/>
              <w:contextualSpacing/>
            </w:pPr>
            <w:fldSimple w:instr=" DOCPROPERTY  Versie  \* MERGEFORMAT ">
              <w:r w:rsidR="003B15D1" w:rsidRPr="00715777">
                <w:t>0.1</w:t>
              </w:r>
            </w:fldSimple>
          </w:p>
        </w:tc>
      </w:tr>
      <w:tr w:rsidR="00E81191" w:rsidRPr="00715777" w14:paraId="61121598" w14:textId="77777777" w:rsidTr="00980813">
        <w:tc>
          <w:tcPr>
            <w:tcW w:w="2749" w:type="dxa"/>
          </w:tcPr>
          <w:p w14:paraId="7C07B68C" w14:textId="0553DD4B" w:rsidR="00E81191" w:rsidRPr="00715777" w:rsidRDefault="00441A87" w:rsidP="0097063E">
            <w:pPr>
              <w:pStyle w:val="Colofon-Huisstijl"/>
              <w:contextualSpacing/>
            </w:pPr>
            <w:r>
              <w:t>Customer</w:t>
            </w:r>
          </w:p>
        </w:tc>
        <w:tc>
          <w:tcPr>
            <w:tcW w:w="4960" w:type="dxa"/>
          </w:tcPr>
          <w:p w14:paraId="4EF32653" w14:textId="77777777" w:rsidR="00E81191" w:rsidRPr="00715777" w:rsidRDefault="00320228" w:rsidP="0097063E">
            <w:pPr>
              <w:pStyle w:val="Colofon-Huisstijl"/>
              <w:contextualSpacing/>
            </w:pPr>
            <w:r w:rsidRPr="00715777">
              <w:t xml:space="preserve">Edwin </w:t>
            </w:r>
            <w:proofErr w:type="spellStart"/>
            <w:r w:rsidRPr="00715777">
              <w:t>Cozijn</w:t>
            </w:r>
            <w:proofErr w:type="spellEnd"/>
          </w:p>
        </w:tc>
      </w:tr>
      <w:tr w:rsidR="00E81191" w:rsidRPr="00715777" w14:paraId="23161D13" w14:textId="77777777" w:rsidTr="00980813">
        <w:tc>
          <w:tcPr>
            <w:tcW w:w="2749" w:type="dxa"/>
          </w:tcPr>
          <w:p w14:paraId="0DD34116" w14:textId="5A462F72" w:rsidR="00E81191" w:rsidRPr="00715777" w:rsidRDefault="00441A87" w:rsidP="0097063E">
            <w:pPr>
              <w:pStyle w:val="Colofon-Huisstijl"/>
              <w:contextualSpacing/>
            </w:pPr>
            <w:r>
              <w:t>Author</w:t>
            </w:r>
          </w:p>
        </w:tc>
        <w:tc>
          <w:tcPr>
            <w:tcW w:w="4960" w:type="dxa"/>
          </w:tcPr>
          <w:p w14:paraId="7C74ACCD" w14:textId="31B75ADB" w:rsidR="00E81191" w:rsidRPr="00E24068" w:rsidRDefault="0073761A" w:rsidP="0097063E">
            <w:pPr>
              <w:pStyle w:val="Colofon-Huisstijl"/>
              <w:contextualSpacing/>
              <w:rPr>
                <w:lang w:val="en-US"/>
              </w:rPr>
            </w:pPr>
            <w:r w:rsidRPr="0073761A">
              <w:rPr>
                <w:lang w:val="en-US"/>
              </w:rPr>
              <w:t>USERFULLNAME</w:t>
            </w:r>
          </w:p>
        </w:tc>
      </w:tr>
      <w:tr w:rsidR="00E81191" w:rsidRPr="00715777" w14:paraId="5673BB1B" w14:textId="77777777" w:rsidTr="00980813">
        <w:tc>
          <w:tcPr>
            <w:tcW w:w="2749" w:type="dxa"/>
          </w:tcPr>
          <w:p w14:paraId="22662B42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44965626" w14:textId="77777777" w:rsidR="00E81191" w:rsidRPr="00715777" w:rsidRDefault="00E81191" w:rsidP="0097063E">
            <w:pPr>
              <w:pStyle w:val="Colofon-Huisstijl"/>
              <w:contextualSpacing/>
            </w:pPr>
          </w:p>
        </w:tc>
      </w:tr>
      <w:tr w:rsidR="00E81191" w:rsidRPr="00715777" w14:paraId="6B234C7C" w14:textId="77777777" w:rsidTr="00980813">
        <w:tc>
          <w:tcPr>
            <w:tcW w:w="2749" w:type="dxa"/>
          </w:tcPr>
          <w:p w14:paraId="30DDE9B4" w14:textId="77777777" w:rsidR="00E81191" w:rsidRPr="00715777" w:rsidRDefault="00320228" w:rsidP="0097063E">
            <w:pPr>
              <w:pStyle w:val="Colofon-Huisstijl"/>
              <w:contextualSpacing/>
            </w:pPr>
            <w:r w:rsidRPr="00715777">
              <w:t>Aantal pagina's incl. bijlage(n)</w:t>
            </w:r>
          </w:p>
        </w:tc>
        <w:tc>
          <w:tcPr>
            <w:tcW w:w="4960" w:type="dxa"/>
          </w:tcPr>
          <w:p w14:paraId="4C5B71A3" w14:textId="087983FF" w:rsidR="00E81191" w:rsidRPr="00715777" w:rsidRDefault="000D7BDA" w:rsidP="0097063E">
            <w:pPr>
              <w:pStyle w:val="Colofon-Huisstijl"/>
              <w:contextualSpacing/>
            </w:pPr>
            <w:fldSimple w:instr=" NUMPAGES   \* MERGEFORMAT ">
              <w:r w:rsidR="00AE1726">
                <w:rPr>
                  <w:noProof/>
                </w:rPr>
                <w:t>16</w:t>
              </w:r>
            </w:fldSimple>
          </w:p>
        </w:tc>
      </w:tr>
    </w:tbl>
    <w:p w14:paraId="443A1BD2" w14:textId="77777777" w:rsidR="00E81191" w:rsidRPr="00715777" w:rsidRDefault="00E81191" w:rsidP="0097063E">
      <w:pPr>
        <w:contextualSpacing/>
      </w:pPr>
    </w:p>
    <w:p w14:paraId="044A1AFD" w14:textId="77777777" w:rsidR="00E81191" w:rsidRPr="00715777" w:rsidRDefault="00E81191" w:rsidP="0097063E">
      <w:pPr>
        <w:suppressAutoHyphens w:val="0"/>
        <w:autoSpaceDN/>
        <w:contextualSpacing/>
        <w:textAlignment w:val="auto"/>
        <w:sectPr w:rsidR="00E81191" w:rsidRPr="00715777" w:rsidSect="00AD4D62">
          <w:headerReference w:type="default" r:id="rId19"/>
          <w:footerReference w:type="default" r:id="rId20"/>
          <w:pgSz w:w="11905" w:h="16837" w:code="9"/>
          <w:pgMar w:top="2517" w:right="958" w:bottom="1077" w:left="3221" w:header="198" w:footer="658" w:gutter="0"/>
          <w:cols w:space="708"/>
          <w:docGrid w:linePitch="326"/>
        </w:sectPr>
      </w:pPr>
    </w:p>
    <w:p w14:paraId="29FA0B44" w14:textId="3463D9C1" w:rsidR="00E81191" w:rsidRPr="00715777" w:rsidRDefault="00934FC0" w:rsidP="00FB7811">
      <w:pPr>
        <w:pStyle w:val="Inhoudsopgavekop-Huisstijl"/>
        <w:contextualSpacing/>
      </w:pPr>
      <w:r>
        <w:lastRenderedPageBreak/>
        <w:t>Contents</w:t>
      </w:r>
    </w:p>
    <w:p w14:paraId="6D5CF997" w14:textId="68578BC9" w:rsidR="006140E5" w:rsidRDefault="00E90370">
      <w:pPr>
        <w:pStyle w:val="TOC1"/>
        <w:tabs>
          <w:tab w:val="left" w:pos="360"/>
          <w:tab w:val="right" w:leader="dot" w:pos="923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715777">
        <w:rPr>
          <w:rFonts w:ascii="Verdana" w:hAnsi="Verdana"/>
          <w:b w:val="0"/>
          <w:bCs w:val="0"/>
          <w:caps w:val="0"/>
        </w:rPr>
        <w:fldChar w:fldCharType="begin"/>
      </w:r>
      <w:r w:rsidRPr="00715777">
        <w:rPr>
          <w:rFonts w:ascii="Verdana" w:hAnsi="Verdana"/>
          <w:b w:val="0"/>
          <w:bCs w:val="0"/>
          <w:caps w:val="0"/>
          <w:lang w:val="en-US"/>
        </w:rPr>
        <w:instrText xml:space="preserve"> TOC \o "1-3" </w:instrText>
      </w:r>
      <w:r w:rsidRPr="00715777">
        <w:rPr>
          <w:rFonts w:ascii="Verdana" w:hAnsi="Verdana"/>
          <w:b w:val="0"/>
          <w:bCs w:val="0"/>
          <w:caps w:val="0"/>
        </w:rPr>
        <w:fldChar w:fldCharType="separate"/>
      </w:r>
      <w:r w:rsidR="006140E5">
        <w:rPr>
          <w:noProof/>
        </w:rPr>
        <w:t>1</w:t>
      </w:r>
      <w:r w:rsidR="006140E5"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="006140E5" w:rsidRPr="0010640B">
        <w:rPr>
          <w:noProof/>
          <w:lang w:val="en-US"/>
        </w:rPr>
        <w:t>Contact information</w:t>
      </w:r>
      <w:r w:rsidR="006140E5">
        <w:rPr>
          <w:noProof/>
        </w:rPr>
        <w:tab/>
      </w:r>
      <w:r w:rsidR="006140E5">
        <w:rPr>
          <w:noProof/>
        </w:rPr>
        <w:fldChar w:fldCharType="begin"/>
      </w:r>
      <w:r w:rsidR="006140E5">
        <w:rPr>
          <w:noProof/>
        </w:rPr>
        <w:instrText xml:space="preserve"> PAGEREF _Toc200001493 \h </w:instrText>
      </w:r>
      <w:r w:rsidR="006140E5">
        <w:rPr>
          <w:noProof/>
        </w:rPr>
      </w:r>
      <w:r w:rsidR="006140E5">
        <w:rPr>
          <w:noProof/>
        </w:rPr>
        <w:fldChar w:fldCharType="separate"/>
      </w:r>
      <w:r w:rsidR="006140E5">
        <w:rPr>
          <w:noProof/>
        </w:rPr>
        <w:t>4</w:t>
      </w:r>
      <w:r w:rsidR="006140E5">
        <w:rPr>
          <w:noProof/>
        </w:rPr>
        <w:fldChar w:fldCharType="end"/>
      </w:r>
    </w:p>
    <w:p w14:paraId="22E00FB1" w14:textId="04A7B2CF" w:rsidR="006140E5" w:rsidRDefault="006140E5">
      <w:pPr>
        <w:pStyle w:val="TOC1"/>
        <w:tabs>
          <w:tab w:val="left" w:pos="360"/>
          <w:tab w:val="right" w:leader="dot" w:pos="923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2</w:t>
      </w:r>
      <w:r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Application details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8C6BA44" w14:textId="7A68A7CF" w:rsidR="006140E5" w:rsidRDefault="006140E5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2.1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General information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AE488B0" w14:textId="3C9F8744" w:rsidR="006140E5" w:rsidRDefault="006140E5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2.2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Licensing information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_Toc200001496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C5C9471" w14:textId="797D2D51" w:rsidR="006140E5" w:rsidRDefault="006140E5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2.3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Additional information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_Toc200001497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6B777FC" w14:textId="5589AD8C" w:rsidR="006140E5" w:rsidRDefault="006140E5">
      <w:pPr>
        <w:pStyle w:val="TOC1"/>
        <w:tabs>
          <w:tab w:val="left" w:pos="360"/>
          <w:tab w:val="right" w:leader="dot" w:pos="923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3</w:t>
      </w:r>
      <w:r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_Toc200001498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782DC96" w14:textId="4307076C" w:rsidR="006140E5" w:rsidRDefault="006140E5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3.1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Soft- and 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_Toc200001499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2551865" w14:textId="23AEABD2" w:rsidR="006140E5" w:rsidRDefault="006140E5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3.2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Network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_Toc200001500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595B37B" w14:textId="0CB44067" w:rsidR="006140E5" w:rsidRDefault="006140E5">
      <w:pPr>
        <w:pStyle w:val="TOC1"/>
        <w:tabs>
          <w:tab w:val="left" w:pos="360"/>
          <w:tab w:val="right" w:leader="dot" w:pos="923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4</w:t>
      </w:r>
      <w:r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Installation manual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_Toc200001501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B1358E3" w14:textId="4FBBC043" w:rsidR="006140E5" w:rsidRDefault="006140E5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4.1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Actions prior to installation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_Toc200001502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045E92F" w14:textId="5EAB6667" w:rsidR="006140E5" w:rsidRDefault="006140E5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4.2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Installation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50F9F7D" w14:textId="28892CA3" w:rsidR="006140E5" w:rsidRDefault="006140E5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4.3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366826E" w14:textId="4A0541F0" w:rsidR="006140E5" w:rsidRDefault="006140E5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4.4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Hardening steps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EA6B843" w14:textId="2DF9FF7D" w:rsidR="006140E5" w:rsidRDefault="006140E5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4.5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Shortcuts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_Toc200001506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CF7B763" w14:textId="77A3DEC6" w:rsidR="006140E5" w:rsidRDefault="006140E5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4.6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Uninstall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_Toc200001507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6430AA8" w14:textId="0B40C3F9" w:rsidR="006140E5" w:rsidRDefault="006140E5">
      <w:pPr>
        <w:pStyle w:val="TOC1"/>
        <w:tabs>
          <w:tab w:val="left" w:pos="360"/>
          <w:tab w:val="right" w:leader="dot" w:pos="923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5</w:t>
      </w:r>
      <w:r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Technical test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_Toc200001508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4FCC9FD" w14:textId="0B63CBE2" w:rsidR="006140E5" w:rsidRDefault="006140E5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5.1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General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_Toc200001509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0DDCB85" w14:textId="26D9E7BE" w:rsidR="006140E5" w:rsidRDefault="006140E5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5.2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Test instructions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_Toc200001510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7D59AA3" w14:textId="7628D8B3" w:rsidR="006140E5" w:rsidRDefault="006140E5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5.3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Extra information / Known Issues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_Toc200001511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89A3995" w14:textId="2649A9B7" w:rsidR="006140E5" w:rsidRDefault="006140E5">
      <w:pPr>
        <w:pStyle w:val="TOC1"/>
        <w:tabs>
          <w:tab w:val="left" w:pos="360"/>
          <w:tab w:val="right" w:leader="dot" w:pos="923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US" w:eastAsia="en-US" w:bidi="ar-SA"/>
          <w14:ligatures w14:val="standardContextual"/>
        </w:rPr>
      </w:pPr>
      <w:r w:rsidRPr="0010640B">
        <w:rPr>
          <w:noProof/>
          <w:lang w:val="en-US"/>
        </w:rPr>
        <w:t>6</w:t>
      </w:r>
      <w:r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US" w:eastAsia="en-US" w:bidi="ar-SA"/>
          <w14:ligatures w14:val="standardContextual"/>
        </w:rPr>
        <w:tab/>
      </w:r>
      <w:r w:rsidRPr="0010640B">
        <w:rPr>
          <w:noProof/>
          <w:lang w:val="en-US"/>
        </w:rPr>
        <w:t>Approval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_Toc200001512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4075B96" w14:textId="6F9FBEDA" w:rsidR="00E81191" w:rsidRPr="00715777" w:rsidRDefault="00E90370" w:rsidP="00143536">
      <w:pPr>
        <w:pStyle w:val="Heading1"/>
        <w:numPr>
          <w:ilvl w:val="0"/>
          <w:numId w:val="0"/>
        </w:numPr>
      </w:pPr>
      <w:r w:rsidRPr="00715777">
        <w:rPr>
          <w:b w:val="0"/>
        </w:rPr>
        <w:lastRenderedPageBreak/>
        <w:fldChar w:fldCharType="end"/>
      </w:r>
    </w:p>
    <w:p w14:paraId="4AD65B3B" w14:textId="7B91C87F" w:rsidR="00FB7811" w:rsidRPr="00C921F7" w:rsidRDefault="00715777" w:rsidP="00FB7811">
      <w:pPr>
        <w:pStyle w:val="Heading1"/>
        <w:keepLines w:val="0"/>
        <w:pageBreakBefore w:val="0"/>
        <w:tabs>
          <w:tab w:val="num" w:pos="0"/>
        </w:tabs>
        <w:suppressAutoHyphens w:val="0"/>
        <w:autoSpaceDN/>
        <w:spacing w:before="240" w:after="60"/>
        <w:ind w:left="432" w:hanging="432"/>
        <w:textAlignment w:val="auto"/>
      </w:pPr>
      <w:bookmarkStart w:id="0" w:name="_Toc200001493"/>
      <w:r w:rsidRPr="00715777">
        <w:rPr>
          <w:lang w:val="en-US"/>
        </w:rPr>
        <w:t>Contact</w:t>
      </w:r>
      <w:r w:rsidR="00C921F7">
        <w:rPr>
          <w:lang w:val="en-US"/>
        </w:rPr>
        <w:t xml:space="preserve"> information</w:t>
      </w:r>
      <w:bookmarkEnd w:id="0"/>
    </w:p>
    <w:p w14:paraId="1C76CE5D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6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731"/>
        <w:gridCol w:w="5815"/>
      </w:tblGrid>
      <w:tr w:rsidR="00FB7811" w:rsidRPr="00715777" w14:paraId="28F4F548" w14:textId="77777777" w:rsidTr="00FB7811">
        <w:trPr>
          <w:trHeight w:val="284"/>
        </w:trPr>
        <w:tc>
          <w:tcPr>
            <w:tcW w:w="7546" w:type="dxa"/>
            <w:gridSpan w:val="2"/>
            <w:shd w:val="clear" w:color="auto" w:fill="E6E6E6"/>
          </w:tcPr>
          <w:p w14:paraId="14D776CB" w14:textId="67B69850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User information</w:t>
            </w:r>
          </w:p>
        </w:tc>
      </w:tr>
      <w:tr w:rsidR="00715777" w:rsidRPr="00715777" w14:paraId="1E64A473" w14:textId="77777777" w:rsidTr="008F7627">
        <w:trPr>
          <w:trHeight w:val="284"/>
        </w:trPr>
        <w:tc>
          <w:tcPr>
            <w:tcW w:w="1731" w:type="dxa"/>
          </w:tcPr>
          <w:p w14:paraId="494597FE" w14:textId="77777777" w:rsidR="00715777" w:rsidRPr="00715777" w:rsidRDefault="00715777" w:rsidP="008F7627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Department</w:t>
            </w:r>
          </w:p>
        </w:tc>
        <w:tc>
          <w:tcPr>
            <w:tcW w:w="5815" w:type="dxa"/>
          </w:tcPr>
          <w:p w14:paraId="0DE4D24E" w14:textId="77777777" w:rsidR="00715777" w:rsidRPr="00715777" w:rsidRDefault="00715777" w:rsidP="008F7627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FB7811" w:rsidRPr="00715777" w14:paraId="3D838271" w14:textId="77777777" w:rsidTr="00FB7811">
        <w:trPr>
          <w:trHeight w:val="284"/>
        </w:trPr>
        <w:tc>
          <w:tcPr>
            <w:tcW w:w="1731" w:type="dxa"/>
          </w:tcPr>
          <w:p w14:paraId="7F3FCC1E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Site</w:t>
            </w:r>
          </w:p>
        </w:tc>
        <w:tc>
          <w:tcPr>
            <w:tcW w:w="5815" w:type="dxa"/>
          </w:tcPr>
          <w:p w14:paraId="4D868AB1" w14:textId="4CD0A292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13144770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0C0555DA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731"/>
        <w:gridCol w:w="5812"/>
      </w:tblGrid>
      <w:tr w:rsidR="00FB7811" w:rsidRPr="00715777" w14:paraId="03C2816D" w14:textId="77777777" w:rsidTr="00FB7811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43BB4E95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Technical application manager</w:t>
            </w:r>
          </w:p>
        </w:tc>
      </w:tr>
      <w:tr w:rsidR="00FB7811" w:rsidRPr="00715777" w14:paraId="5558E88D" w14:textId="77777777" w:rsidTr="00FB7811">
        <w:trPr>
          <w:trHeight w:val="284"/>
        </w:trPr>
        <w:tc>
          <w:tcPr>
            <w:tcW w:w="1731" w:type="dxa"/>
          </w:tcPr>
          <w:p w14:paraId="57EBD729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Name</w:t>
            </w:r>
          </w:p>
        </w:tc>
        <w:tc>
          <w:tcPr>
            <w:tcW w:w="5812" w:type="dxa"/>
          </w:tcPr>
          <w:p w14:paraId="0DAA3250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</w:p>
        </w:tc>
      </w:tr>
      <w:tr w:rsidR="00FB7811" w:rsidRPr="00715777" w14:paraId="6C21E636" w14:textId="77777777" w:rsidTr="00FB7811">
        <w:trPr>
          <w:trHeight w:val="284"/>
        </w:trPr>
        <w:tc>
          <w:tcPr>
            <w:tcW w:w="1731" w:type="dxa"/>
          </w:tcPr>
          <w:p w14:paraId="4EDE399F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E-mail address</w:t>
            </w:r>
          </w:p>
        </w:tc>
        <w:tc>
          <w:tcPr>
            <w:tcW w:w="5812" w:type="dxa"/>
          </w:tcPr>
          <w:p w14:paraId="3E555EC8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FB7811" w:rsidRPr="00715777" w14:paraId="1CF09C6D" w14:textId="77777777" w:rsidTr="00FB7811">
        <w:trPr>
          <w:trHeight w:val="284"/>
        </w:trPr>
        <w:tc>
          <w:tcPr>
            <w:tcW w:w="1731" w:type="dxa"/>
          </w:tcPr>
          <w:p w14:paraId="6B89915D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Phone number</w:t>
            </w:r>
          </w:p>
        </w:tc>
        <w:tc>
          <w:tcPr>
            <w:tcW w:w="5812" w:type="dxa"/>
          </w:tcPr>
          <w:p w14:paraId="179A7E6B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55ADB4FF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04058BB5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731"/>
        <w:gridCol w:w="5812"/>
      </w:tblGrid>
      <w:tr w:rsidR="00FB7811" w:rsidRPr="00180C27" w14:paraId="57654CC4" w14:textId="77777777" w:rsidTr="00FB7811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63CD55E6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Functional application manager or key user</w:t>
            </w:r>
          </w:p>
        </w:tc>
      </w:tr>
      <w:tr w:rsidR="00FB7811" w:rsidRPr="00715777" w14:paraId="68B366F2" w14:textId="77777777" w:rsidTr="00FB7811">
        <w:trPr>
          <w:trHeight w:val="284"/>
        </w:trPr>
        <w:tc>
          <w:tcPr>
            <w:tcW w:w="1731" w:type="dxa"/>
          </w:tcPr>
          <w:p w14:paraId="643EF0D7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Name</w:t>
            </w:r>
          </w:p>
        </w:tc>
        <w:tc>
          <w:tcPr>
            <w:tcW w:w="5812" w:type="dxa"/>
          </w:tcPr>
          <w:p w14:paraId="5DAA48B0" w14:textId="61EA2854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FB7811" w:rsidRPr="00715777" w14:paraId="54A83A7A" w14:textId="77777777" w:rsidTr="00FB7811">
        <w:trPr>
          <w:trHeight w:val="284"/>
        </w:trPr>
        <w:tc>
          <w:tcPr>
            <w:tcW w:w="1731" w:type="dxa"/>
          </w:tcPr>
          <w:p w14:paraId="4581380B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E-mail address</w:t>
            </w:r>
          </w:p>
        </w:tc>
        <w:tc>
          <w:tcPr>
            <w:tcW w:w="5812" w:type="dxa"/>
          </w:tcPr>
          <w:p w14:paraId="094FC794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FB7811" w:rsidRPr="00715777" w14:paraId="31C40F56" w14:textId="77777777" w:rsidTr="00FB7811">
        <w:trPr>
          <w:trHeight w:val="284"/>
        </w:trPr>
        <w:tc>
          <w:tcPr>
            <w:tcW w:w="1731" w:type="dxa"/>
          </w:tcPr>
          <w:p w14:paraId="54D83F9F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Phone number</w:t>
            </w:r>
          </w:p>
        </w:tc>
        <w:tc>
          <w:tcPr>
            <w:tcW w:w="5812" w:type="dxa"/>
          </w:tcPr>
          <w:p w14:paraId="070DA6C9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498D376D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49941AA0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731"/>
        <w:gridCol w:w="5812"/>
      </w:tblGrid>
      <w:tr w:rsidR="00FB7811" w:rsidRPr="00715777" w14:paraId="740547E1" w14:textId="77777777" w:rsidTr="00FB7811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51CE57A5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Application Analyst</w:t>
            </w:r>
          </w:p>
        </w:tc>
      </w:tr>
      <w:tr w:rsidR="00FB7811" w:rsidRPr="00715777" w14:paraId="668B394D" w14:textId="77777777" w:rsidTr="00FB7811">
        <w:trPr>
          <w:trHeight w:val="284"/>
        </w:trPr>
        <w:tc>
          <w:tcPr>
            <w:tcW w:w="1731" w:type="dxa"/>
          </w:tcPr>
          <w:p w14:paraId="09A37502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Name</w:t>
            </w:r>
          </w:p>
        </w:tc>
        <w:tc>
          <w:tcPr>
            <w:tcW w:w="5812" w:type="dxa"/>
          </w:tcPr>
          <w:p w14:paraId="5ECC815A" w14:textId="4A2B9867" w:rsidR="00FB7811" w:rsidRPr="00715777" w:rsidRDefault="00D06D64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D06D64">
              <w:rPr>
                <w:rFonts w:cs="Arial"/>
                <w:sz w:val="20"/>
                <w:szCs w:val="20"/>
                <w:lang w:val="en-US"/>
              </w:rPr>
              <w:t>USERFULLNAME</w:t>
            </w:r>
          </w:p>
        </w:tc>
      </w:tr>
      <w:tr w:rsidR="00FB7811" w:rsidRPr="00715777" w14:paraId="7B0764E3" w14:textId="77777777" w:rsidTr="00FB7811">
        <w:trPr>
          <w:trHeight w:val="284"/>
        </w:trPr>
        <w:tc>
          <w:tcPr>
            <w:tcW w:w="1731" w:type="dxa"/>
          </w:tcPr>
          <w:p w14:paraId="0622367D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E-mail address</w:t>
            </w:r>
          </w:p>
        </w:tc>
        <w:tc>
          <w:tcPr>
            <w:tcW w:w="5812" w:type="dxa"/>
          </w:tcPr>
          <w:p w14:paraId="69910205" w14:textId="6036971B" w:rsidR="00FB7811" w:rsidRPr="00715777" w:rsidRDefault="00E24068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E24068">
              <w:rPr>
                <w:rFonts w:cs="Arial"/>
                <w:sz w:val="20"/>
                <w:szCs w:val="20"/>
                <w:lang w:val="en-US"/>
              </w:rPr>
              <w:t>USEREMAIL</w:t>
            </w:r>
          </w:p>
        </w:tc>
      </w:tr>
      <w:tr w:rsidR="00FB7811" w:rsidRPr="00715777" w14:paraId="40B52C85" w14:textId="77777777" w:rsidTr="00FB7811">
        <w:trPr>
          <w:trHeight w:val="284"/>
        </w:trPr>
        <w:tc>
          <w:tcPr>
            <w:tcW w:w="1731" w:type="dxa"/>
          </w:tcPr>
          <w:p w14:paraId="65B647F5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Phone number</w:t>
            </w:r>
          </w:p>
        </w:tc>
        <w:tc>
          <w:tcPr>
            <w:tcW w:w="5812" w:type="dxa"/>
          </w:tcPr>
          <w:p w14:paraId="1CF366A3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0179B1BA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34A3E405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731"/>
        <w:gridCol w:w="5812"/>
      </w:tblGrid>
      <w:tr w:rsidR="00FB7811" w:rsidRPr="00180C27" w14:paraId="60704A00" w14:textId="77777777" w:rsidTr="00FB7811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0E6F572E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fr-FR"/>
              </w:rPr>
            </w:pPr>
            <w:proofErr w:type="spellStart"/>
            <w:r w:rsidRPr="00715777">
              <w:rPr>
                <w:rFonts w:cs="Arial"/>
                <w:b/>
                <w:sz w:val="20"/>
                <w:szCs w:val="20"/>
                <w:lang w:val="fr-FR"/>
              </w:rPr>
              <w:t>Other</w:t>
            </w:r>
            <w:proofErr w:type="spellEnd"/>
            <w:r w:rsidRPr="00715777">
              <w:rPr>
                <w:rFonts w:cs="Arial"/>
                <w:b/>
                <w:sz w:val="20"/>
                <w:szCs w:val="20"/>
                <w:lang w:val="fr-FR"/>
              </w:rPr>
              <w:t xml:space="preserve"> contact information (Supplier, </w:t>
            </w:r>
            <w:proofErr w:type="spellStart"/>
            <w:r w:rsidRPr="00715777">
              <w:rPr>
                <w:rFonts w:cs="Arial"/>
                <w:b/>
                <w:sz w:val="20"/>
                <w:szCs w:val="20"/>
                <w:lang w:val="fr-FR"/>
              </w:rPr>
              <w:t>vendor</w:t>
            </w:r>
            <w:proofErr w:type="spellEnd"/>
            <w:r w:rsidRPr="00715777">
              <w:rPr>
                <w:rFonts w:cs="Arial"/>
                <w:b/>
                <w:sz w:val="20"/>
                <w:szCs w:val="20"/>
                <w:lang w:val="fr-FR"/>
              </w:rPr>
              <w:t>, etc.)</w:t>
            </w:r>
          </w:p>
        </w:tc>
      </w:tr>
      <w:tr w:rsidR="00FB7811" w:rsidRPr="00715777" w14:paraId="7D329136" w14:textId="77777777" w:rsidTr="00FB7811">
        <w:trPr>
          <w:trHeight w:val="284"/>
        </w:trPr>
        <w:tc>
          <w:tcPr>
            <w:tcW w:w="1731" w:type="dxa"/>
          </w:tcPr>
          <w:p w14:paraId="4ED3D2BB" w14:textId="77777777" w:rsidR="00FB7811" w:rsidRPr="00715777" w:rsidRDefault="00FB7811" w:rsidP="00FB7811">
            <w:pPr>
              <w:rPr>
                <w:rFonts w:cs="Arial"/>
                <w:sz w:val="20"/>
                <w:szCs w:val="20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Company</w:t>
            </w:r>
          </w:p>
        </w:tc>
        <w:tc>
          <w:tcPr>
            <w:tcW w:w="5812" w:type="dxa"/>
          </w:tcPr>
          <w:p w14:paraId="2F48214F" w14:textId="64AE5291" w:rsidR="00FB7811" w:rsidRPr="000D7BDA" w:rsidRDefault="00245957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0D7BDA">
              <w:rPr>
                <w:sz w:val="20"/>
                <w:szCs w:val="20"/>
              </w:rPr>
              <w:t>VENDORNAMEFULL</w:t>
            </w:r>
          </w:p>
        </w:tc>
      </w:tr>
      <w:tr w:rsidR="00FB7811" w:rsidRPr="00715777" w14:paraId="01CE02A7" w14:textId="77777777" w:rsidTr="00FB7811">
        <w:trPr>
          <w:trHeight w:val="284"/>
        </w:trPr>
        <w:tc>
          <w:tcPr>
            <w:tcW w:w="1731" w:type="dxa"/>
          </w:tcPr>
          <w:p w14:paraId="17F9C9B1" w14:textId="77777777" w:rsidR="00FB7811" w:rsidRPr="00715777" w:rsidRDefault="00FB7811" w:rsidP="00FB7811">
            <w:pPr>
              <w:rPr>
                <w:rFonts w:cs="Arial"/>
                <w:sz w:val="20"/>
                <w:szCs w:val="20"/>
              </w:rPr>
            </w:pPr>
            <w:r w:rsidRPr="00715777">
              <w:rPr>
                <w:rFonts w:cs="Arial"/>
                <w:sz w:val="20"/>
                <w:szCs w:val="20"/>
              </w:rPr>
              <w:t>Contact person</w:t>
            </w:r>
          </w:p>
        </w:tc>
        <w:tc>
          <w:tcPr>
            <w:tcW w:w="5812" w:type="dxa"/>
          </w:tcPr>
          <w:p w14:paraId="64BB558E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FB7811" w:rsidRPr="00715777" w14:paraId="76D47756" w14:textId="77777777" w:rsidTr="00FB7811">
        <w:trPr>
          <w:trHeight w:val="284"/>
        </w:trPr>
        <w:tc>
          <w:tcPr>
            <w:tcW w:w="1731" w:type="dxa"/>
          </w:tcPr>
          <w:p w14:paraId="574880E1" w14:textId="77777777" w:rsidR="00FB7811" w:rsidRPr="00715777" w:rsidRDefault="00FB7811" w:rsidP="00FB7811">
            <w:pPr>
              <w:rPr>
                <w:rFonts w:cs="Arial"/>
                <w:sz w:val="20"/>
                <w:szCs w:val="20"/>
              </w:rPr>
            </w:pPr>
            <w:r w:rsidRPr="00715777">
              <w:rPr>
                <w:rFonts w:cs="Arial"/>
                <w:sz w:val="20"/>
                <w:szCs w:val="20"/>
              </w:rPr>
              <w:t>E-</w:t>
            </w:r>
            <w:r w:rsidRPr="00715777">
              <w:rPr>
                <w:rFonts w:cs="Arial"/>
                <w:sz w:val="20"/>
                <w:szCs w:val="20"/>
                <w:lang w:val="en-US"/>
              </w:rPr>
              <w:t>mail address</w:t>
            </w:r>
          </w:p>
        </w:tc>
        <w:tc>
          <w:tcPr>
            <w:tcW w:w="5812" w:type="dxa"/>
          </w:tcPr>
          <w:p w14:paraId="13852B22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FB7811" w:rsidRPr="00715777" w14:paraId="3F502379" w14:textId="77777777" w:rsidTr="00FB7811">
        <w:trPr>
          <w:trHeight w:val="284"/>
        </w:trPr>
        <w:tc>
          <w:tcPr>
            <w:tcW w:w="1731" w:type="dxa"/>
          </w:tcPr>
          <w:p w14:paraId="4FF32317" w14:textId="77777777" w:rsidR="00FB7811" w:rsidRPr="00715777" w:rsidRDefault="00FB7811" w:rsidP="00FB7811">
            <w:pPr>
              <w:rPr>
                <w:rFonts w:cs="Arial"/>
                <w:sz w:val="20"/>
                <w:szCs w:val="20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Phone number</w:t>
            </w:r>
          </w:p>
        </w:tc>
        <w:tc>
          <w:tcPr>
            <w:tcW w:w="5812" w:type="dxa"/>
          </w:tcPr>
          <w:p w14:paraId="3D960525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006DBA4B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0C9080DA" w14:textId="77777777" w:rsidR="00FB7811" w:rsidRPr="00715777" w:rsidRDefault="00FB7811" w:rsidP="00FB7811">
      <w:pPr>
        <w:pStyle w:val="Heading1"/>
        <w:keepLines w:val="0"/>
        <w:pageBreakBefore w:val="0"/>
        <w:tabs>
          <w:tab w:val="num" w:pos="432"/>
        </w:tabs>
        <w:suppressAutoHyphens w:val="0"/>
        <w:autoSpaceDN/>
        <w:spacing w:before="240" w:after="60"/>
        <w:ind w:left="432" w:hanging="432"/>
        <w:textAlignment w:val="auto"/>
        <w:rPr>
          <w:lang w:val="en-US"/>
        </w:rPr>
      </w:pPr>
      <w:r w:rsidRPr="00715777">
        <w:rPr>
          <w:sz w:val="20"/>
          <w:szCs w:val="20"/>
          <w:highlight w:val="lightGray"/>
          <w:lang w:val="en-US"/>
        </w:rPr>
        <w:br w:type="page"/>
      </w:r>
      <w:bookmarkStart w:id="1" w:name="_Toc337549839"/>
      <w:bookmarkStart w:id="2" w:name="_Toc200001494"/>
      <w:r w:rsidRPr="00715777">
        <w:rPr>
          <w:lang w:val="en-US"/>
        </w:rPr>
        <w:lastRenderedPageBreak/>
        <w:t>Application details</w:t>
      </w:r>
      <w:bookmarkEnd w:id="1"/>
      <w:bookmarkEnd w:id="2"/>
    </w:p>
    <w:p w14:paraId="1EABE81E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14E0B84C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3" w:name="_Toc337549840"/>
      <w:bookmarkStart w:id="4" w:name="_Toc200001495"/>
      <w:r w:rsidRPr="00715777">
        <w:rPr>
          <w:lang w:val="en-US"/>
        </w:rPr>
        <w:t>General information</w:t>
      </w:r>
      <w:bookmarkEnd w:id="3"/>
      <w:bookmarkEnd w:id="4"/>
    </w:p>
    <w:p w14:paraId="0C0AECC4" w14:textId="77777777" w:rsidR="00FB7811" w:rsidRPr="00715777" w:rsidRDefault="00FB7811" w:rsidP="00FB7811">
      <w:pPr>
        <w:rPr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731"/>
        <w:gridCol w:w="5812"/>
      </w:tblGrid>
      <w:tr w:rsidR="00FB7811" w:rsidRPr="00715777" w14:paraId="51D0B089" w14:textId="77777777" w:rsidTr="00FB7811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1A29D4AD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General information</w:t>
            </w:r>
          </w:p>
        </w:tc>
      </w:tr>
      <w:tr w:rsidR="00FB7811" w:rsidRPr="00715777" w14:paraId="5DA15A45" w14:textId="77777777" w:rsidTr="00004DB9">
        <w:trPr>
          <w:trHeight w:val="284"/>
        </w:trPr>
        <w:tc>
          <w:tcPr>
            <w:tcW w:w="1731" w:type="dxa"/>
          </w:tcPr>
          <w:p w14:paraId="4E1160BE" w14:textId="77777777" w:rsidR="00FB7811" w:rsidRPr="00715777" w:rsidRDefault="00FB7811" w:rsidP="00FB7811">
            <w:pPr>
              <w:tabs>
                <w:tab w:val="left" w:pos="464"/>
                <w:tab w:val="left" w:pos="1773"/>
                <w:tab w:val="left" w:pos="1915"/>
              </w:tabs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Name</w:t>
            </w:r>
          </w:p>
        </w:tc>
        <w:tc>
          <w:tcPr>
            <w:tcW w:w="5812" w:type="dxa"/>
          </w:tcPr>
          <w:p w14:paraId="0BB94539" w14:textId="14B294CB" w:rsidR="00FB7811" w:rsidRPr="00715777" w:rsidRDefault="009B40B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9B40B1">
              <w:rPr>
                <w:rFonts w:cs="Arial"/>
                <w:sz w:val="20"/>
                <w:szCs w:val="20"/>
                <w:lang w:val="en-US"/>
              </w:rPr>
              <w:t>APPLICATIONNAMEFULL</w:t>
            </w:r>
          </w:p>
        </w:tc>
      </w:tr>
      <w:tr w:rsidR="00FB7811" w:rsidRPr="00715777" w14:paraId="100BDD88" w14:textId="77777777" w:rsidTr="00004DB9">
        <w:trPr>
          <w:trHeight w:val="284"/>
        </w:trPr>
        <w:tc>
          <w:tcPr>
            <w:tcW w:w="1731" w:type="dxa"/>
          </w:tcPr>
          <w:p w14:paraId="1210FC9C" w14:textId="77777777" w:rsidR="00FB7811" w:rsidRPr="00715777" w:rsidRDefault="00FB7811" w:rsidP="00FB7811">
            <w:pPr>
              <w:tabs>
                <w:tab w:val="left" w:pos="464"/>
                <w:tab w:val="left" w:pos="1773"/>
                <w:tab w:val="left" w:pos="1915"/>
              </w:tabs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Version</w:t>
            </w:r>
          </w:p>
        </w:tc>
        <w:tc>
          <w:tcPr>
            <w:tcW w:w="5812" w:type="dxa"/>
          </w:tcPr>
          <w:p w14:paraId="30B7A398" w14:textId="3B56B7C0" w:rsidR="00FB7811" w:rsidRPr="00715777" w:rsidRDefault="009B40B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9B40B1">
              <w:rPr>
                <w:rFonts w:cs="Arial"/>
                <w:sz w:val="20"/>
                <w:szCs w:val="20"/>
                <w:lang w:val="en-US"/>
              </w:rPr>
              <w:t>APPLICATIONVERSIONFULL</w:t>
            </w:r>
          </w:p>
        </w:tc>
      </w:tr>
      <w:tr w:rsidR="00FB7811" w:rsidRPr="00715777" w14:paraId="20540AB3" w14:textId="77777777" w:rsidTr="00004DB9">
        <w:trPr>
          <w:trHeight w:val="284"/>
        </w:trPr>
        <w:tc>
          <w:tcPr>
            <w:tcW w:w="1731" w:type="dxa"/>
          </w:tcPr>
          <w:p w14:paraId="323E5FAE" w14:textId="77777777" w:rsidR="00FB7811" w:rsidRPr="00715777" w:rsidRDefault="00FB7811" w:rsidP="00FB7811">
            <w:pPr>
              <w:tabs>
                <w:tab w:val="left" w:pos="464"/>
                <w:tab w:val="left" w:pos="1773"/>
                <w:tab w:val="left" w:pos="1915"/>
              </w:tabs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Language</w:t>
            </w:r>
          </w:p>
        </w:tc>
        <w:tc>
          <w:tcPr>
            <w:tcW w:w="5812" w:type="dxa"/>
          </w:tcPr>
          <w:p w14:paraId="1DE975AC" w14:textId="6E6AFE96" w:rsidR="00FB7811" w:rsidRPr="00715777" w:rsidRDefault="009B40B1" w:rsidP="009B40B1">
            <w:pPr>
              <w:tabs>
                <w:tab w:val="left" w:pos="464"/>
              </w:tabs>
              <w:rPr>
                <w:rFonts w:cs="Arial"/>
                <w:sz w:val="20"/>
                <w:szCs w:val="20"/>
                <w:lang w:val="en-US"/>
              </w:rPr>
            </w:pPr>
            <w:r w:rsidRPr="009B40B1">
              <w:rPr>
                <w:rFonts w:cs="Arial"/>
                <w:sz w:val="20"/>
                <w:szCs w:val="20"/>
                <w:lang w:val="en-US"/>
              </w:rPr>
              <w:t>APPLICATIONLANGUAGE</w:t>
            </w:r>
          </w:p>
        </w:tc>
      </w:tr>
      <w:tr w:rsidR="00FB7811" w:rsidRPr="00715777" w14:paraId="293D1CFD" w14:textId="77777777" w:rsidTr="00004DB9">
        <w:trPr>
          <w:trHeight w:val="284"/>
        </w:trPr>
        <w:tc>
          <w:tcPr>
            <w:tcW w:w="1731" w:type="dxa"/>
          </w:tcPr>
          <w:p w14:paraId="532B25E1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 xml:space="preserve">Description </w:t>
            </w:r>
          </w:p>
        </w:tc>
        <w:tc>
          <w:tcPr>
            <w:tcW w:w="5812" w:type="dxa"/>
          </w:tcPr>
          <w:p w14:paraId="39591310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FB7811" w:rsidRPr="00715777" w14:paraId="767D565A" w14:textId="77777777" w:rsidTr="00004DB9">
        <w:trPr>
          <w:trHeight w:val="284"/>
        </w:trPr>
        <w:tc>
          <w:tcPr>
            <w:tcW w:w="1731" w:type="dxa"/>
          </w:tcPr>
          <w:p w14:paraId="288DD706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Application type</w:t>
            </w:r>
          </w:p>
        </w:tc>
        <w:tc>
          <w:tcPr>
            <w:tcW w:w="5812" w:type="dxa"/>
          </w:tcPr>
          <w:p w14:paraId="647ED519" w14:textId="6C56429A" w:rsidR="00FB7811" w:rsidRPr="00715777" w:rsidRDefault="00331A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 xml:space="preserve"> Application without network dependencies</w:t>
            </w:r>
          </w:p>
          <w:p w14:paraId="70C20AB4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Application with data on a file share</w:t>
            </w:r>
          </w:p>
          <w:p w14:paraId="5F218770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Application with data on a (SQL) server</w:t>
            </w:r>
          </w:p>
          <w:p w14:paraId="2455AAD5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Network application with a local shortcut </w:t>
            </w:r>
          </w:p>
          <w:p w14:paraId="05876A60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Web based application with dependencies</w:t>
            </w:r>
          </w:p>
          <w:p w14:paraId="370892CF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Web based application without dependencies</w:t>
            </w:r>
          </w:p>
          <w:p w14:paraId="5EF4CFF0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Other </w:t>
            </w:r>
          </w:p>
          <w:p w14:paraId="70DA01A0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FB7811" w:rsidRPr="00715777" w14:paraId="4CEF3E83" w14:textId="77777777" w:rsidTr="00004DB9">
        <w:trPr>
          <w:trHeight w:val="284"/>
        </w:trPr>
        <w:tc>
          <w:tcPr>
            <w:tcW w:w="1731" w:type="dxa"/>
          </w:tcPr>
          <w:p w14:paraId="4166A505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Business impact</w:t>
            </w:r>
          </w:p>
          <w:p w14:paraId="19D58111" w14:textId="77777777" w:rsidR="00FB7811" w:rsidRPr="00715777" w:rsidRDefault="00FB7811" w:rsidP="00FB7811">
            <w:pPr>
              <w:jc w:val="right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5812" w:type="dxa"/>
          </w:tcPr>
          <w:p w14:paraId="2EC53142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High</w:t>
            </w:r>
          </w:p>
          <w:p w14:paraId="5DFF80C6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Medium</w:t>
            </w:r>
          </w:p>
          <w:p w14:paraId="2DFC16EE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Low</w:t>
            </w:r>
          </w:p>
          <w:p w14:paraId="3B086AA0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113DFEE2" w14:textId="77777777" w:rsidR="00FB7811" w:rsidRPr="00715777" w:rsidRDefault="00FB7811" w:rsidP="00FB7811">
      <w:pPr>
        <w:rPr>
          <w:rFonts w:cs="Arial"/>
          <w:b/>
          <w:bCs/>
          <w:iCs/>
          <w:sz w:val="20"/>
          <w:szCs w:val="20"/>
          <w:lang w:val="en-US"/>
        </w:rPr>
      </w:pPr>
    </w:p>
    <w:p w14:paraId="1267EF08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5" w:name="_Toc337549841"/>
      <w:bookmarkStart w:id="6" w:name="_Toc200001496"/>
      <w:r w:rsidRPr="00715777">
        <w:rPr>
          <w:lang w:val="en-US"/>
        </w:rPr>
        <w:t>Licensing information</w:t>
      </w:r>
      <w:bookmarkEnd w:id="5"/>
      <w:bookmarkEnd w:id="6"/>
    </w:p>
    <w:p w14:paraId="3849D1F6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2126"/>
        <w:gridCol w:w="2332"/>
      </w:tblGrid>
      <w:tr w:rsidR="00FB7811" w:rsidRPr="00715777" w14:paraId="79EA20F4" w14:textId="77777777" w:rsidTr="00004DB9">
        <w:trPr>
          <w:trHeight w:val="284"/>
        </w:trPr>
        <w:tc>
          <w:tcPr>
            <w:tcW w:w="7543" w:type="dxa"/>
            <w:gridSpan w:val="3"/>
            <w:shd w:val="clear" w:color="auto" w:fill="E6E6E6"/>
          </w:tcPr>
          <w:p w14:paraId="03088BDC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Licensing information</w:t>
            </w:r>
          </w:p>
        </w:tc>
      </w:tr>
      <w:tr w:rsidR="00FB7811" w:rsidRPr="00715777" w14:paraId="0A6E9666" w14:textId="77777777" w:rsidTr="00004DB9">
        <w:trPr>
          <w:trHeight w:val="284"/>
        </w:trPr>
        <w:tc>
          <w:tcPr>
            <w:tcW w:w="3085" w:type="dxa"/>
          </w:tcPr>
          <w:p w14:paraId="25FF2D07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Is licensing needed for running the application?</w:t>
            </w:r>
          </w:p>
          <w:p w14:paraId="496F1DD0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bookmarkStart w:id="7" w:name="Selectievakje2"/>
        <w:tc>
          <w:tcPr>
            <w:tcW w:w="4458" w:type="dxa"/>
            <w:gridSpan w:val="2"/>
          </w:tcPr>
          <w:p w14:paraId="46D79E36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Selectievakje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bookmarkEnd w:id="7"/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Yes</w:t>
            </w:r>
          </w:p>
          <w:p w14:paraId="58DD5BCD" w14:textId="4CE3BFD2" w:rsidR="00FB7811" w:rsidRPr="00715777" w:rsidRDefault="00331A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No (go to 2.3)</w:t>
            </w:r>
          </w:p>
          <w:p w14:paraId="3F17ADAD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FB7811" w:rsidRPr="00715777" w14:paraId="5B8D430D" w14:textId="77777777" w:rsidTr="00004DB9">
        <w:trPr>
          <w:trHeight w:val="284"/>
        </w:trPr>
        <w:tc>
          <w:tcPr>
            <w:tcW w:w="3085" w:type="dxa"/>
          </w:tcPr>
          <w:p w14:paraId="4F8C84A5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Licensing type</w:t>
            </w:r>
          </w:p>
        </w:tc>
        <w:tc>
          <w:tcPr>
            <w:tcW w:w="2126" w:type="dxa"/>
            <w:tcBorders>
              <w:right w:val="nil"/>
            </w:tcBorders>
          </w:tcPr>
          <w:p w14:paraId="5CC9939E" w14:textId="77777777" w:rsidR="00FB7811" w:rsidRPr="00715777" w:rsidRDefault="00FB7811" w:rsidP="00FB7811">
            <w:pPr>
              <w:tabs>
                <w:tab w:val="left" w:pos="2973"/>
              </w:tabs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Selectievakje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Single user</w:t>
            </w:r>
          </w:p>
          <w:p w14:paraId="3C3100E5" w14:textId="77777777" w:rsidR="00FB7811" w:rsidRPr="00715777" w:rsidRDefault="00FB7811" w:rsidP="00FB7811">
            <w:pPr>
              <w:tabs>
                <w:tab w:val="left" w:pos="2973"/>
              </w:tabs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Selectievakje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Multiple user</w:t>
            </w:r>
          </w:p>
          <w:p w14:paraId="3EFC2BA1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Selectievakje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Hardware dongle  </w:t>
            </w:r>
          </w:p>
          <w:p w14:paraId="6B22A28B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32" w:type="dxa"/>
            <w:tcBorders>
              <w:left w:val="nil"/>
            </w:tcBorders>
          </w:tcPr>
          <w:p w14:paraId="2AC28D48" w14:textId="77777777" w:rsidR="00FB7811" w:rsidRPr="00715777" w:rsidRDefault="00FB7811" w:rsidP="00FB7811">
            <w:pPr>
              <w:tabs>
                <w:tab w:val="left" w:pos="2973"/>
              </w:tabs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Server</w:t>
            </w:r>
          </w:p>
          <w:p w14:paraId="04B2D475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Other, specify:  </w:t>
            </w:r>
          </w:p>
        </w:tc>
      </w:tr>
      <w:tr w:rsidR="00FB7811" w:rsidRPr="00715777" w14:paraId="5854098E" w14:textId="77777777" w:rsidTr="00004DB9">
        <w:trPr>
          <w:trHeight w:val="284"/>
        </w:trPr>
        <w:tc>
          <w:tcPr>
            <w:tcW w:w="3085" w:type="dxa"/>
          </w:tcPr>
          <w:p w14:paraId="55522C8D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Is the license hardware related?</w:t>
            </w:r>
          </w:p>
          <w:p w14:paraId="4C840D77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  <w:gridSpan w:val="2"/>
          </w:tcPr>
          <w:p w14:paraId="01056BD2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No</w:t>
            </w:r>
          </w:p>
          <w:p w14:paraId="480605BF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Yes</w:t>
            </w:r>
          </w:p>
          <w:p w14:paraId="2A173B8B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FB7811" w:rsidRPr="00180C27" w14:paraId="24AFC27F" w14:textId="77777777" w:rsidTr="00004DB9">
        <w:trPr>
          <w:trHeight w:val="284"/>
        </w:trPr>
        <w:tc>
          <w:tcPr>
            <w:tcW w:w="3085" w:type="dxa"/>
          </w:tcPr>
          <w:p w14:paraId="2AFF600F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Product/license key or server name</w:t>
            </w:r>
          </w:p>
          <w:p w14:paraId="2214E044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  <w:gridSpan w:val="2"/>
          </w:tcPr>
          <w:p w14:paraId="15EC48C1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05C54653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7C279CDD" w14:textId="77777777" w:rsidR="00FB7811" w:rsidRPr="00715777" w:rsidRDefault="00FB7811" w:rsidP="00FB7811">
      <w:pPr>
        <w:rPr>
          <w:lang w:val="en-US"/>
        </w:rPr>
      </w:pPr>
      <w:r w:rsidRPr="00715777">
        <w:rPr>
          <w:lang w:val="en-US"/>
        </w:rPr>
        <w:br w:type="page"/>
      </w:r>
    </w:p>
    <w:p w14:paraId="16B9CBC4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8" w:name="_Toc337549842"/>
      <w:bookmarkStart w:id="9" w:name="_Toc200001497"/>
      <w:r w:rsidRPr="00715777">
        <w:rPr>
          <w:lang w:val="en-US"/>
        </w:rPr>
        <w:lastRenderedPageBreak/>
        <w:t>Additional information</w:t>
      </w:r>
      <w:bookmarkEnd w:id="8"/>
      <w:bookmarkEnd w:id="9"/>
    </w:p>
    <w:p w14:paraId="70CACCE1" w14:textId="77777777" w:rsidR="00FB7811" w:rsidRPr="00715777" w:rsidRDefault="00FB7811" w:rsidP="00FB7811">
      <w:pPr>
        <w:rPr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FB7811" w:rsidRPr="00715777" w14:paraId="67182BA3" w14:textId="77777777" w:rsidTr="00004DB9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2F22DA29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Alternative installations</w:t>
            </w:r>
          </w:p>
        </w:tc>
      </w:tr>
      <w:tr w:rsidR="00FB7811" w:rsidRPr="00180C27" w14:paraId="54F1801A" w14:textId="77777777" w:rsidTr="00004DB9">
        <w:trPr>
          <w:trHeight w:val="284"/>
        </w:trPr>
        <w:tc>
          <w:tcPr>
            <w:tcW w:w="3085" w:type="dxa"/>
          </w:tcPr>
          <w:p w14:paraId="254EF6C4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Is there an alternative installation needed for mobile workstations or laptops?</w:t>
            </w:r>
          </w:p>
        </w:tc>
        <w:tc>
          <w:tcPr>
            <w:tcW w:w="4458" w:type="dxa"/>
          </w:tcPr>
          <w:p w14:paraId="615D7BEB" w14:textId="2F68276E" w:rsidR="00FB7811" w:rsidRPr="00715777" w:rsidRDefault="00331A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 xml:space="preserve">No </w:t>
            </w:r>
          </w:p>
          <w:p w14:paraId="5A67C17C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Yes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 xml:space="preserve"> (a separate intake is needed)</w:t>
            </w:r>
          </w:p>
          <w:p w14:paraId="59768717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33295D6A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FB7811" w:rsidRPr="00180C27" w14:paraId="4E6978F3" w14:textId="77777777" w:rsidTr="00004DB9">
        <w:trPr>
          <w:trHeight w:val="284"/>
        </w:trPr>
        <w:tc>
          <w:tcPr>
            <w:tcW w:w="3085" w:type="dxa"/>
          </w:tcPr>
          <w:p w14:paraId="4FCC420E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Is there an alternative installation needed for specific users?</w:t>
            </w:r>
          </w:p>
        </w:tc>
        <w:tc>
          <w:tcPr>
            <w:tcW w:w="4458" w:type="dxa"/>
          </w:tcPr>
          <w:p w14:paraId="6A0F0067" w14:textId="7C2BE274" w:rsidR="00FB7811" w:rsidRPr="00715777" w:rsidRDefault="00331A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No</w:t>
            </w:r>
          </w:p>
          <w:p w14:paraId="5C8F7025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Yes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 xml:space="preserve"> (a manual installation is required for those users)</w:t>
            </w:r>
          </w:p>
          <w:p w14:paraId="05CE1788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3F51D320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411D4C17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FB7811" w:rsidRPr="00715777" w14:paraId="4FB25FDA" w14:textId="77777777" w:rsidTr="00004DB9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1BFCE38D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Security</w:t>
            </w:r>
          </w:p>
        </w:tc>
      </w:tr>
      <w:tr w:rsidR="00FB7811" w:rsidRPr="00715777" w14:paraId="4CE83446" w14:textId="77777777" w:rsidTr="00004DB9">
        <w:trPr>
          <w:trHeight w:val="284"/>
        </w:trPr>
        <w:tc>
          <w:tcPr>
            <w:tcW w:w="3085" w:type="dxa"/>
          </w:tcPr>
          <w:p w14:paraId="091420EA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Are there file of registry permissions needed on the local machine?</w:t>
            </w:r>
          </w:p>
          <w:p w14:paraId="643F6801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4458" w:type="dxa"/>
          </w:tcPr>
          <w:p w14:paraId="6F85D4A3" w14:textId="63499625" w:rsidR="00FB7811" w:rsidRPr="00715777" w:rsidRDefault="00331A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No</w:t>
            </w:r>
          </w:p>
          <w:p w14:paraId="7C3B6F17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 xml:space="preserve">Yes, </w:t>
            </w:r>
            <w:r w:rsidRPr="00715777">
              <w:rPr>
                <w:rFonts w:cs="Arial"/>
                <w:sz w:val="20"/>
                <w:szCs w:val="20"/>
                <w:lang w:val="en-US"/>
              </w:rPr>
              <w:t>specify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:</w:t>
            </w:r>
          </w:p>
          <w:p w14:paraId="0F21CB8E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  <w:p w14:paraId="1E8AC65A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032A4982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0852BF2C" w14:textId="77777777" w:rsidR="00FB7811" w:rsidRPr="00715777" w:rsidRDefault="00FB7811" w:rsidP="00FB7811">
      <w:pPr>
        <w:pStyle w:val="Heading1"/>
        <w:keepLines w:val="0"/>
        <w:pageBreakBefore w:val="0"/>
        <w:tabs>
          <w:tab w:val="num" w:pos="432"/>
        </w:tabs>
        <w:suppressAutoHyphens w:val="0"/>
        <w:autoSpaceDN/>
        <w:spacing w:before="240" w:after="60"/>
        <w:ind w:left="432" w:hanging="432"/>
        <w:textAlignment w:val="auto"/>
        <w:rPr>
          <w:lang w:val="en-US"/>
        </w:rPr>
      </w:pPr>
      <w:r w:rsidRPr="00715777">
        <w:rPr>
          <w:highlight w:val="lightGray"/>
          <w:lang w:val="en-US"/>
        </w:rPr>
        <w:br w:type="page"/>
      </w:r>
      <w:bookmarkStart w:id="10" w:name="_Toc337549843"/>
      <w:bookmarkStart w:id="11" w:name="_Toc200001498"/>
      <w:r w:rsidRPr="00715777">
        <w:rPr>
          <w:lang w:val="en-US"/>
        </w:rPr>
        <w:lastRenderedPageBreak/>
        <w:t>Requirements</w:t>
      </w:r>
      <w:bookmarkEnd w:id="10"/>
      <w:bookmarkEnd w:id="11"/>
    </w:p>
    <w:p w14:paraId="697C9E47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6CD0E977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  <w:r w:rsidRPr="00715777">
        <w:rPr>
          <w:rFonts w:cs="Arial"/>
          <w:sz w:val="20"/>
          <w:szCs w:val="20"/>
          <w:lang w:val="en-US"/>
        </w:rPr>
        <w:t>In this chapter all the requirements for running the application (e.g. software requirements, hardware requirements) are described.</w:t>
      </w:r>
    </w:p>
    <w:p w14:paraId="2599696D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096E435B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12" w:name="_Toc337549844"/>
      <w:bookmarkStart w:id="13" w:name="_Toc200001499"/>
      <w:r w:rsidRPr="00715777">
        <w:rPr>
          <w:lang w:val="en-US"/>
        </w:rPr>
        <w:t>Soft- and hardware</w:t>
      </w:r>
      <w:bookmarkEnd w:id="12"/>
      <w:bookmarkEnd w:id="13"/>
    </w:p>
    <w:p w14:paraId="661ABBD8" w14:textId="77777777" w:rsidR="00FB7811" w:rsidRPr="00715777" w:rsidRDefault="00FB7811" w:rsidP="00FB7811">
      <w:pPr>
        <w:rPr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FB7811" w:rsidRPr="00715777" w14:paraId="1FA4F38F" w14:textId="77777777" w:rsidTr="00004DB9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2AA539BE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Software dependencies</w:t>
            </w:r>
          </w:p>
        </w:tc>
      </w:tr>
      <w:tr w:rsidR="00FB7811" w:rsidRPr="00715777" w14:paraId="411B4794" w14:textId="77777777" w:rsidTr="00004DB9">
        <w:trPr>
          <w:trHeight w:val="284"/>
        </w:trPr>
        <w:tc>
          <w:tcPr>
            <w:tcW w:w="3085" w:type="dxa"/>
          </w:tcPr>
          <w:p w14:paraId="16207E02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Are there other applications needed for running the application (e.g. </w:t>
            </w:r>
            <w:proofErr w:type="spellStart"/>
            <w:r w:rsidRPr="00715777">
              <w:rPr>
                <w:rFonts w:cs="Arial"/>
                <w:sz w:val="20"/>
                <w:szCs w:val="20"/>
                <w:lang w:val="en-US"/>
              </w:rPr>
              <w:t>dotNet</w:t>
            </w:r>
            <w:proofErr w:type="spellEnd"/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Framework, Office Add-ons, Java)?</w:t>
            </w:r>
          </w:p>
          <w:p w14:paraId="778ECA05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</w:tcPr>
          <w:p w14:paraId="3BE923F8" w14:textId="5B21AEDE" w:rsidR="00FB7811" w:rsidRPr="00715777" w:rsidRDefault="00331A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No</w:t>
            </w:r>
          </w:p>
          <w:p w14:paraId="7A15A833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Yes, specify:</w:t>
            </w:r>
          </w:p>
          <w:p w14:paraId="2BE294D4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  <w:p w14:paraId="2E745CDD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4E95C292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625631A8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FB7811" w:rsidRPr="00715777" w14:paraId="0399653D" w14:textId="77777777" w:rsidTr="00004DB9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1FBBD2F9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Hardware dependencies</w:t>
            </w:r>
          </w:p>
        </w:tc>
      </w:tr>
      <w:tr w:rsidR="00FB7811" w:rsidRPr="00715777" w14:paraId="0C7E44A0" w14:textId="77777777" w:rsidTr="00004DB9">
        <w:trPr>
          <w:trHeight w:val="284"/>
        </w:trPr>
        <w:tc>
          <w:tcPr>
            <w:tcW w:w="3085" w:type="dxa"/>
          </w:tcPr>
          <w:p w14:paraId="2ECD9347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Are there external devices needed for running the application (e.g. dongle, printer)?</w:t>
            </w:r>
          </w:p>
          <w:p w14:paraId="1F97D486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</w:tcPr>
          <w:p w14:paraId="1EC0E855" w14:textId="5F401CBA" w:rsidR="00FB7811" w:rsidRPr="00715777" w:rsidRDefault="00331A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No</w:t>
            </w:r>
          </w:p>
          <w:p w14:paraId="699DBB93" w14:textId="77777777" w:rsidR="00FB7811" w:rsidRPr="00715777" w:rsidRDefault="00FB7811" w:rsidP="00FB7811">
            <w:pPr>
              <w:tabs>
                <w:tab w:val="left" w:pos="355"/>
              </w:tabs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 xml:space="preserve">Yes, </w:t>
            </w:r>
            <w:r w:rsidRPr="00715777">
              <w:rPr>
                <w:rFonts w:cs="Arial"/>
                <w:sz w:val="20"/>
                <w:szCs w:val="20"/>
                <w:lang w:val="en-US"/>
              </w:rPr>
              <w:t>specify:</w:t>
            </w:r>
          </w:p>
          <w:p w14:paraId="6331E72B" w14:textId="77777777" w:rsidR="00FB7811" w:rsidRPr="00715777" w:rsidRDefault="00FB7811" w:rsidP="00FB7811">
            <w:pPr>
              <w:tabs>
                <w:tab w:val="left" w:pos="355"/>
              </w:tabs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FB7811" w:rsidRPr="00180C27" w14:paraId="2D289ADC" w14:textId="77777777" w:rsidTr="00004DB9">
        <w:trPr>
          <w:trHeight w:val="284"/>
        </w:trPr>
        <w:tc>
          <w:tcPr>
            <w:tcW w:w="7543" w:type="dxa"/>
            <w:gridSpan w:val="2"/>
          </w:tcPr>
          <w:p w14:paraId="631B6618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Cs/>
                <w:sz w:val="20"/>
                <w:szCs w:val="20"/>
                <w:lang w:val="en-US"/>
              </w:rPr>
              <w:t>Answer the question below when there are external devices needed.</w:t>
            </w:r>
          </w:p>
        </w:tc>
      </w:tr>
      <w:tr w:rsidR="00FB7811" w:rsidRPr="00715777" w14:paraId="7CFA3C6C" w14:textId="77777777" w:rsidTr="00004DB9">
        <w:trPr>
          <w:trHeight w:val="284"/>
        </w:trPr>
        <w:tc>
          <w:tcPr>
            <w:tcW w:w="3085" w:type="dxa"/>
          </w:tcPr>
          <w:p w14:paraId="09C9B23B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Are there driver installations needed to connect the external devices to the computer?</w:t>
            </w:r>
          </w:p>
          <w:p w14:paraId="19C73FC7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</w:tcPr>
          <w:p w14:paraId="0BE66D91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No</w:t>
            </w:r>
          </w:p>
          <w:p w14:paraId="220616F7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Selectievakje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 xml:space="preserve">Yes, </w:t>
            </w:r>
            <w:r w:rsidRPr="00715777">
              <w:rPr>
                <w:rFonts w:cs="Arial"/>
                <w:sz w:val="20"/>
                <w:szCs w:val="20"/>
                <w:lang w:val="en-US"/>
              </w:rPr>
              <w:t>specify:</w:t>
            </w:r>
          </w:p>
          <w:p w14:paraId="5EABB98D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FB7811" w:rsidRPr="00180C27" w14:paraId="6B125978" w14:textId="77777777" w:rsidTr="00004DB9">
        <w:trPr>
          <w:trHeight w:val="284"/>
        </w:trPr>
        <w:tc>
          <w:tcPr>
            <w:tcW w:w="7543" w:type="dxa"/>
            <w:gridSpan w:val="2"/>
          </w:tcPr>
          <w:p w14:paraId="26ECF226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Cs/>
                <w:sz w:val="20"/>
                <w:szCs w:val="20"/>
                <w:lang w:val="en-US"/>
              </w:rPr>
              <w:t>Answer the question below when there are driver installation needed.</w:t>
            </w:r>
          </w:p>
        </w:tc>
      </w:tr>
      <w:tr w:rsidR="00FB7811" w:rsidRPr="00180C27" w14:paraId="01B70A06" w14:textId="77777777" w:rsidTr="00004DB9">
        <w:trPr>
          <w:trHeight w:val="284"/>
        </w:trPr>
        <w:tc>
          <w:tcPr>
            <w:tcW w:w="3085" w:type="dxa"/>
          </w:tcPr>
          <w:p w14:paraId="39FF3D3E" w14:textId="77777777" w:rsidR="00FB7811" w:rsidRPr="00715777" w:rsidRDefault="00FB7811" w:rsidP="00FB7811">
            <w:pPr>
              <w:rPr>
                <w:rFonts w:cs="Arial"/>
                <w:b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Cs/>
                <w:sz w:val="20"/>
                <w:szCs w:val="20"/>
                <w:lang w:val="en-US"/>
              </w:rPr>
              <w:t>Are the driver installations included in the main application installation?</w:t>
            </w:r>
          </w:p>
          <w:p w14:paraId="0FDD35B0" w14:textId="77777777" w:rsidR="00FB7811" w:rsidRPr="00715777" w:rsidRDefault="00FB7811" w:rsidP="00FB7811">
            <w:pPr>
              <w:rPr>
                <w:rFonts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</w:tcPr>
          <w:p w14:paraId="34616353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Selectievakje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Yes</w:t>
            </w:r>
          </w:p>
          <w:p w14:paraId="172C3E72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No , specify installation source:</w:t>
            </w:r>
          </w:p>
          <w:p w14:paraId="17646658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660849AA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C66347" w:rsidRPr="00715777" w14:paraId="0C8C0085" w14:textId="77777777" w:rsidTr="0038017B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73833B6F" w14:textId="0B845935" w:rsidR="00C66347" w:rsidRPr="00715777" w:rsidRDefault="00C66347" w:rsidP="00C66347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sz w:val="20"/>
                <w:szCs w:val="20"/>
                <w:lang w:val="en-US"/>
              </w:rPr>
              <w:t>Client</w:t>
            </w:r>
          </w:p>
        </w:tc>
      </w:tr>
      <w:tr w:rsidR="00C66347" w:rsidRPr="00715777" w14:paraId="7BB47F8A" w14:textId="77777777" w:rsidTr="0038017B">
        <w:trPr>
          <w:trHeight w:val="284"/>
        </w:trPr>
        <w:tc>
          <w:tcPr>
            <w:tcW w:w="3085" w:type="dxa"/>
          </w:tcPr>
          <w:p w14:paraId="71FCB712" w14:textId="13995218" w:rsidR="00C66347" w:rsidRPr="00715777" w:rsidRDefault="00C66347" w:rsidP="0038017B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Target client type(s)</w:t>
            </w:r>
          </w:p>
          <w:p w14:paraId="070815B1" w14:textId="77777777" w:rsidR="00C66347" w:rsidRPr="00715777" w:rsidRDefault="00C66347" w:rsidP="0038017B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</w:tcPr>
          <w:p w14:paraId="5C34ED5B" w14:textId="55628282" w:rsidR="00C66347" w:rsidRPr="00715777" w:rsidRDefault="00754501" w:rsidP="0038017B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C66347"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C66347">
              <w:rPr>
                <w:rFonts w:cs="Arial"/>
                <w:iCs/>
                <w:sz w:val="20"/>
                <w:szCs w:val="20"/>
                <w:lang w:val="en-US"/>
              </w:rPr>
              <w:t>VDI</w:t>
            </w:r>
          </w:p>
          <w:p w14:paraId="7582B5E4" w14:textId="48CD956A" w:rsidR="00C66347" w:rsidRPr="00715777" w:rsidRDefault="00FB7CCE" w:rsidP="0038017B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C66347"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C66347">
              <w:rPr>
                <w:rFonts w:cs="Arial"/>
                <w:iCs/>
                <w:sz w:val="20"/>
                <w:szCs w:val="20"/>
                <w:lang w:val="en-US"/>
              </w:rPr>
              <w:t>Fat client</w:t>
            </w:r>
          </w:p>
          <w:p w14:paraId="3288D301" w14:textId="77777777" w:rsidR="00C66347" w:rsidRPr="00715777" w:rsidRDefault="00C66347" w:rsidP="0038017B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  <w:p w14:paraId="4613ABD9" w14:textId="77777777" w:rsidR="00C66347" w:rsidRPr="00715777" w:rsidRDefault="00C66347" w:rsidP="0038017B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66FEF585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5E1DDC56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3A9AB419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r w:rsidRPr="00715777">
        <w:rPr>
          <w:rFonts w:cs="Arial"/>
          <w:sz w:val="20"/>
          <w:szCs w:val="20"/>
          <w:lang w:val="en-US"/>
        </w:rPr>
        <w:br w:type="page"/>
      </w:r>
      <w:bookmarkStart w:id="14" w:name="_Toc337549845"/>
      <w:bookmarkStart w:id="15" w:name="_Toc200001500"/>
      <w:r w:rsidRPr="00715777">
        <w:rPr>
          <w:lang w:val="en-US"/>
        </w:rPr>
        <w:lastRenderedPageBreak/>
        <w:t>Network</w:t>
      </w:r>
      <w:bookmarkEnd w:id="14"/>
      <w:bookmarkEnd w:id="15"/>
      <w:r w:rsidRPr="00715777">
        <w:rPr>
          <w:lang w:val="en-US"/>
        </w:rPr>
        <w:tab/>
      </w:r>
      <w:r w:rsidRPr="00715777">
        <w:rPr>
          <w:lang w:val="en-US"/>
        </w:rPr>
        <w:tab/>
      </w:r>
    </w:p>
    <w:p w14:paraId="5BFBE94A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384"/>
        <w:gridCol w:w="3260"/>
        <w:gridCol w:w="2899"/>
      </w:tblGrid>
      <w:tr w:rsidR="00FB7811" w:rsidRPr="00715777" w14:paraId="0C6BFED2" w14:textId="77777777" w:rsidTr="00004DB9">
        <w:trPr>
          <w:trHeight w:val="284"/>
        </w:trPr>
        <w:tc>
          <w:tcPr>
            <w:tcW w:w="7543" w:type="dxa"/>
            <w:gridSpan w:val="3"/>
            <w:shd w:val="clear" w:color="auto" w:fill="E6E6E6"/>
          </w:tcPr>
          <w:p w14:paraId="6A319D4A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Network drives</w:t>
            </w:r>
          </w:p>
        </w:tc>
      </w:tr>
      <w:tr w:rsidR="00FB7811" w:rsidRPr="00715777" w14:paraId="189DC6EA" w14:textId="77777777" w:rsidTr="00004DB9">
        <w:trPr>
          <w:trHeight w:val="284"/>
        </w:trPr>
        <w:tc>
          <w:tcPr>
            <w:tcW w:w="4644" w:type="dxa"/>
            <w:gridSpan w:val="2"/>
          </w:tcPr>
          <w:p w14:paraId="261B7716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Are there network drives or UNC paths required for running the application?</w:t>
            </w:r>
          </w:p>
        </w:tc>
        <w:tc>
          <w:tcPr>
            <w:tcW w:w="2899" w:type="dxa"/>
            <w:vAlign w:val="center"/>
          </w:tcPr>
          <w:p w14:paraId="06B454B2" w14:textId="46FBBB5F" w:rsidR="00FB7811" w:rsidRPr="00715777" w:rsidRDefault="00331A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No</w:t>
            </w:r>
          </w:p>
          <w:p w14:paraId="4F21F200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Yes, specify below.</w:t>
            </w:r>
          </w:p>
          <w:p w14:paraId="644DD2D3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FB7811" w:rsidRPr="00180C27" w14:paraId="18326C57" w14:textId="77777777" w:rsidTr="00004DB9">
        <w:trPr>
          <w:trHeight w:val="284"/>
        </w:trPr>
        <w:tc>
          <w:tcPr>
            <w:tcW w:w="1384" w:type="dxa"/>
            <w:shd w:val="clear" w:color="auto" w:fill="F2F2F2" w:themeFill="background1" w:themeFillShade="F2"/>
            <w:vAlign w:val="center"/>
          </w:tcPr>
          <w:p w14:paraId="77E4C5D0" w14:textId="77777777" w:rsidR="00FB7811" w:rsidRPr="00715777" w:rsidRDefault="00FB7811" w:rsidP="00FB7811">
            <w:pPr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Drive letter:</w:t>
            </w:r>
          </w:p>
        </w:tc>
        <w:tc>
          <w:tcPr>
            <w:tcW w:w="3260" w:type="dxa"/>
            <w:shd w:val="clear" w:color="auto" w:fill="F2F2F2" w:themeFill="background1" w:themeFillShade="F2"/>
            <w:vAlign w:val="center"/>
          </w:tcPr>
          <w:p w14:paraId="1E85AF5B" w14:textId="77777777" w:rsidR="00FB7811" w:rsidRPr="00715777" w:rsidRDefault="00FB7811" w:rsidP="00FB7811">
            <w:pPr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bCs/>
                <w:sz w:val="20"/>
                <w:szCs w:val="20"/>
                <w:lang w:val="en-US"/>
              </w:rPr>
              <w:t>Server path (e.g. \\server\share):</w:t>
            </w:r>
          </w:p>
        </w:tc>
        <w:tc>
          <w:tcPr>
            <w:tcW w:w="2899" w:type="dxa"/>
            <w:shd w:val="clear" w:color="auto" w:fill="F2F2F2" w:themeFill="background1" w:themeFillShade="F2"/>
            <w:vAlign w:val="center"/>
          </w:tcPr>
          <w:p w14:paraId="09A4F407" w14:textId="77777777" w:rsidR="00FB7811" w:rsidRPr="00715777" w:rsidRDefault="00FB7811" w:rsidP="00FB7811">
            <w:pPr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bCs/>
                <w:sz w:val="20"/>
                <w:szCs w:val="20"/>
                <w:lang w:val="en-US"/>
              </w:rPr>
              <w:t>Data location (e.g. L:\Data):</w:t>
            </w:r>
          </w:p>
        </w:tc>
      </w:tr>
      <w:tr w:rsidR="00FB7811" w:rsidRPr="00180C27" w14:paraId="02935BBE" w14:textId="77777777" w:rsidTr="00004DB9">
        <w:trPr>
          <w:trHeight w:val="284"/>
        </w:trPr>
        <w:tc>
          <w:tcPr>
            <w:tcW w:w="1384" w:type="dxa"/>
            <w:vAlign w:val="center"/>
          </w:tcPr>
          <w:p w14:paraId="6172F722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3260" w:type="dxa"/>
            <w:vAlign w:val="center"/>
          </w:tcPr>
          <w:p w14:paraId="127FAFAB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899" w:type="dxa"/>
            <w:vAlign w:val="center"/>
          </w:tcPr>
          <w:p w14:paraId="4782DE34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2F7A9952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0D58BE53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FB7811" w:rsidRPr="00180C27" w14:paraId="72D2CFF9" w14:textId="77777777" w:rsidTr="00004DB9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208A4055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fr-FR"/>
              </w:rPr>
            </w:pPr>
            <w:r w:rsidRPr="00715777">
              <w:rPr>
                <w:rFonts w:cs="Arial"/>
                <w:b/>
                <w:sz w:val="20"/>
                <w:szCs w:val="20"/>
                <w:lang w:val="fr-FR"/>
              </w:rPr>
              <w:t>Server connections (Oracle, SQL, ODBC, et cetera.)</w:t>
            </w:r>
          </w:p>
        </w:tc>
      </w:tr>
      <w:tr w:rsidR="00FB7811" w:rsidRPr="00715777" w14:paraId="355857C5" w14:textId="77777777" w:rsidTr="00004DB9">
        <w:trPr>
          <w:trHeight w:val="284"/>
        </w:trPr>
        <w:tc>
          <w:tcPr>
            <w:tcW w:w="3085" w:type="dxa"/>
          </w:tcPr>
          <w:p w14:paraId="1C816E28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Are there server connections used by the application? </w:t>
            </w:r>
          </w:p>
        </w:tc>
        <w:tc>
          <w:tcPr>
            <w:tcW w:w="4458" w:type="dxa"/>
          </w:tcPr>
          <w:p w14:paraId="2C6BC12F" w14:textId="5210F27E" w:rsidR="00FB7811" w:rsidRPr="00715777" w:rsidRDefault="00331A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No</w:t>
            </w:r>
          </w:p>
          <w:p w14:paraId="3CDEFAF2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Yes, specify below.</w:t>
            </w:r>
          </w:p>
          <w:p w14:paraId="514DEBB5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FB7811" w:rsidRPr="00715777" w14:paraId="671E4456" w14:textId="77777777" w:rsidTr="00004DB9">
        <w:trPr>
          <w:trHeight w:val="284"/>
        </w:trPr>
        <w:tc>
          <w:tcPr>
            <w:tcW w:w="3085" w:type="dxa"/>
            <w:shd w:val="clear" w:color="auto" w:fill="F2F2F2" w:themeFill="background1" w:themeFillShade="F2"/>
          </w:tcPr>
          <w:p w14:paraId="192BF251" w14:textId="77777777" w:rsidR="00FB7811" w:rsidRPr="00715777" w:rsidRDefault="00FB7811" w:rsidP="00FB7811">
            <w:pPr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bCs/>
                <w:sz w:val="20"/>
                <w:szCs w:val="20"/>
                <w:lang w:val="en-US"/>
              </w:rPr>
              <w:t>Name:</w:t>
            </w:r>
          </w:p>
        </w:tc>
        <w:tc>
          <w:tcPr>
            <w:tcW w:w="4458" w:type="dxa"/>
            <w:shd w:val="clear" w:color="auto" w:fill="F2F2F2" w:themeFill="background1" w:themeFillShade="F2"/>
          </w:tcPr>
          <w:p w14:paraId="45FBC76C" w14:textId="77777777" w:rsidR="00FB7811" w:rsidRPr="00715777" w:rsidRDefault="00FB7811" w:rsidP="00FB7811">
            <w:pPr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bCs/>
                <w:sz w:val="20"/>
                <w:szCs w:val="20"/>
                <w:lang w:val="en-US"/>
              </w:rPr>
              <w:t>Description:</w:t>
            </w:r>
          </w:p>
        </w:tc>
      </w:tr>
      <w:tr w:rsidR="00FB7811" w:rsidRPr="00715777" w14:paraId="0682ED65" w14:textId="77777777" w:rsidTr="00004DB9">
        <w:trPr>
          <w:trHeight w:val="284"/>
        </w:trPr>
        <w:tc>
          <w:tcPr>
            <w:tcW w:w="3085" w:type="dxa"/>
          </w:tcPr>
          <w:p w14:paraId="0F3089BC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</w:tcPr>
          <w:p w14:paraId="5420B9C0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2D03161D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6A742AD4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FB7811" w:rsidRPr="00715777" w14:paraId="4A0ACC57" w14:textId="77777777" w:rsidTr="00004DB9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059BEE1F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Other</w:t>
            </w:r>
          </w:p>
        </w:tc>
      </w:tr>
      <w:tr w:rsidR="00FB7811" w:rsidRPr="00715777" w14:paraId="4DDDC8F8" w14:textId="77777777" w:rsidTr="00004DB9">
        <w:trPr>
          <w:trHeight w:val="284"/>
        </w:trPr>
        <w:tc>
          <w:tcPr>
            <w:tcW w:w="3085" w:type="dxa"/>
          </w:tcPr>
          <w:p w14:paraId="1B4DFE79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Are there other network dependencies?</w:t>
            </w:r>
          </w:p>
        </w:tc>
        <w:tc>
          <w:tcPr>
            <w:tcW w:w="4458" w:type="dxa"/>
          </w:tcPr>
          <w:p w14:paraId="1A282BC5" w14:textId="321B2D8C" w:rsidR="00FB7811" w:rsidRPr="00715777" w:rsidRDefault="00331A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No</w:t>
            </w:r>
          </w:p>
          <w:p w14:paraId="1223E6CE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Yes, specify:</w:t>
            </w:r>
          </w:p>
          <w:p w14:paraId="065A3632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5073C3C2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0429D860" w14:textId="77777777" w:rsidR="00FB7811" w:rsidRPr="00715777" w:rsidRDefault="00FB7811" w:rsidP="00FB7811">
      <w:pPr>
        <w:pStyle w:val="Heading1"/>
        <w:keepLines w:val="0"/>
        <w:pageBreakBefore w:val="0"/>
        <w:tabs>
          <w:tab w:val="num" w:pos="432"/>
        </w:tabs>
        <w:suppressAutoHyphens w:val="0"/>
        <w:autoSpaceDN/>
        <w:spacing w:before="240" w:after="60"/>
        <w:ind w:left="432" w:hanging="432"/>
        <w:textAlignment w:val="auto"/>
        <w:rPr>
          <w:lang w:val="en-US"/>
        </w:rPr>
      </w:pPr>
      <w:r w:rsidRPr="00715777">
        <w:rPr>
          <w:sz w:val="20"/>
          <w:szCs w:val="20"/>
          <w:lang w:val="en-US"/>
        </w:rPr>
        <w:br w:type="page"/>
      </w:r>
      <w:bookmarkStart w:id="16" w:name="_Toc337549846"/>
      <w:bookmarkStart w:id="17" w:name="_Toc200001501"/>
      <w:r w:rsidRPr="00715777">
        <w:rPr>
          <w:lang w:val="en-US"/>
        </w:rPr>
        <w:lastRenderedPageBreak/>
        <w:t>Installation manual</w:t>
      </w:r>
      <w:bookmarkEnd w:id="16"/>
      <w:bookmarkEnd w:id="17"/>
      <w:r w:rsidRPr="00715777">
        <w:rPr>
          <w:lang w:val="en-US"/>
        </w:rPr>
        <w:tab/>
      </w:r>
      <w:r w:rsidRPr="00715777">
        <w:rPr>
          <w:lang w:val="en-US"/>
        </w:rPr>
        <w:tab/>
      </w:r>
    </w:p>
    <w:p w14:paraId="545E87C2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498AEFBF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  <w:r w:rsidRPr="00715777">
        <w:rPr>
          <w:rFonts w:cs="Arial"/>
          <w:sz w:val="20"/>
          <w:szCs w:val="20"/>
          <w:lang w:val="en-US"/>
        </w:rPr>
        <w:t>In the tables below the installation manual is described using text and screen captures. The text is leading during the packaging process and the screen captures are for reference only.</w:t>
      </w:r>
    </w:p>
    <w:p w14:paraId="721C5D28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452EC184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18" w:name="_Toc200001502"/>
      <w:r w:rsidRPr="00715777">
        <w:rPr>
          <w:lang w:val="en-US"/>
        </w:rPr>
        <w:t>Actions prior to installation</w:t>
      </w:r>
      <w:bookmarkEnd w:id="18"/>
    </w:p>
    <w:p w14:paraId="2DC2B3B4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2174D68F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  <w:r w:rsidRPr="00715777">
        <w:rPr>
          <w:rFonts w:cs="Arial"/>
          <w:sz w:val="20"/>
          <w:szCs w:val="20"/>
          <w:lang w:val="en-US"/>
        </w:rPr>
        <w:t xml:space="preserve">The steps described below will not be included in the package. </w:t>
      </w:r>
    </w:p>
    <w:p w14:paraId="1A580172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FB7811" w:rsidRPr="00715777" w14:paraId="1C9EFCCA" w14:textId="77777777" w:rsidTr="00004DB9">
        <w:trPr>
          <w:trHeight w:val="284"/>
        </w:trPr>
        <w:tc>
          <w:tcPr>
            <w:tcW w:w="3085" w:type="dxa"/>
            <w:shd w:val="clear" w:color="auto" w:fill="E6E6E6"/>
          </w:tcPr>
          <w:p w14:paraId="3D3C2F8E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4458" w:type="dxa"/>
            <w:shd w:val="clear" w:color="auto" w:fill="E6E6E6"/>
          </w:tcPr>
          <w:p w14:paraId="48F93CD1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Screenshot</w:t>
            </w:r>
          </w:p>
        </w:tc>
      </w:tr>
      <w:tr w:rsidR="00FB7811" w:rsidRPr="00715777" w14:paraId="5A5E3003" w14:textId="77777777" w:rsidTr="00004DB9">
        <w:trPr>
          <w:trHeight w:val="284"/>
        </w:trPr>
        <w:tc>
          <w:tcPr>
            <w:tcW w:w="3085" w:type="dxa"/>
          </w:tcPr>
          <w:p w14:paraId="1A548336" w14:textId="793A5905" w:rsidR="00FB7811" w:rsidRPr="00715777" w:rsidRDefault="00331A11" w:rsidP="00FB7811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None.</w:t>
            </w:r>
          </w:p>
        </w:tc>
        <w:tc>
          <w:tcPr>
            <w:tcW w:w="4458" w:type="dxa"/>
          </w:tcPr>
          <w:p w14:paraId="373A8071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79D641A3" w14:textId="77777777" w:rsidR="00FB7811" w:rsidRPr="00715777" w:rsidRDefault="00FB7811" w:rsidP="00FB7811">
      <w:pPr>
        <w:pStyle w:val="NoSpacing"/>
        <w:rPr>
          <w:rFonts w:ascii="Verdana" w:hAnsi="Verdana" w:cs="Arial"/>
          <w:sz w:val="20"/>
          <w:szCs w:val="20"/>
          <w:lang w:val="en-US"/>
        </w:rPr>
      </w:pPr>
    </w:p>
    <w:p w14:paraId="2BA0F6F0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19" w:name="_Toc337549848"/>
      <w:bookmarkStart w:id="20" w:name="_Toc200001503"/>
      <w:r w:rsidRPr="00715777">
        <w:rPr>
          <w:lang w:val="en-US"/>
        </w:rPr>
        <w:t>Installation</w:t>
      </w:r>
      <w:bookmarkEnd w:id="19"/>
      <w:bookmarkEnd w:id="20"/>
    </w:p>
    <w:p w14:paraId="592E1E3E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  <w:r w:rsidRPr="00715777">
        <w:rPr>
          <w:rFonts w:cs="Arial"/>
          <w:sz w:val="20"/>
          <w:szCs w:val="20"/>
          <w:lang w:val="en-US"/>
        </w:rPr>
        <w:t xml:space="preserve">The steps described below will be included in the package. </w:t>
      </w:r>
    </w:p>
    <w:p w14:paraId="594B0E2F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FB7811" w:rsidRPr="00715777" w14:paraId="439811C2" w14:textId="77777777" w:rsidTr="00004DB9">
        <w:trPr>
          <w:trHeight w:val="284"/>
        </w:trPr>
        <w:tc>
          <w:tcPr>
            <w:tcW w:w="3085" w:type="dxa"/>
            <w:shd w:val="clear" w:color="auto" w:fill="E6E6E6"/>
          </w:tcPr>
          <w:p w14:paraId="2F6BFCDD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4458" w:type="dxa"/>
            <w:shd w:val="clear" w:color="auto" w:fill="E6E6E6"/>
          </w:tcPr>
          <w:p w14:paraId="5CD07151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Screenshot</w:t>
            </w:r>
          </w:p>
        </w:tc>
      </w:tr>
      <w:tr w:rsidR="00FB7811" w:rsidRPr="00715777" w14:paraId="6005E334" w14:textId="77777777" w:rsidTr="00004DB9">
        <w:trPr>
          <w:trHeight w:val="284"/>
        </w:trPr>
        <w:tc>
          <w:tcPr>
            <w:tcW w:w="3085" w:type="dxa"/>
          </w:tcPr>
          <w:p w14:paraId="269C40BB" w14:textId="61BB52FC" w:rsidR="00FB7811" w:rsidRDefault="00331A11" w:rsidP="00FB7811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 xml:space="preserve">Start </w:t>
            </w:r>
            <w:r w:rsidR="00754501">
              <w:rPr>
                <w:rFonts w:cs="Arial"/>
                <w:sz w:val="20"/>
                <w:szCs w:val="20"/>
                <w:lang w:val="en-US"/>
              </w:rPr>
              <w:t>‘’</w:t>
            </w:r>
            <w:r>
              <w:rPr>
                <w:rFonts w:cs="Arial"/>
                <w:sz w:val="20"/>
                <w:szCs w:val="20"/>
                <w:lang w:val="en-US"/>
              </w:rPr>
              <w:t>.</w:t>
            </w:r>
          </w:p>
          <w:p w14:paraId="4797C762" w14:textId="77777777" w:rsidR="00331A11" w:rsidRDefault="00331A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0D908D6F" w14:textId="77777777" w:rsidR="00331A11" w:rsidRDefault="00331A11" w:rsidP="00FB7811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Click Next.</w:t>
            </w:r>
          </w:p>
          <w:p w14:paraId="3BEE1771" w14:textId="467EE6B5" w:rsidR="00331A11" w:rsidRPr="00715777" w:rsidRDefault="00331A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</w:tcPr>
          <w:p w14:paraId="38062D55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FB7811" w:rsidRPr="00715777" w14:paraId="67725854" w14:textId="77777777" w:rsidTr="00004DB9">
        <w:trPr>
          <w:trHeight w:val="284"/>
        </w:trPr>
        <w:tc>
          <w:tcPr>
            <w:tcW w:w="3085" w:type="dxa"/>
          </w:tcPr>
          <w:p w14:paraId="5CEA2D1D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</w:tcPr>
          <w:p w14:paraId="1ED1889B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6C2CD157" w14:textId="77777777" w:rsidR="00FB7811" w:rsidRPr="00715777" w:rsidRDefault="00FB7811" w:rsidP="00FB7811">
      <w:pPr>
        <w:pStyle w:val="NoSpacing"/>
        <w:rPr>
          <w:rFonts w:ascii="Verdana" w:hAnsi="Verdana" w:cs="Arial"/>
          <w:sz w:val="20"/>
          <w:szCs w:val="20"/>
          <w:lang w:val="en-US"/>
        </w:rPr>
      </w:pPr>
    </w:p>
    <w:p w14:paraId="0E67DEE9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21" w:name="_Toc337549849"/>
      <w:bookmarkStart w:id="22" w:name="_Toc200001504"/>
      <w:r w:rsidRPr="00715777">
        <w:rPr>
          <w:lang w:val="en-US"/>
        </w:rPr>
        <w:t>Configuration</w:t>
      </w:r>
      <w:bookmarkEnd w:id="21"/>
      <w:bookmarkEnd w:id="22"/>
    </w:p>
    <w:p w14:paraId="41DF3E20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  <w:r w:rsidRPr="00715777">
        <w:rPr>
          <w:rFonts w:cs="Arial"/>
          <w:sz w:val="20"/>
          <w:szCs w:val="20"/>
          <w:lang w:val="en-US"/>
        </w:rPr>
        <w:t xml:space="preserve">The steps described below will be included in the package. </w:t>
      </w:r>
    </w:p>
    <w:p w14:paraId="2C5F3548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FB7811" w:rsidRPr="00715777" w14:paraId="2520177D" w14:textId="77777777" w:rsidTr="00004DB9">
        <w:trPr>
          <w:trHeight w:val="284"/>
        </w:trPr>
        <w:tc>
          <w:tcPr>
            <w:tcW w:w="3085" w:type="dxa"/>
            <w:shd w:val="clear" w:color="auto" w:fill="E6E6E6"/>
          </w:tcPr>
          <w:p w14:paraId="5B8BD4F6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4458" w:type="dxa"/>
            <w:shd w:val="clear" w:color="auto" w:fill="E6E6E6"/>
          </w:tcPr>
          <w:p w14:paraId="1E75B7FD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Screenshot</w:t>
            </w:r>
          </w:p>
        </w:tc>
      </w:tr>
      <w:tr w:rsidR="00FB7811" w:rsidRPr="00715777" w14:paraId="38E04B1A" w14:textId="77777777" w:rsidTr="00004DB9">
        <w:trPr>
          <w:trHeight w:val="284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1E130" w14:textId="2F190DA4" w:rsidR="00FB7811" w:rsidRPr="00715777" w:rsidRDefault="00331A11" w:rsidP="00FB7811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None.</w:t>
            </w:r>
          </w:p>
        </w:tc>
        <w:tc>
          <w:tcPr>
            <w:tcW w:w="4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8D2EB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7753185E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49DAB2DA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  <w:r w:rsidRPr="00715777">
        <w:rPr>
          <w:rFonts w:cs="Arial"/>
          <w:sz w:val="20"/>
          <w:szCs w:val="20"/>
          <w:lang w:val="en-US"/>
        </w:rPr>
        <w:br w:type="page"/>
      </w:r>
    </w:p>
    <w:p w14:paraId="5389D848" w14:textId="74692930" w:rsidR="00D2760B" w:rsidRDefault="00D2760B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23" w:name="_Toc200001505"/>
      <w:bookmarkStart w:id="24" w:name="_Toc337549850"/>
      <w:r>
        <w:rPr>
          <w:lang w:val="en-US"/>
        </w:rPr>
        <w:lastRenderedPageBreak/>
        <w:t>Hardening steps</w:t>
      </w:r>
      <w:bookmarkEnd w:id="23"/>
    </w:p>
    <w:p w14:paraId="015E1572" w14:textId="77777777" w:rsidR="00D2760B" w:rsidRPr="00D2760B" w:rsidRDefault="00D2760B" w:rsidP="00D2760B">
      <w:pPr>
        <w:rPr>
          <w:lang w:val="en-US"/>
        </w:rPr>
      </w:pPr>
    </w:p>
    <w:tbl>
      <w:tblPr>
        <w:tblW w:w="7546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7546"/>
      </w:tblGrid>
      <w:tr w:rsidR="00B52759" w:rsidRPr="00715777" w14:paraId="0050C3F0" w14:textId="77777777" w:rsidTr="00B52759">
        <w:trPr>
          <w:trHeight w:val="284"/>
        </w:trPr>
        <w:tc>
          <w:tcPr>
            <w:tcW w:w="7546" w:type="dxa"/>
            <w:shd w:val="clear" w:color="auto" w:fill="E6E6E6"/>
          </w:tcPr>
          <w:p w14:paraId="2E99D173" w14:textId="20411D50" w:rsidR="00B52759" w:rsidRPr="00715777" w:rsidRDefault="00B52759" w:rsidP="00B52759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sz w:val="20"/>
                <w:szCs w:val="20"/>
                <w:lang w:val="en-US"/>
              </w:rPr>
              <w:t>Steps</w:t>
            </w:r>
          </w:p>
        </w:tc>
      </w:tr>
      <w:tr w:rsidR="00B52759" w:rsidRPr="00331A11" w14:paraId="2C726715" w14:textId="77777777" w:rsidTr="00B52759">
        <w:trPr>
          <w:trHeight w:val="284"/>
        </w:trPr>
        <w:tc>
          <w:tcPr>
            <w:tcW w:w="7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9821D" w14:textId="445F43FA" w:rsidR="00B52759" w:rsidRPr="00715777" w:rsidRDefault="00331A11" w:rsidP="00B52759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None.</w:t>
            </w:r>
          </w:p>
        </w:tc>
      </w:tr>
    </w:tbl>
    <w:p w14:paraId="54F9C7B3" w14:textId="77777777" w:rsidR="00D2760B" w:rsidRPr="00D2760B" w:rsidRDefault="00D2760B" w:rsidP="00D2760B">
      <w:pPr>
        <w:rPr>
          <w:lang w:val="en-US"/>
        </w:rPr>
      </w:pPr>
    </w:p>
    <w:p w14:paraId="660C33D4" w14:textId="721966CE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25" w:name="_Toc200001506"/>
      <w:r w:rsidRPr="00715777">
        <w:rPr>
          <w:lang w:val="en-US"/>
        </w:rPr>
        <w:t>Shortcuts</w:t>
      </w:r>
      <w:bookmarkEnd w:id="24"/>
      <w:bookmarkEnd w:id="25"/>
    </w:p>
    <w:p w14:paraId="7D2D35A9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4A7098F1" w14:textId="77777777" w:rsidR="00FB7811" w:rsidRDefault="00FB7811" w:rsidP="00FB7811">
      <w:pPr>
        <w:tabs>
          <w:tab w:val="left" w:pos="567"/>
          <w:tab w:val="left" w:pos="2790"/>
        </w:tabs>
        <w:rPr>
          <w:rFonts w:cs="Arial"/>
          <w:iCs/>
          <w:sz w:val="20"/>
          <w:szCs w:val="20"/>
          <w:lang w:val="en-US"/>
        </w:rPr>
      </w:pPr>
      <w:r w:rsidRPr="00715777">
        <w:rPr>
          <w:rFonts w:cs="Arial"/>
          <w:iCs/>
          <w:sz w:val="20"/>
          <w:szCs w:val="20"/>
          <w:lang w:val="en-US"/>
        </w:rPr>
        <w:t>The shortcuts below are placed in the Start Menu. Shortcuts that are not listed will not be included in the package.</w:t>
      </w:r>
    </w:p>
    <w:p w14:paraId="24508582" w14:textId="77777777" w:rsidR="00331A11" w:rsidRDefault="00331A11" w:rsidP="00FB7811">
      <w:pPr>
        <w:tabs>
          <w:tab w:val="left" w:pos="567"/>
          <w:tab w:val="left" w:pos="2790"/>
        </w:tabs>
        <w:rPr>
          <w:rFonts w:cs="Arial"/>
          <w:iCs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440"/>
        <w:gridCol w:w="5103"/>
      </w:tblGrid>
      <w:tr w:rsidR="00331A11" w:rsidRPr="00715777" w14:paraId="47610803" w14:textId="77777777" w:rsidTr="00941A88">
        <w:trPr>
          <w:trHeight w:val="284"/>
        </w:trPr>
        <w:tc>
          <w:tcPr>
            <w:tcW w:w="2440" w:type="dxa"/>
            <w:shd w:val="clear" w:color="auto" w:fill="E6E6E6"/>
          </w:tcPr>
          <w:p w14:paraId="7ACE69EB" w14:textId="62A574F2" w:rsidR="00331A11" w:rsidRPr="00715777" w:rsidRDefault="006140E5" w:rsidP="00941A88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sz w:val="20"/>
                <w:szCs w:val="20"/>
                <w:lang w:val="en-US"/>
              </w:rPr>
              <w:t>Property</w:t>
            </w:r>
          </w:p>
        </w:tc>
        <w:tc>
          <w:tcPr>
            <w:tcW w:w="5103" w:type="dxa"/>
            <w:shd w:val="clear" w:color="auto" w:fill="E6E6E6"/>
          </w:tcPr>
          <w:p w14:paraId="5BC2486B" w14:textId="06727E2A" w:rsidR="00331A11" w:rsidRPr="00715777" w:rsidRDefault="006140E5" w:rsidP="00941A88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sz w:val="20"/>
                <w:szCs w:val="20"/>
                <w:lang w:val="en-US"/>
              </w:rPr>
              <w:t>Value</w:t>
            </w:r>
          </w:p>
        </w:tc>
      </w:tr>
      <w:tr w:rsidR="00331A11" w:rsidRPr="00715777" w14:paraId="70B759ED" w14:textId="77777777" w:rsidTr="00941A88">
        <w:trPr>
          <w:trHeight w:val="284"/>
        </w:trPr>
        <w:tc>
          <w:tcPr>
            <w:tcW w:w="2440" w:type="dxa"/>
          </w:tcPr>
          <w:p w14:paraId="707D3E71" w14:textId="77777777" w:rsidR="00331A11" w:rsidRPr="00033392" w:rsidRDefault="00331A11" w:rsidP="00941A88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Name:</w:t>
            </w:r>
          </w:p>
        </w:tc>
        <w:tc>
          <w:tcPr>
            <w:tcW w:w="5103" w:type="dxa"/>
          </w:tcPr>
          <w:p w14:paraId="0FD16FB6" w14:textId="4E9414B6" w:rsidR="00331A11" w:rsidRPr="00715777" w:rsidRDefault="00331A11" w:rsidP="00941A88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331A11" w:rsidRPr="00331A11" w14:paraId="49F03EA9" w14:textId="77777777" w:rsidTr="00941A88">
        <w:trPr>
          <w:trHeight w:val="284"/>
        </w:trPr>
        <w:tc>
          <w:tcPr>
            <w:tcW w:w="2440" w:type="dxa"/>
          </w:tcPr>
          <w:p w14:paraId="4501DDDF" w14:textId="77777777" w:rsidR="00331A11" w:rsidRPr="00715777" w:rsidRDefault="00331A11" w:rsidP="00941A88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Target:</w:t>
            </w:r>
          </w:p>
        </w:tc>
        <w:tc>
          <w:tcPr>
            <w:tcW w:w="5103" w:type="dxa"/>
          </w:tcPr>
          <w:p w14:paraId="73A988C1" w14:textId="21EB75B7" w:rsidR="00331A11" w:rsidRPr="00715777" w:rsidRDefault="00331A11" w:rsidP="00941A88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331A11" w:rsidRPr="00715777" w14:paraId="77E7725C" w14:textId="77777777" w:rsidTr="00941A88">
        <w:trPr>
          <w:trHeight w:val="284"/>
        </w:trPr>
        <w:tc>
          <w:tcPr>
            <w:tcW w:w="2440" w:type="dxa"/>
          </w:tcPr>
          <w:p w14:paraId="20A0BEA0" w14:textId="1E163AC9" w:rsidR="00331A11" w:rsidRPr="00715777" w:rsidRDefault="006140E5" w:rsidP="00941A88">
            <w:pPr>
              <w:rPr>
                <w:rFonts w:cs="Arial"/>
                <w:sz w:val="20"/>
                <w:szCs w:val="20"/>
                <w:lang w:val="en-US"/>
              </w:rPr>
            </w:pPr>
            <w:r w:rsidRPr="006140E5">
              <w:rPr>
                <w:rFonts w:cs="Arial"/>
                <w:sz w:val="20"/>
                <w:szCs w:val="20"/>
                <w:lang w:val="en-US"/>
              </w:rPr>
              <w:t>Start in:</w:t>
            </w:r>
          </w:p>
        </w:tc>
        <w:tc>
          <w:tcPr>
            <w:tcW w:w="5103" w:type="dxa"/>
          </w:tcPr>
          <w:p w14:paraId="51BDC2CF" w14:textId="77777777" w:rsidR="00331A11" w:rsidRPr="00715777" w:rsidRDefault="00331A11" w:rsidP="00941A88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331A11" w:rsidRPr="00715777" w14:paraId="2141AD55" w14:textId="77777777" w:rsidTr="00941A88">
        <w:trPr>
          <w:trHeight w:val="284"/>
        </w:trPr>
        <w:tc>
          <w:tcPr>
            <w:tcW w:w="2440" w:type="dxa"/>
          </w:tcPr>
          <w:p w14:paraId="051B3A99" w14:textId="69B9CF61" w:rsidR="00331A11" w:rsidRPr="00033392" w:rsidRDefault="006140E5" w:rsidP="00941A88">
            <w:pPr>
              <w:rPr>
                <w:rFonts w:cs="Arial"/>
                <w:sz w:val="20"/>
                <w:szCs w:val="20"/>
                <w:lang w:val="en-US"/>
              </w:rPr>
            </w:pPr>
            <w:r w:rsidRPr="006140E5">
              <w:rPr>
                <w:rFonts w:cs="Arial"/>
                <w:sz w:val="20"/>
                <w:szCs w:val="20"/>
                <w:lang w:val="en-US"/>
              </w:rPr>
              <w:t>Parameters:</w:t>
            </w:r>
          </w:p>
        </w:tc>
        <w:tc>
          <w:tcPr>
            <w:tcW w:w="5103" w:type="dxa"/>
          </w:tcPr>
          <w:p w14:paraId="00A3A6C6" w14:textId="77777777" w:rsidR="00331A11" w:rsidRPr="00715777" w:rsidRDefault="00331A11" w:rsidP="00941A88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331A11" w:rsidRPr="00715777" w14:paraId="1713CA9E" w14:textId="77777777" w:rsidTr="00941A88">
        <w:trPr>
          <w:trHeight w:val="284"/>
        </w:trPr>
        <w:tc>
          <w:tcPr>
            <w:tcW w:w="2440" w:type="dxa"/>
          </w:tcPr>
          <w:p w14:paraId="6FA36095" w14:textId="77777777" w:rsidR="00331A11" w:rsidRPr="00715777" w:rsidRDefault="00331A11" w:rsidP="00941A88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Start Menu Location:</w:t>
            </w:r>
          </w:p>
        </w:tc>
        <w:tc>
          <w:tcPr>
            <w:tcW w:w="5103" w:type="dxa"/>
          </w:tcPr>
          <w:p w14:paraId="69BD1D24" w14:textId="610FC106" w:rsidR="00331A11" w:rsidRPr="00715777" w:rsidRDefault="00331A11" w:rsidP="00941A88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331A11" w:rsidRPr="00033392" w14:paraId="566B3BB5" w14:textId="77777777" w:rsidTr="00941A88">
        <w:trPr>
          <w:trHeight w:val="284"/>
        </w:trPr>
        <w:tc>
          <w:tcPr>
            <w:tcW w:w="2440" w:type="dxa"/>
          </w:tcPr>
          <w:p w14:paraId="6D50CF62" w14:textId="77777777" w:rsidR="00331A11" w:rsidRPr="00715777" w:rsidRDefault="00331A11" w:rsidP="00941A88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Icon File:</w:t>
            </w:r>
          </w:p>
        </w:tc>
        <w:tc>
          <w:tcPr>
            <w:tcW w:w="5103" w:type="dxa"/>
          </w:tcPr>
          <w:p w14:paraId="7F2C0290" w14:textId="346CF153" w:rsidR="00331A11" w:rsidRPr="00715777" w:rsidRDefault="00331A11" w:rsidP="00941A88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38A4DA5C" w14:textId="77777777" w:rsidR="00FB7811" w:rsidRDefault="00FB7811" w:rsidP="00FB7811">
      <w:pPr>
        <w:tabs>
          <w:tab w:val="left" w:pos="567"/>
          <w:tab w:val="left" w:pos="2790"/>
        </w:tabs>
        <w:rPr>
          <w:rFonts w:cs="Arial"/>
          <w:iCs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440"/>
        <w:gridCol w:w="5103"/>
      </w:tblGrid>
      <w:tr w:rsidR="00331A11" w:rsidRPr="00715777" w14:paraId="19C1C94A" w14:textId="77777777" w:rsidTr="00941A88">
        <w:trPr>
          <w:trHeight w:val="284"/>
        </w:trPr>
        <w:tc>
          <w:tcPr>
            <w:tcW w:w="2440" w:type="dxa"/>
            <w:shd w:val="clear" w:color="auto" w:fill="E6E6E6"/>
          </w:tcPr>
          <w:p w14:paraId="44425523" w14:textId="64386D98" w:rsidR="00331A11" w:rsidRPr="00715777" w:rsidRDefault="006140E5" w:rsidP="00941A88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sz w:val="20"/>
                <w:szCs w:val="20"/>
                <w:lang w:val="en-US"/>
              </w:rPr>
              <w:t>Property</w:t>
            </w:r>
          </w:p>
        </w:tc>
        <w:tc>
          <w:tcPr>
            <w:tcW w:w="5103" w:type="dxa"/>
            <w:shd w:val="clear" w:color="auto" w:fill="E6E6E6"/>
          </w:tcPr>
          <w:p w14:paraId="3FC8E9E5" w14:textId="3D272C50" w:rsidR="00331A11" w:rsidRPr="00715777" w:rsidRDefault="006140E5" w:rsidP="00941A88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sz w:val="20"/>
                <w:szCs w:val="20"/>
                <w:lang w:val="en-US"/>
              </w:rPr>
              <w:t>Value</w:t>
            </w:r>
          </w:p>
        </w:tc>
      </w:tr>
      <w:tr w:rsidR="006140E5" w:rsidRPr="00715777" w14:paraId="6F405981" w14:textId="77777777" w:rsidTr="00941A88">
        <w:trPr>
          <w:trHeight w:val="284"/>
        </w:trPr>
        <w:tc>
          <w:tcPr>
            <w:tcW w:w="2440" w:type="dxa"/>
          </w:tcPr>
          <w:p w14:paraId="3A53E038" w14:textId="393C7532" w:rsidR="006140E5" w:rsidRPr="00033392" w:rsidRDefault="006140E5" w:rsidP="006140E5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Name:</w:t>
            </w:r>
          </w:p>
        </w:tc>
        <w:tc>
          <w:tcPr>
            <w:tcW w:w="5103" w:type="dxa"/>
          </w:tcPr>
          <w:p w14:paraId="3ECD90FF" w14:textId="77777777" w:rsidR="006140E5" w:rsidRPr="00715777" w:rsidRDefault="006140E5" w:rsidP="006140E5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6140E5" w:rsidRPr="00331A11" w14:paraId="57A62AFF" w14:textId="77777777" w:rsidTr="00941A88">
        <w:trPr>
          <w:trHeight w:val="284"/>
        </w:trPr>
        <w:tc>
          <w:tcPr>
            <w:tcW w:w="2440" w:type="dxa"/>
          </w:tcPr>
          <w:p w14:paraId="12B6A606" w14:textId="5F68CB71" w:rsidR="006140E5" w:rsidRPr="00715777" w:rsidRDefault="006140E5" w:rsidP="006140E5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Target:</w:t>
            </w:r>
          </w:p>
        </w:tc>
        <w:tc>
          <w:tcPr>
            <w:tcW w:w="5103" w:type="dxa"/>
          </w:tcPr>
          <w:p w14:paraId="040BE6E9" w14:textId="77777777" w:rsidR="006140E5" w:rsidRPr="00715777" w:rsidRDefault="006140E5" w:rsidP="006140E5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6140E5" w:rsidRPr="00715777" w14:paraId="7EF89D29" w14:textId="77777777" w:rsidTr="00941A88">
        <w:trPr>
          <w:trHeight w:val="284"/>
        </w:trPr>
        <w:tc>
          <w:tcPr>
            <w:tcW w:w="2440" w:type="dxa"/>
          </w:tcPr>
          <w:p w14:paraId="1CCC54E0" w14:textId="52518471" w:rsidR="006140E5" w:rsidRPr="00715777" w:rsidRDefault="006140E5" w:rsidP="006140E5">
            <w:pPr>
              <w:rPr>
                <w:rFonts w:cs="Arial"/>
                <w:sz w:val="20"/>
                <w:szCs w:val="20"/>
                <w:lang w:val="en-US"/>
              </w:rPr>
            </w:pPr>
            <w:r w:rsidRPr="006140E5">
              <w:rPr>
                <w:rFonts w:cs="Arial"/>
                <w:sz w:val="20"/>
                <w:szCs w:val="20"/>
                <w:lang w:val="en-US"/>
              </w:rPr>
              <w:t>Start in:</w:t>
            </w:r>
          </w:p>
        </w:tc>
        <w:tc>
          <w:tcPr>
            <w:tcW w:w="5103" w:type="dxa"/>
          </w:tcPr>
          <w:p w14:paraId="65E0DFDA" w14:textId="77777777" w:rsidR="006140E5" w:rsidRPr="00715777" w:rsidRDefault="006140E5" w:rsidP="006140E5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6140E5" w:rsidRPr="00715777" w14:paraId="28CA44F5" w14:textId="77777777" w:rsidTr="00941A88">
        <w:trPr>
          <w:trHeight w:val="284"/>
        </w:trPr>
        <w:tc>
          <w:tcPr>
            <w:tcW w:w="2440" w:type="dxa"/>
          </w:tcPr>
          <w:p w14:paraId="22B22E79" w14:textId="1C52CD74" w:rsidR="006140E5" w:rsidRPr="00033392" w:rsidRDefault="006140E5" w:rsidP="006140E5">
            <w:pPr>
              <w:rPr>
                <w:rFonts w:cs="Arial"/>
                <w:sz w:val="20"/>
                <w:szCs w:val="20"/>
                <w:lang w:val="en-US"/>
              </w:rPr>
            </w:pPr>
            <w:r w:rsidRPr="006140E5">
              <w:rPr>
                <w:rFonts w:cs="Arial"/>
                <w:sz w:val="20"/>
                <w:szCs w:val="20"/>
                <w:lang w:val="en-US"/>
              </w:rPr>
              <w:t>Parameters:</w:t>
            </w:r>
          </w:p>
        </w:tc>
        <w:tc>
          <w:tcPr>
            <w:tcW w:w="5103" w:type="dxa"/>
          </w:tcPr>
          <w:p w14:paraId="28ADA61C" w14:textId="77777777" w:rsidR="006140E5" w:rsidRPr="00715777" w:rsidRDefault="006140E5" w:rsidP="006140E5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6140E5" w:rsidRPr="00715777" w14:paraId="6E284CAE" w14:textId="77777777" w:rsidTr="00941A88">
        <w:trPr>
          <w:trHeight w:val="284"/>
        </w:trPr>
        <w:tc>
          <w:tcPr>
            <w:tcW w:w="2440" w:type="dxa"/>
          </w:tcPr>
          <w:p w14:paraId="72C43B19" w14:textId="2FA08BEC" w:rsidR="006140E5" w:rsidRPr="00715777" w:rsidRDefault="006140E5" w:rsidP="006140E5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Start Menu Location:</w:t>
            </w:r>
          </w:p>
        </w:tc>
        <w:tc>
          <w:tcPr>
            <w:tcW w:w="5103" w:type="dxa"/>
          </w:tcPr>
          <w:p w14:paraId="6D1C34F3" w14:textId="77777777" w:rsidR="006140E5" w:rsidRPr="00715777" w:rsidRDefault="006140E5" w:rsidP="006140E5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6140E5" w:rsidRPr="00033392" w14:paraId="0CC9A0E7" w14:textId="77777777" w:rsidTr="00941A88">
        <w:trPr>
          <w:trHeight w:val="284"/>
        </w:trPr>
        <w:tc>
          <w:tcPr>
            <w:tcW w:w="2440" w:type="dxa"/>
          </w:tcPr>
          <w:p w14:paraId="1B129989" w14:textId="3D2499BA" w:rsidR="006140E5" w:rsidRPr="00715777" w:rsidRDefault="006140E5" w:rsidP="006140E5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Icon File:</w:t>
            </w:r>
          </w:p>
        </w:tc>
        <w:tc>
          <w:tcPr>
            <w:tcW w:w="5103" w:type="dxa"/>
          </w:tcPr>
          <w:p w14:paraId="3398ED05" w14:textId="77777777" w:rsidR="006140E5" w:rsidRPr="00715777" w:rsidRDefault="006140E5" w:rsidP="006140E5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2F196487" w14:textId="77777777" w:rsidR="00331A11" w:rsidRDefault="00331A11" w:rsidP="00FB7811">
      <w:pPr>
        <w:tabs>
          <w:tab w:val="left" w:pos="567"/>
          <w:tab w:val="left" w:pos="2790"/>
        </w:tabs>
        <w:rPr>
          <w:rFonts w:cs="Arial"/>
          <w:iCs/>
          <w:sz w:val="20"/>
          <w:szCs w:val="20"/>
          <w:lang w:val="en-US"/>
        </w:rPr>
      </w:pPr>
    </w:p>
    <w:p w14:paraId="3CF79ECD" w14:textId="77777777" w:rsidR="00331A11" w:rsidRPr="00715777" w:rsidRDefault="00331A11" w:rsidP="00FB7811">
      <w:pPr>
        <w:tabs>
          <w:tab w:val="left" w:pos="567"/>
          <w:tab w:val="left" w:pos="2790"/>
        </w:tabs>
        <w:rPr>
          <w:rFonts w:cs="Arial"/>
          <w:iCs/>
          <w:sz w:val="20"/>
          <w:szCs w:val="20"/>
          <w:lang w:val="en-US"/>
        </w:rPr>
      </w:pPr>
    </w:p>
    <w:p w14:paraId="2759BCD6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26" w:name="_Toc200001507"/>
      <w:bookmarkStart w:id="27" w:name="_Toc337549851"/>
      <w:r w:rsidRPr="00715777">
        <w:rPr>
          <w:lang w:val="en-US"/>
        </w:rPr>
        <w:t>Uninstall</w:t>
      </w:r>
      <w:bookmarkEnd w:id="26"/>
      <w:r w:rsidRPr="00715777">
        <w:rPr>
          <w:lang w:val="en-US"/>
        </w:rPr>
        <w:t xml:space="preserve"> </w:t>
      </w:r>
      <w:bookmarkEnd w:id="27"/>
    </w:p>
    <w:p w14:paraId="38AE272C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440"/>
        <w:gridCol w:w="5103"/>
      </w:tblGrid>
      <w:tr w:rsidR="00FB7811" w:rsidRPr="00715777" w14:paraId="00959BD0" w14:textId="77777777" w:rsidTr="00004DB9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0C219D20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Uninstall behavior</w:t>
            </w:r>
          </w:p>
        </w:tc>
      </w:tr>
      <w:tr w:rsidR="00FB7811" w:rsidRPr="00715777" w14:paraId="5EB98D59" w14:textId="77777777" w:rsidTr="00004DB9">
        <w:trPr>
          <w:trHeight w:val="284"/>
        </w:trPr>
        <w:tc>
          <w:tcPr>
            <w:tcW w:w="2440" w:type="dxa"/>
          </w:tcPr>
          <w:p w14:paraId="06871D1C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What is the required uninstall behavior for the application?</w:t>
            </w:r>
          </w:p>
          <w:p w14:paraId="0874648A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7441A4EE" w14:textId="308FF7B7" w:rsidR="00FB7811" w:rsidRPr="00715777" w:rsidRDefault="00E2782E" w:rsidP="00BD5D3F">
            <w:pPr>
              <w:ind w:left="361" w:hanging="361"/>
              <w:rPr>
                <w:rFonts w:cs="Arial"/>
                <w:b/>
                <w:iCs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BD5D3F">
              <w:rPr>
                <w:rFonts w:cs="Arial"/>
                <w:sz w:val="20"/>
                <w:szCs w:val="20"/>
                <w:lang w:val="en-US"/>
              </w:rPr>
              <w:tab/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 xml:space="preserve">Remove all program files, </w:t>
            </w:r>
            <w:r w:rsidR="00FB7811" w:rsidRPr="00715777">
              <w:rPr>
                <w:rFonts w:cs="Arial"/>
                <w:b/>
                <w:iCs/>
                <w:sz w:val="20"/>
                <w:szCs w:val="20"/>
                <w:lang w:val="en-US"/>
              </w:rPr>
              <w:t>including (user) data</w:t>
            </w:r>
          </w:p>
          <w:p w14:paraId="15613222" w14:textId="3A770361" w:rsidR="00FB7811" w:rsidRPr="00715777" w:rsidRDefault="00FB7811" w:rsidP="00BD5D3F">
            <w:pPr>
              <w:ind w:left="361" w:hanging="361"/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BD5D3F">
              <w:rPr>
                <w:rFonts w:cs="Arial"/>
                <w:sz w:val="20"/>
                <w:szCs w:val="20"/>
                <w:lang w:val="en-US"/>
              </w:rPr>
              <w:tab/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Remove all program files and keep all local data</w:t>
            </w:r>
          </w:p>
          <w:p w14:paraId="4CCD0F27" w14:textId="032F4CE7" w:rsidR="00FB7811" w:rsidRPr="00715777" w:rsidRDefault="00FB7811" w:rsidP="00BD5D3F">
            <w:pPr>
              <w:ind w:left="361" w:hanging="361"/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BD5D3F">
              <w:rPr>
                <w:rFonts w:cs="Arial"/>
                <w:sz w:val="20"/>
                <w:szCs w:val="20"/>
                <w:lang w:val="en-US"/>
              </w:rPr>
              <w:tab/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Remove all program files and keep user data only</w:t>
            </w:r>
          </w:p>
          <w:p w14:paraId="71CB2BF9" w14:textId="6D6C0773" w:rsidR="00FB7811" w:rsidRPr="00715777" w:rsidRDefault="00FB7811" w:rsidP="00BD5D3F">
            <w:pPr>
              <w:ind w:left="361" w:hanging="361"/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BD5D3F">
              <w:rPr>
                <w:rFonts w:cs="Arial"/>
                <w:sz w:val="20"/>
                <w:szCs w:val="20"/>
                <w:lang w:val="en-US"/>
              </w:rPr>
              <w:tab/>
            </w:r>
            <w:r w:rsidRPr="00715777">
              <w:rPr>
                <w:rFonts w:cs="Arial"/>
                <w:sz w:val="20"/>
                <w:szCs w:val="20"/>
                <w:lang w:val="en-US"/>
              </w:rPr>
              <w:t>Other, specify:</w:t>
            </w:r>
          </w:p>
          <w:p w14:paraId="1A62E360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6B05FA89" w14:textId="485D7613" w:rsidR="00FB7811" w:rsidRPr="00715777" w:rsidRDefault="00FB7811" w:rsidP="00FB7811">
      <w:pPr>
        <w:tabs>
          <w:tab w:val="left" w:pos="567"/>
          <w:tab w:val="left" w:pos="2790"/>
        </w:tabs>
        <w:rPr>
          <w:rFonts w:cs="Arial"/>
          <w:iCs/>
          <w:sz w:val="20"/>
          <w:szCs w:val="20"/>
          <w:lang w:val="en-US"/>
        </w:rPr>
      </w:pPr>
    </w:p>
    <w:p w14:paraId="5F694E5B" w14:textId="77777777" w:rsidR="00FB7811" w:rsidRPr="00715777" w:rsidRDefault="00FB7811" w:rsidP="00FB7811">
      <w:pPr>
        <w:pStyle w:val="Heading1"/>
        <w:keepLines w:val="0"/>
        <w:pageBreakBefore w:val="0"/>
        <w:tabs>
          <w:tab w:val="num" w:pos="432"/>
        </w:tabs>
        <w:suppressAutoHyphens w:val="0"/>
        <w:autoSpaceDN/>
        <w:spacing w:before="240" w:after="60"/>
        <w:ind w:left="432" w:hanging="432"/>
        <w:textAlignment w:val="auto"/>
        <w:rPr>
          <w:lang w:val="en-US"/>
        </w:rPr>
      </w:pPr>
      <w:r w:rsidRPr="00715777">
        <w:rPr>
          <w:sz w:val="20"/>
          <w:szCs w:val="20"/>
          <w:lang w:val="en-US"/>
        </w:rPr>
        <w:br w:type="page"/>
      </w:r>
      <w:bookmarkStart w:id="28" w:name="_Toc337549852"/>
      <w:bookmarkStart w:id="29" w:name="_Toc200001508"/>
      <w:r w:rsidRPr="00715777">
        <w:rPr>
          <w:lang w:val="en-US"/>
        </w:rPr>
        <w:lastRenderedPageBreak/>
        <w:t>Technical test</w:t>
      </w:r>
      <w:bookmarkEnd w:id="28"/>
      <w:bookmarkEnd w:id="29"/>
    </w:p>
    <w:p w14:paraId="65EFEB2C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401DE953" w14:textId="7E2B7AE4" w:rsidR="00FB7811" w:rsidRPr="00715777" w:rsidRDefault="00FB7811" w:rsidP="00FB7811">
      <w:pPr>
        <w:rPr>
          <w:rFonts w:cs="Arial"/>
          <w:iCs/>
          <w:sz w:val="20"/>
          <w:szCs w:val="20"/>
          <w:lang w:val="en-US"/>
        </w:rPr>
      </w:pPr>
      <w:r w:rsidRPr="00715777">
        <w:rPr>
          <w:rFonts w:cs="Arial"/>
          <w:iCs/>
          <w:sz w:val="20"/>
          <w:szCs w:val="20"/>
          <w:lang w:val="en-US"/>
        </w:rPr>
        <w:t xml:space="preserve">This chapter describes how the packager can check that the installation is correct and that main application functions are working. </w:t>
      </w:r>
      <w:r w:rsidRPr="00715777">
        <w:rPr>
          <w:rFonts w:cs="Arial"/>
          <w:b/>
          <w:iCs/>
          <w:sz w:val="20"/>
          <w:szCs w:val="20"/>
          <w:lang w:val="en-US"/>
        </w:rPr>
        <w:t>Beware</w:t>
      </w:r>
      <w:r w:rsidR="00441A87">
        <w:rPr>
          <w:rFonts w:cs="Arial"/>
          <w:b/>
          <w:iCs/>
          <w:sz w:val="20"/>
          <w:szCs w:val="20"/>
          <w:lang w:val="en-US"/>
        </w:rPr>
        <w:t>:</w:t>
      </w:r>
      <w:r w:rsidRPr="00715777">
        <w:rPr>
          <w:rFonts w:cs="Arial"/>
          <w:b/>
          <w:iCs/>
          <w:sz w:val="20"/>
          <w:szCs w:val="20"/>
          <w:lang w:val="en-US"/>
        </w:rPr>
        <w:t xml:space="preserve"> </w:t>
      </w:r>
      <w:r w:rsidR="00441A87">
        <w:rPr>
          <w:rFonts w:cs="Arial"/>
          <w:b/>
          <w:iCs/>
          <w:sz w:val="20"/>
          <w:szCs w:val="20"/>
          <w:lang w:val="en-US"/>
        </w:rPr>
        <w:t>T</w:t>
      </w:r>
      <w:r w:rsidRPr="00715777">
        <w:rPr>
          <w:rFonts w:cs="Arial"/>
          <w:b/>
          <w:iCs/>
          <w:sz w:val="20"/>
          <w:szCs w:val="20"/>
          <w:lang w:val="en-US"/>
        </w:rPr>
        <w:t>his is not a functional test</w:t>
      </w:r>
      <w:r w:rsidR="00441A87">
        <w:rPr>
          <w:rFonts w:cs="Arial"/>
          <w:iCs/>
          <w:sz w:val="20"/>
          <w:szCs w:val="20"/>
          <w:lang w:val="en-US"/>
        </w:rPr>
        <w:t>. T</w:t>
      </w:r>
      <w:r w:rsidRPr="00715777">
        <w:rPr>
          <w:rFonts w:cs="Arial"/>
          <w:iCs/>
          <w:sz w:val="20"/>
          <w:szCs w:val="20"/>
          <w:lang w:val="en-US"/>
        </w:rPr>
        <w:t xml:space="preserve">he functional application </w:t>
      </w:r>
      <w:r w:rsidR="00441A87">
        <w:rPr>
          <w:rFonts w:cs="Arial"/>
          <w:iCs/>
          <w:sz w:val="20"/>
          <w:szCs w:val="20"/>
          <w:lang w:val="en-US"/>
        </w:rPr>
        <w:t>maintainer</w:t>
      </w:r>
      <w:r w:rsidRPr="00715777">
        <w:rPr>
          <w:rFonts w:cs="Arial"/>
          <w:iCs/>
          <w:sz w:val="20"/>
          <w:szCs w:val="20"/>
          <w:lang w:val="en-US"/>
        </w:rPr>
        <w:t xml:space="preserve"> or key user still must test the application before it will be deployed.</w:t>
      </w:r>
    </w:p>
    <w:p w14:paraId="568CF609" w14:textId="77777777" w:rsidR="00FB7811" w:rsidRPr="00715777" w:rsidRDefault="00FB7811" w:rsidP="00FB7811">
      <w:pPr>
        <w:rPr>
          <w:rFonts w:cs="Arial"/>
          <w:iCs/>
          <w:sz w:val="20"/>
          <w:szCs w:val="20"/>
          <w:lang w:val="en-US"/>
        </w:rPr>
      </w:pPr>
    </w:p>
    <w:p w14:paraId="78C78BC9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30" w:name="_Toc337549853"/>
      <w:bookmarkStart w:id="31" w:name="_Toc200001509"/>
      <w:r w:rsidRPr="00715777">
        <w:rPr>
          <w:lang w:val="en-US"/>
        </w:rPr>
        <w:t>General</w:t>
      </w:r>
      <w:bookmarkEnd w:id="30"/>
      <w:bookmarkEnd w:id="31"/>
    </w:p>
    <w:p w14:paraId="1A4A9A07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FB7811" w:rsidRPr="00715777" w14:paraId="1B5D92A0" w14:textId="77777777" w:rsidTr="00004DB9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3B03C9B2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Environment</w:t>
            </w:r>
          </w:p>
        </w:tc>
      </w:tr>
      <w:tr w:rsidR="00FB7811" w:rsidRPr="00715777" w14:paraId="5609AB8B" w14:textId="77777777" w:rsidTr="00004DB9">
        <w:trPr>
          <w:trHeight w:val="284"/>
        </w:trPr>
        <w:tc>
          <w:tcPr>
            <w:tcW w:w="3085" w:type="dxa"/>
          </w:tcPr>
          <w:p w14:paraId="6FCEB93F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Will the application be tested in a production- or test environment?</w:t>
            </w:r>
          </w:p>
        </w:tc>
        <w:tc>
          <w:tcPr>
            <w:tcW w:w="4458" w:type="dxa"/>
          </w:tcPr>
          <w:p w14:paraId="68A59DC5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Selectievakje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Production environment</w:t>
            </w:r>
          </w:p>
          <w:p w14:paraId="34A28062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Selectievakje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Test environment</w:t>
            </w:r>
          </w:p>
          <w:p w14:paraId="59240611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4C06C684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3AFA99AF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60"/>
        <w:gridCol w:w="363"/>
        <w:gridCol w:w="4120"/>
      </w:tblGrid>
      <w:tr w:rsidR="00FB7811" w:rsidRPr="00715777" w14:paraId="3C7BEBD4" w14:textId="77777777" w:rsidTr="00004DB9">
        <w:trPr>
          <w:trHeight w:val="284"/>
        </w:trPr>
        <w:tc>
          <w:tcPr>
            <w:tcW w:w="7543" w:type="dxa"/>
            <w:gridSpan w:val="3"/>
            <w:shd w:val="clear" w:color="auto" w:fill="E6E6E6"/>
          </w:tcPr>
          <w:p w14:paraId="3AE69F59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User accounts</w:t>
            </w:r>
          </w:p>
        </w:tc>
      </w:tr>
      <w:tr w:rsidR="00FB7811" w:rsidRPr="00180C27" w14:paraId="14B848B0" w14:textId="77777777" w:rsidTr="00004DB9">
        <w:trPr>
          <w:trHeight w:val="284"/>
        </w:trPr>
        <w:tc>
          <w:tcPr>
            <w:tcW w:w="3060" w:type="dxa"/>
          </w:tcPr>
          <w:p w14:paraId="7912FD54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Is there a user account needed to logon when the application starts?</w:t>
            </w:r>
          </w:p>
          <w:p w14:paraId="688D6D22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483" w:type="dxa"/>
            <w:gridSpan w:val="2"/>
          </w:tcPr>
          <w:p w14:paraId="14A0A7AB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Selectievakje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Yes</w:t>
            </w:r>
          </w:p>
          <w:p w14:paraId="724CF753" w14:textId="629B0ED0" w:rsidR="00FB7811" w:rsidRPr="00715777" w:rsidRDefault="00E2782E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No (you can skip the other user account questions)</w:t>
            </w:r>
          </w:p>
          <w:p w14:paraId="0DB931CD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FB7811" w:rsidRPr="00180C27" w14:paraId="74A3A150" w14:textId="77777777" w:rsidTr="00004DB9">
        <w:trPr>
          <w:trHeight w:val="284"/>
        </w:trPr>
        <w:tc>
          <w:tcPr>
            <w:tcW w:w="3060" w:type="dxa"/>
          </w:tcPr>
          <w:p w14:paraId="7CC938CA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Is there a user account available during the technical test?</w:t>
            </w:r>
          </w:p>
        </w:tc>
        <w:tc>
          <w:tcPr>
            <w:tcW w:w="363" w:type="dxa"/>
            <w:tcBorders>
              <w:right w:val="nil"/>
            </w:tcBorders>
          </w:tcPr>
          <w:p w14:paraId="4E9487B5" w14:textId="154C38A2" w:rsidR="00FB7811" w:rsidRPr="00715777" w:rsidRDefault="00E2782E" w:rsidP="00FB7811">
            <w:pPr>
              <w:tabs>
                <w:tab w:val="left" w:pos="2973"/>
              </w:tabs>
              <w:rPr>
                <w:rFonts w:cs="Arial"/>
                <w:iCs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</w:p>
          <w:p w14:paraId="3326FB01" w14:textId="77777777" w:rsidR="00FB7811" w:rsidRPr="00715777" w:rsidRDefault="00FB7811" w:rsidP="00FB7811">
            <w:pPr>
              <w:tabs>
                <w:tab w:val="left" w:pos="2973"/>
              </w:tabs>
              <w:rPr>
                <w:rFonts w:cs="Arial"/>
                <w:sz w:val="20"/>
                <w:szCs w:val="20"/>
                <w:lang w:val="en-US"/>
              </w:rPr>
            </w:pPr>
          </w:p>
          <w:p w14:paraId="411FBBD6" w14:textId="77777777" w:rsidR="00BD5D3F" w:rsidRDefault="00BD5D3F" w:rsidP="00FB7811">
            <w:pPr>
              <w:tabs>
                <w:tab w:val="left" w:pos="2973"/>
              </w:tabs>
              <w:rPr>
                <w:rFonts w:cs="Arial"/>
                <w:sz w:val="20"/>
                <w:szCs w:val="20"/>
                <w:lang w:val="en-US"/>
              </w:rPr>
            </w:pPr>
          </w:p>
          <w:p w14:paraId="253D354D" w14:textId="77777777" w:rsidR="00BD5D3F" w:rsidRDefault="00BD5D3F" w:rsidP="00FB7811">
            <w:pPr>
              <w:tabs>
                <w:tab w:val="left" w:pos="2973"/>
              </w:tabs>
              <w:rPr>
                <w:rFonts w:cs="Arial"/>
                <w:sz w:val="20"/>
                <w:szCs w:val="20"/>
                <w:lang w:val="en-US"/>
              </w:rPr>
            </w:pPr>
          </w:p>
          <w:p w14:paraId="79781D71" w14:textId="7CCED137" w:rsidR="00FB7811" w:rsidRPr="00715777" w:rsidRDefault="00FB7811" w:rsidP="00FB7811">
            <w:pPr>
              <w:tabs>
                <w:tab w:val="left" w:pos="2973"/>
              </w:tabs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 </w:t>
            </w:r>
          </w:p>
        </w:tc>
        <w:tc>
          <w:tcPr>
            <w:tcW w:w="4120" w:type="dxa"/>
            <w:tcBorders>
              <w:left w:val="nil"/>
            </w:tcBorders>
          </w:tcPr>
          <w:p w14:paraId="100E6E37" w14:textId="0C418601" w:rsidR="00FB7811" w:rsidRDefault="00FB7811" w:rsidP="00FB7811">
            <w:pPr>
              <w:tabs>
                <w:tab w:val="left" w:pos="2973"/>
              </w:tabs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No (a functional application manager or key user must be available during the technical test)</w:t>
            </w:r>
          </w:p>
          <w:p w14:paraId="48BE801F" w14:textId="77777777" w:rsidR="00BD5D3F" w:rsidRPr="00715777" w:rsidRDefault="00BD5D3F" w:rsidP="00FB7811">
            <w:pPr>
              <w:tabs>
                <w:tab w:val="left" w:pos="2973"/>
              </w:tabs>
              <w:rPr>
                <w:rFonts w:cs="Arial"/>
                <w:iCs/>
                <w:sz w:val="20"/>
                <w:szCs w:val="20"/>
                <w:lang w:val="en-US"/>
              </w:rPr>
            </w:pPr>
          </w:p>
          <w:p w14:paraId="649F676E" w14:textId="53A46B24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Yes, specify:</w:t>
            </w:r>
          </w:p>
          <w:p w14:paraId="524FCB97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5A423785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Username:</w:t>
            </w:r>
          </w:p>
          <w:p w14:paraId="3958D716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Password:</w:t>
            </w:r>
          </w:p>
          <w:p w14:paraId="204044CE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Selectievakje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Test user            </w:t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begin">
                <w:ffData>
                  <w:name w:val="Selectievakje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15777">
              <w:rPr>
                <w:rFonts w:cs="Arial"/>
                <w:sz w:val="20"/>
                <w:szCs w:val="20"/>
                <w:lang w:val="en-US"/>
              </w:rPr>
              <w:instrText xml:space="preserve"> FORMCHECKBOX </w:instrText>
            </w:r>
            <w:r w:rsidR="00000000">
              <w:rPr>
                <w:rFonts w:cs="Arial"/>
                <w:sz w:val="20"/>
                <w:szCs w:val="20"/>
                <w:lang w:val="en-US"/>
              </w:rPr>
            </w:r>
            <w:r w:rsidR="00000000">
              <w:rPr>
                <w:rFonts w:cs="Arial"/>
                <w:sz w:val="20"/>
                <w:szCs w:val="20"/>
                <w:lang w:val="en-US"/>
              </w:rPr>
              <w:fldChar w:fldCharType="separate"/>
            </w:r>
            <w:r w:rsidRPr="00715777">
              <w:rPr>
                <w:rFonts w:cs="Arial"/>
                <w:sz w:val="20"/>
                <w:szCs w:val="20"/>
                <w:lang w:val="en-US"/>
              </w:rPr>
              <w:fldChar w:fldCharType="end"/>
            </w: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Normal (production) user</w:t>
            </w:r>
          </w:p>
          <w:p w14:paraId="5C9C5632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44708282" w14:textId="77777777" w:rsidR="00FB7811" w:rsidRPr="00715777" w:rsidRDefault="00FB7811" w:rsidP="00FB7811">
      <w:pPr>
        <w:rPr>
          <w:rFonts w:cs="Arial"/>
          <w:iCs/>
          <w:sz w:val="20"/>
          <w:szCs w:val="20"/>
          <w:lang w:val="en-US"/>
        </w:rPr>
      </w:pPr>
    </w:p>
    <w:p w14:paraId="2B4B863A" w14:textId="77777777" w:rsidR="00FB7811" w:rsidRPr="00715777" w:rsidRDefault="00FB7811" w:rsidP="00FB7811">
      <w:pPr>
        <w:rPr>
          <w:rFonts w:cs="Arial"/>
          <w:iCs/>
          <w:sz w:val="20"/>
          <w:szCs w:val="20"/>
          <w:lang w:val="en-US"/>
        </w:rPr>
      </w:pPr>
      <w:r w:rsidRPr="00715777">
        <w:rPr>
          <w:rFonts w:cs="Arial"/>
          <w:iCs/>
          <w:sz w:val="20"/>
          <w:szCs w:val="20"/>
          <w:lang w:val="en-US"/>
        </w:rPr>
        <w:br w:type="page"/>
      </w:r>
    </w:p>
    <w:p w14:paraId="0B69201D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32" w:name="_Toc337549854"/>
      <w:bookmarkStart w:id="33" w:name="_Toc200001510"/>
      <w:r w:rsidRPr="00715777">
        <w:rPr>
          <w:lang w:val="en-US"/>
        </w:rPr>
        <w:lastRenderedPageBreak/>
        <w:t>Test instructions</w:t>
      </w:r>
      <w:bookmarkEnd w:id="32"/>
      <w:bookmarkEnd w:id="33"/>
    </w:p>
    <w:p w14:paraId="5B019F1F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  <w:r w:rsidRPr="00715777">
        <w:rPr>
          <w:rFonts w:cs="Arial"/>
          <w:sz w:val="20"/>
          <w:szCs w:val="20"/>
          <w:lang w:val="en-US"/>
        </w:rPr>
        <w:t>At least one screenshot and description is required per shortcut.</w:t>
      </w:r>
    </w:p>
    <w:p w14:paraId="68425701" w14:textId="77777777" w:rsidR="00FB7811" w:rsidRPr="00715777" w:rsidRDefault="00FB7811" w:rsidP="00FB7811">
      <w:pPr>
        <w:rPr>
          <w:rFonts w:cs="Arial"/>
          <w:iCs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376"/>
        <w:gridCol w:w="5167"/>
      </w:tblGrid>
      <w:tr w:rsidR="00FB7811" w:rsidRPr="00715777" w14:paraId="6EB63EAD" w14:textId="77777777" w:rsidTr="00004DB9">
        <w:trPr>
          <w:trHeight w:val="284"/>
        </w:trPr>
        <w:tc>
          <w:tcPr>
            <w:tcW w:w="2376" w:type="dxa"/>
            <w:shd w:val="clear" w:color="auto" w:fill="E6E6E6"/>
          </w:tcPr>
          <w:p w14:paraId="5410AD09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5167" w:type="dxa"/>
            <w:shd w:val="clear" w:color="auto" w:fill="E6E6E6"/>
          </w:tcPr>
          <w:p w14:paraId="1ECB0CC9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Screenshot</w:t>
            </w:r>
          </w:p>
        </w:tc>
      </w:tr>
      <w:tr w:rsidR="00FB7811" w:rsidRPr="00180C27" w14:paraId="6325C79E" w14:textId="77777777" w:rsidTr="00004DB9">
        <w:trPr>
          <w:trHeight w:val="284"/>
        </w:trPr>
        <w:tc>
          <w:tcPr>
            <w:tcW w:w="2376" w:type="dxa"/>
          </w:tcPr>
          <w:p w14:paraId="6132D0B3" w14:textId="358F4730" w:rsidR="00FB7811" w:rsidRDefault="00E2782E" w:rsidP="00FB7811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 xml:space="preserve">Start </w:t>
            </w:r>
            <w:r w:rsidR="00FF2D70">
              <w:rPr>
                <w:rFonts w:cs="Arial"/>
                <w:sz w:val="20"/>
                <w:szCs w:val="20"/>
                <w:lang w:val="en-US"/>
              </w:rPr>
              <w:t>‘’</w:t>
            </w:r>
            <w:r>
              <w:rPr>
                <w:rFonts w:cs="Arial"/>
                <w:sz w:val="20"/>
                <w:szCs w:val="20"/>
                <w:lang w:val="en-US"/>
              </w:rPr>
              <w:t>.</w:t>
            </w:r>
          </w:p>
          <w:p w14:paraId="5CE435BB" w14:textId="77777777" w:rsidR="00E2782E" w:rsidRDefault="00E2782E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608F73DF" w14:textId="4DDB33A0" w:rsidR="00E2782E" w:rsidRPr="00715777" w:rsidRDefault="00E2782E" w:rsidP="00FB7811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The following screen appears:</w:t>
            </w:r>
          </w:p>
        </w:tc>
        <w:tc>
          <w:tcPr>
            <w:tcW w:w="5167" w:type="dxa"/>
          </w:tcPr>
          <w:p w14:paraId="7A5D2A1E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521D4F28" w14:textId="77777777" w:rsidR="00FB7811" w:rsidRDefault="00FB7811" w:rsidP="00FB7811">
      <w:pPr>
        <w:rPr>
          <w:rFonts w:cs="Arial"/>
          <w:sz w:val="20"/>
          <w:szCs w:val="20"/>
          <w:lang w:val="en-US"/>
        </w:rPr>
      </w:pPr>
    </w:p>
    <w:p w14:paraId="549CC268" w14:textId="77777777" w:rsidR="006140E5" w:rsidRPr="00715777" w:rsidRDefault="006140E5" w:rsidP="00FB7811">
      <w:pPr>
        <w:rPr>
          <w:rFonts w:cs="Arial"/>
          <w:sz w:val="20"/>
          <w:szCs w:val="20"/>
          <w:lang w:val="en-US"/>
        </w:rPr>
      </w:pPr>
    </w:p>
    <w:p w14:paraId="4972981C" w14:textId="29D458E1" w:rsidR="00FB7811" w:rsidRDefault="006140E5" w:rsidP="006140E5">
      <w:pPr>
        <w:pStyle w:val="Heading2"/>
        <w:rPr>
          <w:lang w:val="en-US"/>
        </w:rPr>
      </w:pPr>
      <w:bookmarkStart w:id="34" w:name="_Toc200001511"/>
      <w:r>
        <w:rPr>
          <w:lang w:val="en-US"/>
        </w:rPr>
        <w:t>Extra information / Known Issues</w:t>
      </w:r>
      <w:bookmarkEnd w:id="34"/>
    </w:p>
    <w:p w14:paraId="296092C2" w14:textId="514434FA" w:rsidR="006140E5" w:rsidRDefault="006140E5" w:rsidP="00FB7811">
      <w:pPr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>Document certain packaging/scripting details, or known issues, like errors or other restrictions</w:t>
      </w: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376"/>
        <w:gridCol w:w="5167"/>
      </w:tblGrid>
      <w:tr w:rsidR="006140E5" w:rsidRPr="00715777" w14:paraId="726EA963" w14:textId="77777777" w:rsidTr="0069190B">
        <w:trPr>
          <w:trHeight w:val="284"/>
        </w:trPr>
        <w:tc>
          <w:tcPr>
            <w:tcW w:w="2376" w:type="dxa"/>
            <w:shd w:val="clear" w:color="auto" w:fill="E6E6E6"/>
          </w:tcPr>
          <w:p w14:paraId="025FF38B" w14:textId="77777777" w:rsidR="006140E5" w:rsidRPr="00715777" w:rsidRDefault="006140E5" w:rsidP="0069190B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5167" w:type="dxa"/>
            <w:shd w:val="clear" w:color="auto" w:fill="E6E6E6"/>
          </w:tcPr>
          <w:p w14:paraId="360ED784" w14:textId="77777777" w:rsidR="006140E5" w:rsidRPr="00715777" w:rsidRDefault="006140E5" w:rsidP="0069190B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Screenshot</w:t>
            </w:r>
          </w:p>
        </w:tc>
      </w:tr>
      <w:tr w:rsidR="006140E5" w:rsidRPr="00715777" w14:paraId="378506DC" w14:textId="77777777" w:rsidTr="0069190B">
        <w:trPr>
          <w:trHeight w:val="284"/>
        </w:trPr>
        <w:tc>
          <w:tcPr>
            <w:tcW w:w="2376" w:type="dxa"/>
          </w:tcPr>
          <w:p w14:paraId="1D681B3A" w14:textId="6B021DC2" w:rsidR="006140E5" w:rsidRPr="00715777" w:rsidRDefault="006140E5" w:rsidP="0069190B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5167" w:type="dxa"/>
          </w:tcPr>
          <w:p w14:paraId="3DE93AE4" w14:textId="77777777" w:rsidR="006140E5" w:rsidRPr="00715777" w:rsidRDefault="006140E5" w:rsidP="0069190B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4CACA4F8" w14:textId="77777777" w:rsidR="006140E5" w:rsidRDefault="006140E5" w:rsidP="00FB7811">
      <w:pPr>
        <w:rPr>
          <w:rFonts w:cs="Arial"/>
          <w:sz w:val="20"/>
          <w:szCs w:val="20"/>
          <w:lang w:val="en-US"/>
        </w:rPr>
      </w:pPr>
    </w:p>
    <w:p w14:paraId="6E5187DB" w14:textId="77777777" w:rsidR="006140E5" w:rsidRPr="00715777" w:rsidRDefault="006140E5" w:rsidP="00FB7811">
      <w:pPr>
        <w:rPr>
          <w:rFonts w:cs="Arial"/>
          <w:sz w:val="20"/>
          <w:szCs w:val="20"/>
          <w:lang w:val="en-US"/>
        </w:rPr>
      </w:pPr>
    </w:p>
    <w:p w14:paraId="4C423733" w14:textId="77777777" w:rsidR="00FB7811" w:rsidRPr="00715777" w:rsidRDefault="00FB7811" w:rsidP="00FB7811">
      <w:pPr>
        <w:pStyle w:val="Heading1"/>
        <w:keepLines w:val="0"/>
        <w:pageBreakBefore w:val="0"/>
        <w:tabs>
          <w:tab w:val="num" w:pos="432"/>
        </w:tabs>
        <w:suppressAutoHyphens w:val="0"/>
        <w:autoSpaceDN/>
        <w:spacing w:before="240" w:after="60"/>
        <w:ind w:left="432" w:hanging="432"/>
        <w:textAlignment w:val="auto"/>
        <w:rPr>
          <w:lang w:val="en-US"/>
        </w:rPr>
      </w:pPr>
      <w:r w:rsidRPr="00715777">
        <w:rPr>
          <w:sz w:val="20"/>
          <w:szCs w:val="20"/>
          <w:lang w:val="en-US"/>
        </w:rPr>
        <w:br w:type="page"/>
      </w:r>
      <w:bookmarkStart w:id="35" w:name="_Toc337549855"/>
      <w:bookmarkStart w:id="36" w:name="_Toc200001512"/>
      <w:r w:rsidRPr="00715777">
        <w:rPr>
          <w:lang w:val="en-US"/>
        </w:rPr>
        <w:lastRenderedPageBreak/>
        <w:t>Approval</w:t>
      </w:r>
      <w:bookmarkEnd w:id="35"/>
      <w:bookmarkEnd w:id="36"/>
      <w:r w:rsidRPr="00715777">
        <w:rPr>
          <w:lang w:val="en-US"/>
        </w:rPr>
        <w:tab/>
      </w:r>
    </w:p>
    <w:p w14:paraId="234C6EE1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46466EED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  <w:r w:rsidRPr="00715777">
        <w:rPr>
          <w:rFonts w:cs="Arial"/>
          <w:sz w:val="20"/>
          <w:szCs w:val="20"/>
          <w:lang w:val="en-US"/>
        </w:rPr>
        <w:t>The technical application manager approves that the package will be created using the manual described in this document by signing below.</w:t>
      </w:r>
    </w:p>
    <w:p w14:paraId="171A54FD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8897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5812"/>
      </w:tblGrid>
      <w:tr w:rsidR="00FB7811" w:rsidRPr="00715777" w14:paraId="686D9CB7" w14:textId="77777777" w:rsidTr="00FB7811">
        <w:trPr>
          <w:trHeight w:val="284"/>
        </w:trPr>
        <w:tc>
          <w:tcPr>
            <w:tcW w:w="3085" w:type="dxa"/>
          </w:tcPr>
          <w:p w14:paraId="683B2E0C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41626EC8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Name</w:t>
            </w:r>
          </w:p>
          <w:p w14:paraId="7840C220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5812" w:type="dxa"/>
          </w:tcPr>
          <w:p w14:paraId="67642CCD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  <w:p w14:paraId="091792F6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FB7811" w:rsidRPr="00715777" w14:paraId="03956B34" w14:textId="77777777" w:rsidTr="00FB7811">
        <w:trPr>
          <w:trHeight w:val="284"/>
        </w:trPr>
        <w:tc>
          <w:tcPr>
            <w:tcW w:w="3085" w:type="dxa"/>
          </w:tcPr>
          <w:p w14:paraId="5021FEE8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433CEFBC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Date</w:t>
            </w:r>
          </w:p>
          <w:p w14:paraId="13C5D6E4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5812" w:type="dxa"/>
          </w:tcPr>
          <w:p w14:paraId="27D1A945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  <w:p w14:paraId="315777A3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FB7811" w:rsidRPr="00715777" w14:paraId="01F8E26D" w14:textId="77777777" w:rsidTr="00FB7811">
        <w:trPr>
          <w:trHeight w:val="284"/>
        </w:trPr>
        <w:tc>
          <w:tcPr>
            <w:tcW w:w="3085" w:type="dxa"/>
          </w:tcPr>
          <w:p w14:paraId="163E6C34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73C9D736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Signature</w:t>
            </w:r>
          </w:p>
          <w:p w14:paraId="21522808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67D686A8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2BF8CD60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02EB9666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5812" w:type="dxa"/>
          </w:tcPr>
          <w:p w14:paraId="22F57536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  <w:p w14:paraId="3D9E6E43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44131A28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0B68531D" w14:textId="77777777" w:rsidR="00761853" w:rsidRPr="00715777" w:rsidRDefault="00761853" w:rsidP="00761853">
      <w:pPr>
        <w:rPr>
          <w:lang w:val="en-US"/>
        </w:rPr>
      </w:pPr>
    </w:p>
    <w:sectPr w:rsidR="00761853" w:rsidRPr="00715777" w:rsidSect="00715777">
      <w:pgSz w:w="11905" w:h="16837" w:code="9"/>
      <w:pgMar w:top="2517" w:right="958" w:bottom="1077" w:left="1701" w:header="198" w:footer="65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596181" w14:textId="77777777" w:rsidR="005E4515" w:rsidRDefault="005E4515">
      <w:r>
        <w:separator/>
      </w:r>
    </w:p>
  </w:endnote>
  <w:endnote w:type="continuationSeparator" w:id="0">
    <w:p w14:paraId="42E97961" w14:textId="77777777" w:rsidR="005E4515" w:rsidRDefault="005E4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jaVu Sans">
    <w:altName w:val="Arial"/>
    <w:charset w:val="00"/>
    <w:family w:val="swiss"/>
    <w:pitch w:val="variable"/>
    <w:sig w:usb0="E7002EFF" w:usb1="D200FDFF" w:usb2="0A246029" w:usb3="00000000" w:csb0="000001FF" w:csb1="00000000"/>
  </w:font>
  <w:font w:name="Lohit Hindi">
    <w:altName w:val="Times New Roman"/>
    <w:charset w:val="00"/>
    <w:family w:val="auto"/>
    <w:pitch w:val="default"/>
  </w:font>
  <w:font w:name="Mangal">
    <w:altName w:val="Cambria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CC4FD" w14:textId="77777777" w:rsidR="00143536" w:rsidRDefault="00143536" w:rsidP="005D089D"/>
  <w:tbl>
    <w:tblPr>
      <w:tblStyle w:val="TableGrid"/>
      <w:tblW w:w="0" w:type="auto"/>
      <w:tblInd w:w="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763"/>
    </w:tblGrid>
    <w:tr w:rsidR="00143536" w14:paraId="56EA2D59" w14:textId="77777777" w:rsidTr="00E04598">
      <w:trPr>
        <w:trHeight w:val="20"/>
      </w:trPr>
      <w:tc>
        <w:tcPr>
          <w:tcW w:w="7763" w:type="dxa"/>
        </w:tcPr>
        <w:p w14:paraId="4A8E0396" w14:textId="3AA21DD7" w:rsidR="00143536" w:rsidRDefault="00143536" w:rsidP="00E04598">
          <w:pPr>
            <w:tabs>
              <w:tab w:val="left" w:pos="142"/>
            </w:tabs>
            <w:jc w:val="right"/>
            <w:rPr>
              <w:sz w:val="13"/>
              <w:szCs w:val="13"/>
            </w:rPr>
          </w:pP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Classification </w:instrText>
          </w:r>
          <w:r w:rsidRPr="0085335F">
            <w:rPr>
              <w:sz w:val="13"/>
              <w:szCs w:val="13"/>
            </w:rPr>
            <w:fldChar w:fldCharType="separate"/>
          </w:r>
          <w:r w:rsidR="00180C27">
            <w:rPr>
              <w:sz w:val="13"/>
              <w:szCs w:val="13"/>
            </w:rPr>
            <w:instrText>STG-G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Marking </w:instrText>
          </w:r>
          <w:r w:rsidRPr="0085335F">
            <w:rPr>
              <w:sz w:val="13"/>
              <w:szCs w:val="13"/>
            </w:rPr>
            <w:fldChar w:fldCharType="separate"/>
          </w:r>
          <w:r w:rsidR="00180C27">
            <w:rPr>
              <w:sz w:val="13"/>
              <w:szCs w:val="13"/>
            </w:rPr>
            <w:instrText>INTERN GEBRUIK DEFENSIE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Classification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 w:rsidR="00180C27">
            <w:rPr>
              <w:sz w:val="13"/>
              <w:szCs w:val="13"/>
              <w:u w:val="single"/>
            </w:rPr>
            <w:instrText>STG-G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 xml:space="preserve"> | 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Classification 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 w:rsidRPr="0085335F">
            <w:rPr>
              <w:sz w:val="13"/>
              <w:szCs w:val="13"/>
              <w:u w:val="single"/>
            </w:rPr>
            <w:instrText>Classification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>"</w:instrText>
          </w:r>
          <w:r w:rsidRPr="0085335F">
            <w:rPr>
              <w:sz w:val="13"/>
              <w:szCs w:val="13"/>
            </w:rPr>
            <w:fldChar w:fldCharType="separate"/>
          </w:r>
          <w:r w:rsidR="00180C27">
            <w:rPr>
              <w:noProof/>
              <w:sz w:val="13"/>
              <w:szCs w:val="13"/>
              <w:u w:val="single"/>
            </w:rPr>
            <w:instrText>STG-G</w:instrText>
          </w:r>
          <w:r w:rsidR="00180C27" w:rsidRPr="0085335F">
            <w:rPr>
              <w:noProof/>
              <w:sz w:val="13"/>
              <w:szCs w:val="13"/>
            </w:rPr>
            <w:instrText xml:space="preserve"> | 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" ""</w:instrText>
          </w:r>
          <w:r w:rsidRPr="0085335F">
            <w:rPr>
              <w:sz w:val="13"/>
              <w:szCs w:val="13"/>
            </w:rPr>
            <w:fldChar w:fldCharType="separate"/>
          </w:r>
          <w:r w:rsidR="00180C27">
            <w:rPr>
              <w:noProof/>
              <w:sz w:val="13"/>
              <w:szCs w:val="13"/>
              <w:u w:val="single"/>
            </w:rPr>
            <w:t>STG-G</w:t>
          </w:r>
          <w:r w:rsidR="00180C27" w:rsidRPr="0085335F">
            <w:rPr>
              <w:noProof/>
              <w:sz w:val="13"/>
              <w:szCs w:val="13"/>
            </w:rPr>
            <w:t xml:space="preserve"> | </w: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Marking </w:instrText>
          </w:r>
          <w:r w:rsidRPr="0085335F">
            <w:rPr>
              <w:sz w:val="13"/>
              <w:szCs w:val="13"/>
            </w:rPr>
            <w:fldChar w:fldCharType="separate"/>
          </w:r>
          <w:r>
            <w:rPr>
              <w:sz w:val="13"/>
              <w:szCs w:val="13"/>
            </w:rPr>
            <w:instrText>INTERN GEBRUIK DEFENSIE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Marking 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>
            <w:rPr>
              <w:sz w:val="13"/>
              <w:szCs w:val="13"/>
              <w:u w:val="single"/>
            </w:rPr>
            <w:instrText>INTERN GEBRUIK DEFENSIE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 xml:space="preserve">" "" </w:instrText>
          </w:r>
          <w:r w:rsidRPr="0085335F">
            <w:rPr>
              <w:sz w:val="13"/>
              <w:szCs w:val="13"/>
            </w:rPr>
            <w:fldChar w:fldCharType="separate"/>
          </w:r>
          <w:r>
            <w:rPr>
              <w:noProof/>
              <w:sz w:val="13"/>
              <w:szCs w:val="13"/>
              <w:u w:val="single"/>
            </w:rPr>
            <w:t>INTERN GEBRUIK DEFENSIE</w:t>
          </w:r>
          <w:r w:rsidRPr="0085335F">
            <w:rPr>
              <w:sz w:val="13"/>
              <w:szCs w:val="13"/>
            </w:rPr>
            <w:fldChar w:fldCharType="end"/>
          </w:r>
        </w:p>
        <w:p w14:paraId="452C7DFD" w14:textId="3079A49A" w:rsidR="00143536" w:rsidRDefault="00143536" w:rsidP="00E04598">
          <w:pPr>
            <w:tabs>
              <w:tab w:val="left" w:pos="142"/>
            </w:tabs>
            <w:jc w:val="right"/>
            <w:rPr>
              <w:sz w:val="13"/>
              <w:szCs w:val="13"/>
            </w:rPr>
          </w:pPr>
          <w:r>
            <w:t>Pagina</w:t>
          </w:r>
          <w:r w:rsidRPr="00371195">
            <w:rPr>
              <w:sz w:val="13"/>
              <w:szCs w:val="13"/>
            </w:rPr>
            <w:t xml:space="preserve"> </w:t>
          </w:r>
          <w:r w:rsidRPr="00371195">
            <w:rPr>
              <w:sz w:val="13"/>
              <w:szCs w:val="13"/>
            </w:rPr>
            <w:fldChar w:fldCharType="begin"/>
          </w:r>
          <w:r w:rsidRPr="00371195">
            <w:rPr>
              <w:sz w:val="13"/>
              <w:szCs w:val="13"/>
            </w:rPr>
            <w:instrText xml:space="preserve"> PAGE  \* Arabic  \* MERGEFORMAT </w:instrText>
          </w:r>
          <w:r w:rsidRPr="00371195">
            <w:rPr>
              <w:sz w:val="13"/>
              <w:szCs w:val="13"/>
            </w:rPr>
            <w:fldChar w:fldCharType="separate"/>
          </w:r>
          <w:r w:rsidR="00934FC0">
            <w:rPr>
              <w:noProof/>
              <w:sz w:val="13"/>
              <w:szCs w:val="13"/>
            </w:rPr>
            <w:t>2</w:t>
          </w:r>
          <w:r w:rsidRPr="00371195">
            <w:rPr>
              <w:sz w:val="13"/>
              <w:szCs w:val="13"/>
            </w:rPr>
            <w:fldChar w:fldCharType="end"/>
          </w:r>
          <w:r w:rsidRPr="00371195">
            <w:rPr>
              <w:sz w:val="13"/>
              <w:szCs w:val="13"/>
            </w:rPr>
            <w:t xml:space="preserve"> </w:t>
          </w:r>
          <w:r>
            <w:t>van</w:t>
          </w:r>
          <w:r w:rsidRPr="00371195">
            <w:rPr>
              <w:sz w:val="13"/>
              <w:szCs w:val="13"/>
            </w:rPr>
            <w:t xml:space="preserve"> </w:t>
          </w:r>
          <w:r w:rsidRPr="00371195">
            <w:rPr>
              <w:sz w:val="13"/>
              <w:szCs w:val="13"/>
            </w:rPr>
            <w:fldChar w:fldCharType="begin"/>
          </w:r>
          <w:r w:rsidRPr="00371195">
            <w:rPr>
              <w:sz w:val="13"/>
              <w:szCs w:val="13"/>
            </w:rPr>
            <w:instrText xml:space="preserve"> NUMPAGES  \* Arabic  \* MERGEFORMAT </w:instrText>
          </w:r>
          <w:r w:rsidRPr="00371195">
            <w:rPr>
              <w:sz w:val="13"/>
              <w:szCs w:val="13"/>
            </w:rPr>
            <w:fldChar w:fldCharType="separate"/>
          </w:r>
          <w:r w:rsidR="00934FC0">
            <w:rPr>
              <w:noProof/>
              <w:sz w:val="13"/>
              <w:szCs w:val="13"/>
            </w:rPr>
            <w:t>13</w:t>
          </w:r>
          <w:r w:rsidRPr="00371195">
            <w:rPr>
              <w:sz w:val="13"/>
              <w:szCs w:val="13"/>
            </w:rPr>
            <w:fldChar w:fldCharType="end"/>
          </w:r>
        </w:p>
      </w:tc>
    </w:tr>
  </w:tbl>
  <w:p w14:paraId="70DA9262" w14:textId="77777777" w:rsidR="00143536" w:rsidRPr="004C5471" w:rsidRDefault="00143536" w:rsidP="005D089D">
    <w:pPr>
      <w:tabs>
        <w:tab w:val="left" w:pos="142"/>
      </w:tabs>
      <w:rPr>
        <w:b/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89D0B" w14:textId="77777777" w:rsidR="00143536" w:rsidRDefault="00143536" w:rsidP="00EC005B"/>
  <w:tbl>
    <w:tblPr>
      <w:tblStyle w:val="TableGrid"/>
      <w:tblW w:w="776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763"/>
    </w:tblGrid>
    <w:tr w:rsidR="00143536" w14:paraId="28FCE3E6" w14:textId="77777777" w:rsidTr="00EC005B">
      <w:trPr>
        <w:trHeight w:val="20"/>
      </w:trPr>
      <w:tc>
        <w:tcPr>
          <w:tcW w:w="7763" w:type="dxa"/>
        </w:tcPr>
        <w:p w14:paraId="7A8DB244" w14:textId="52C34E0D" w:rsidR="00143536" w:rsidRPr="005D089D" w:rsidRDefault="00143536" w:rsidP="005D089D">
          <w:pPr>
            <w:jc w:val="right"/>
            <w:rPr>
              <w:sz w:val="13"/>
              <w:szCs w:val="13"/>
            </w:rPr>
          </w:pP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Classification </w:instrText>
          </w:r>
          <w:r w:rsidRPr="0085335F">
            <w:rPr>
              <w:sz w:val="13"/>
              <w:szCs w:val="13"/>
            </w:rPr>
            <w:fldChar w:fldCharType="separate"/>
          </w:r>
          <w:r w:rsidR="00180C27">
            <w:rPr>
              <w:sz w:val="13"/>
              <w:szCs w:val="13"/>
            </w:rPr>
            <w:instrText>STG-G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Marking </w:instrText>
          </w:r>
          <w:r w:rsidRPr="0085335F">
            <w:rPr>
              <w:sz w:val="13"/>
              <w:szCs w:val="13"/>
            </w:rPr>
            <w:fldChar w:fldCharType="separate"/>
          </w:r>
          <w:r w:rsidR="00180C27">
            <w:rPr>
              <w:sz w:val="13"/>
              <w:szCs w:val="13"/>
            </w:rPr>
            <w:instrText>INTERN GEBRUIK DEFENSIE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Classification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 w:rsidR="00180C27">
            <w:rPr>
              <w:sz w:val="13"/>
              <w:szCs w:val="13"/>
              <w:u w:val="single"/>
            </w:rPr>
            <w:instrText>STG-G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 xml:space="preserve"> | 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Classification 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 w:rsidRPr="0085335F">
            <w:rPr>
              <w:sz w:val="13"/>
              <w:szCs w:val="13"/>
              <w:u w:val="single"/>
            </w:rPr>
            <w:instrText>Classification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>"</w:instrText>
          </w:r>
          <w:r w:rsidRPr="0085335F">
            <w:rPr>
              <w:sz w:val="13"/>
              <w:szCs w:val="13"/>
            </w:rPr>
            <w:fldChar w:fldCharType="separate"/>
          </w:r>
          <w:r w:rsidR="00180C27">
            <w:rPr>
              <w:noProof/>
              <w:sz w:val="13"/>
              <w:szCs w:val="13"/>
              <w:u w:val="single"/>
            </w:rPr>
            <w:instrText>STG-G</w:instrText>
          </w:r>
          <w:r w:rsidR="00180C27" w:rsidRPr="0085335F">
            <w:rPr>
              <w:noProof/>
              <w:sz w:val="13"/>
              <w:szCs w:val="13"/>
            </w:rPr>
            <w:instrText xml:space="preserve"> | 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" ""</w:instrText>
          </w:r>
          <w:r w:rsidRPr="0085335F">
            <w:rPr>
              <w:sz w:val="13"/>
              <w:szCs w:val="13"/>
            </w:rPr>
            <w:fldChar w:fldCharType="separate"/>
          </w:r>
          <w:r w:rsidR="00180C27">
            <w:rPr>
              <w:noProof/>
              <w:sz w:val="13"/>
              <w:szCs w:val="13"/>
              <w:u w:val="single"/>
            </w:rPr>
            <w:t>STG-G</w:t>
          </w:r>
          <w:r w:rsidR="00180C27" w:rsidRPr="0085335F">
            <w:rPr>
              <w:noProof/>
              <w:sz w:val="13"/>
              <w:szCs w:val="13"/>
            </w:rPr>
            <w:t xml:space="preserve"> | </w: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Marking </w:instrText>
          </w:r>
          <w:r w:rsidRPr="0085335F">
            <w:rPr>
              <w:sz w:val="13"/>
              <w:szCs w:val="13"/>
            </w:rPr>
            <w:fldChar w:fldCharType="separate"/>
          </w:r>
          <w:r>
            <w:rPr>
              <w:sz w:val="13"/>
              <w:szCs w:val="13"/>
            </w:rPr>
            <w:instrText>INTERN GEBRUIK DEFENSIE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Marking 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>
            <w:rPr>
              <w:sz w:val="13"/>
              <w:szCs w:val="13"/>
              <w:u w:val="single"/>
            </w:rPr>
            <w:instrText>INTERN GEBRUIK DEFENSIE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 xml:space="preserve">" "" </w:instrText>
          </w:r>
          <w:r w:rsidRPr="0085335F">
            <w:rPr>
              <w:sz w:val="13"/>
              <w:szCs w:val="13"/>
            </w:rPr>
            <w:fldChar w:fldCharType="separate"/>
          </w:r>
          <w:r>
            <w:rPr>
              <w:noProof/>
              <w:sz w:val="13"/>
              <w:szCs w:val="13"/>
              <w:u w:val="single"/>
            </w:rPr>
            <w:t>INTERN GEBRUIK DEFENSIE</w:t>
          </w:r>
          <w:r w:rsidRPr="0085335F">
            <w:rPr>
              <w:sz w:val="13"/>
              <w:szCs w:val="13"/>
            </w:rPr>
            <w:fldChar w:fldCharType="end"/>
          </w:r>
        </w:p>
      </w:tc>
    </w:tr>
  </w:tbl>
  <w:p w14:paraId="08BFB883" w14:textId="77777777" w:rsidR="00143536" w:rsidRPr="004C5471" w:rsidRDefault="00143536" w:rsidP="004C5471">
    <w:pPr>
      <w:tabs>
        <w:tab w:val="left" w:pos="142"/>
      </w:tabs>
      <w:rPr>
        <w:b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365ED" w14:textId="77777777" w:rsidR="00180C27" w:rsidRDefault="00180C2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4FF9A" w14:textId="77777777" w:rsidR="00143536" w:rsidRDefault="00143536" w:rsidP="00EC005B"/>
  <w:tbl>
    <w:tblPr>
      <w:tblStyle w:val="TableGrid"/>
      <w:tblW w:w="0" w:type="auto"/>
      <w:tblInd w:w="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763"/>
    </w:tblGrid>
    <w:tr w:rsidR="00143536" w14:paraId="574D85BE" w14:textId="77777777" w:rsidTr="004C5471">
      <w:trPr>
        <w:trHeight w:val="20"/>
      </w:trPr>
      <w:tc>
        <w:tcPr>
          <w:tcW w:w="7763" w:type="dxa"/>
        </w:tcPr>
        <w:p w14:paraId="29DEABFC" w14:textId="781D71DC" w:rsidR="00143536" w:rsidRDefault="00143536" w:rsidP="004C5471">
          <w:pPr>
            <w:tabs>
              <w:tab w:val="left" w:pos="142"/>
            </w:tabs>
            <w:jc w:val="right"/>
            <w:rPr>
              <w:sz w:val="13"/>
              <w:szCs w:val="13"/>
            </w:rPr>
          </w:pP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Classification </w:instrText>
          </w:r>
          <w:r w:rsidRPr="0085335F">
            <w:rPr>
              <w:sz w:val="13"/>
              <w:szCs w:val="13"/>
            </w:rPr>
            <w:fldChar w:fldCharType="separate"/>
          </w:r>
          <w:r w:rsidR="00180C27">
            <w:rPr>
              <w:sz w:val="13"/>
              <w:szCs w:val="13"/>
            </w:rPr>
            <w:instrText>STG-G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Marking </w:instrText>
          </w:r>
          <w:r w:rsidRPr="0085335F">
            <w:rPr>
              <w:sz w:val="13"/>
              <w:szCs w:val="13"/>
            </w:rPr>
            <w:fldChar w:fldCharType="separate"/>
          </w:r>
          <w:r w:rsidR="00180C27">
            <w:rPr>
              <w:sz w:val="13"/>
              <w:szCs w:val="13"/>
            </w:rPr>
            <w:instrText>INTERN GEBRUIK DEFENSIE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Classification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 w:rsidR="00180C27">
            <w:rPr>
              <w:sz w:val="13"/>
              <w:szCs w:val="13"/>
              <w:u w:val="single"/>
            </w:rPr>
            <w:instrText>STG-G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 xml:space="preserve"> | 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Classification 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 w:rsidRPr="0085335F">
            <w:rPr>
              <w:sz w:val="13"/>
              <w:szCs w:val="13"/>
              <w:u w:val="single"/>
            </w:rPr>
            <w:instrText>Classification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>"</w:instrText>
          </w:r>
          <w:r w:rsidRPr="0085335F">
            <w:rPr>
              <w:sz w:val="13"/>
              <w:szCs w:val="13"/>
            </w:rPr>
            <w:fldChar w:fldCharType="separate"/>
          </w:r>
          <w:r w:rsidR="00180C27">
            <w:rPr>
              <w:noProof/>
              <w:sz w:val="13"/>
              <w:szCs w:val="13"/>
              <w:u w:val="single"/>
            </w:rPr>
            <w:instrText>STG-G</w:instrText>
          </w:r>
          <w:r w:rsidR="00180C27" w:rsidRPr="0085335F">
            <w:rPr>
              <w:noProof/>
              <w:sz w:val="13"/>
              <w:szCs w:val="13"/>
            </w:rPr>
            <w:instrText xml:space="preserve"> | 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" ""</w:instrText>
          </w:r>
          <w:r w:rsidRPr="0085335F">
            <w:rPr>
              <w:sz w:val="13"/>
              <w:szCs w:val="13"/>
            </w:rPr>
            <w:fldChar w:fldCharType="separate"/>
          </w:r>
          <w:r w:rsidR="00180C27">
            <w:rPr>
              <w:noProof/>
              <w:sz w:val="13"/>
              <w:szCs w:val="13"/>
              <w:u w:val="single"/>
            </w:rPr>
            <w:t>STG-G</w:t>
          </w:r>
          <w:r w:rsidR="00180C27" w:rsidRPr="0085335F">
            <w:rPr>
              <w:noProof/>
              <w:sz w:val="13"/>
              <w:szCs w:val="13"/>
            </w:rPr>
            <w:t xml:space="preserve"> | </w: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Marking </w:instrText>
          </w:r>
          <w:r w:rsidRPr="0085335F">
            <w:rPr>
              <w:sz w:val="13"/>
              <w:szCs w:val="13"/>
            </w:rPr>
            <w:fldChar w:fldCharType="separate"/>
          </w:r>
          <w:r>
            <w:rPr>
              <w:sz w:val="13"/>
              <w:szCs w:val="13"/>
            </w:rPr>
            <w:instrText>INTERN GEBRUIK DEFENSIE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Marking 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>
            <w:rPr>
              <w:sz w:val="13"/>
              <w:szCs w:val="13"/>
              <w:u w:val="single"/>
            </w:rPr>
            <w:instrText>INTERN GEBRUIK DEFENSIE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 xml:space="preserve">" "" </w:instrText>
          </w:r>
          <w:r w:rsidRPr="0085335F">
            <w:rPr>
              <w:sz w:val="13"/>
              <w:szCs w:val="13"/>
            </w:rPr>
            <w:fldChar w:fldCharType="separate"/>
          </w:r>
          <w:r>
            <w:rPr>
              <w:noProof/>
              <w:sz w:val="13"/>
              <w:szCs w:val="13"/>
              <w:u w:val="single"/>
            </w:rPr>
            <w:t>INTERN GEBRUIK DEFENSIE</w:t>
          </w:r>
          <w:r w:rsidRPr="0085335F">
            <w:rPr>
              <w:sz w:val="13"/>
              <w:szCs w:val="13"/>
            </w:rPr>
            <w:fldChar w:fldCharType="end"/>
          </w:r>
        </w:p>
        <w:p w14:paraId="5E78B1E5" w14:textId="4F3F2235" w:rsidR="00143536" w:rsidRDefault="00143536" w:rsidP="004C5471">
          <w:pPr>
            <w:tabs>
              <w:tab w:val="left" w:pos="142"/>
            </w:tabs>
            <w:jc w:val="right"/>
            <w:rPr>
              <w:sz w:val="13"/>
              <w:szCs w:val="13"/>
            </w:rPr>
          </w:pPr>
          <w:r>
            <w:t>Pagina</w:t>
          </w:r>
          <w:r w:rsidRPr="00371195">
            <w:rPr>
              <w:sz w:val="13"/>
              <w:szCs w:val="13"/>
            </w:rPr>
            <w:t xml:space="preserve"> </w:t>
          </w:r>
          <w:r w:rsidRPr="00371195">
            <w:rPr>
              <w:sz w:val="13"/>
              <w:szCs w:val="13"/>
            </w:rPr>
            <w:fldChar w:fldCharType="begin"/>
          </w:r>
          <w:r w:rsidRPr="00371195">
            <w:rPr>
              <w:sz w:val="13"/>
              <w:szCs w:val="13"/>
            </w:rPr>
            <w:instrText xml:space="preserve"> PAGE  \* Arabic  \* MERGEFORMAT </w:instrText>
          </w:r>
          <w:r w:rsidRPr="00371195">
            <w:rPr>
              <w:sz w:val="13"/>
              <w:szCs w:val="13"/>
            </w:rPr>
            <w:fldChar w:fldCharType="separate"/>
          </w:r>
          <w:r w:rsidR="00934FC0">
            <w:rPr>
              <w:noProof/>
              <w:sz w:val="13"/>
              <w:szCs w:val="13"/>
            </w:rPr>
            <w:t>3</w:t>
          </w:r>
          <w:r w:rsidRPr="00371195">
            <w:rPr>
              <w:sz w:val="13"/>
              <w:szCs w:val="13"/>
            </w:rPr>
            <w:fldChar w:fldCharType="end"/>
          </w:r>
          <w:r w:rsidRPr="00371195">
            <w:rPr>
              <w:sz w:val="13"/>
              <w:szCs w:val="13"/>
            </w:rPr>
            <w:t xml:space="preserve"> </w:t>
          </w:r>
          <w:r>
            <w:t>van</w:t>
          </w:r>
          <w:r w:rsidRPr="00371195">
            <w:rPr>
              <w:sz w:val="13"/>
              <w:szCs w:val="13"/>
            </w:rPr>
            <w:t xml:space="preserve"> </w:t>
          </w:r>
          <w:r w:rsidRPr="00371195">
            <w:rPr>
              <w:sz w:val="13"/>
              <w:szCs w:val="13"/>
            </w:rPr>
            <w:fldChar w:fldCharType="begin"/>
          </w:r>
          <w:r w:rsidRPr="00371195">
            <w:rPr>
              <w:sz w:val="13"/>
              <w:szCs w:val="13"/>
            </w:rPr>
            <w:instrText xml:space="preserve"> NUMPAGES  \* Arabic  \* MERGEFORMAT </w:instrText>
          </w:r>
          <w:r w:rsidRPr="00371195">
            <w:rPr>
              <w:sz w:val="13"/>
              <w:szCs w:val="13"/>
            </w:rPr>
            <w:fldChar w:fldCharType="separate"/>
          </w:r>
          <w:r w:rsidR="00934FC0">
            <w:rPr>
              <w:noProof/>
              <w:sz w:val="13"/>
              <w:szCs w:val="13"/>
            </w:rPr>
            <w:t>13</w:t>
          </w:r>
          <w:r w:rsidRPr="00371195">
            <w:rPr>
              <w:sz w:val="13"/>
              <w:szCs w:val="13"/>
            </w:rPr>
            <w:fldChar w:fldCharType="end"/>
          </w:r>
        </w:p>
      </w:tc>
    </w:tr>
  </w:tbl>
  <w:p w14:paraId="5410A4E9" w14:textId="77777777" w:rsidR="00143536" w:rsidRPr="004C5471" w:rsidRDefault="00143536" w:rsidP="004C5471">
    <w:pPr>
      <w:tabs>
        <w:tab w:val="left" w:pos="142"/>
      </w:tabs>
      <w:rPr>
        <w:b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4D038" w14:textId="77777777" w:rsidR="005E4515" w:rsidRDefault="005E4515">
      <w:r>
        <w:rPr>
          <w:color w:val="000000"/>
        </w:rPr>
        <w:separator/>
      </w:r>
    </w:p>
  </w:footnote>
  <w:footnote w:type="continuationSeparator" w:id="0">
    <w:p w14:paraId="4D97DB44" w14:textId="77777777" w:rsidR="005E4515" w:rsidRDefault="005E45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1F45D" w14:textId="53B7BC6F" w:rsidR="00143536" w:rsidRPr="0085335F" w:rsidRDefault="00143536" w:rsidP="00016DF0">
    <w:pPr>
      <w:jc w:val="right"/>
      <w:rPr>
        <w:sz w:val="13"/>
        <w:szCs w:val="13"/>
      </w:rPr>
    </w:pP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docproperty Classification </w:instrText>
    </w:r>
    <w:r w:rsidRPr="0085335F">
      <w:rPr>
        <w:sz w:val="13"/>
        <w:szCs w:val="13"/>
      </w:rPr>
      <w:fldChar w:fldCharType="separate"/>
    </w:r>
    <w:r w:rsidR="00180C27">
      <w:rPr>
        <w:sz w:val="13"/>
        <w:szCs w:val="13"/>
      </w:rPr>
      <w:instrText>STG-G</w:instrTex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instrText>&lt;&gt;"" "</w:instrText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docproperty Marking </w:instrText>
    </w:r>
    <w:r w:rsidRPr="0085335F">
      <w:rPr>
        <w:sz w:val="13"/>
        <w:szCs w:val="13"/>
      </w:rPr>
      <w:fldChar w:fldCharType="separate"/>
    </w:r>
    <w:r w:rsidR="00180C27">
      <w:rPr>
        <w:sz w:val="13"/>
        <w:szCs w:val="13"/>
      </w:rPr>
      <w:instrText>INTERN GEBRUIK DEFENSIE</w:instrTex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instrText>&lt;&gt;"" "</w:instrText>
    </w:r>
    <w:r w:rsidRPr="0085335F">
      <w:rPr>
        <w:sz w:val="13"/>
        <w:szCs w:val="13"/>
        <w:u w:val="single"/>
      </w:rPr>
      <w:fldChar w:fldCharType="begin"/>
    </w:r>
    <w:r w:rsidRPr="0085335F">
      <w:rPr>
        <w:sz w:val="13"/>
        <w:szCs w:val="13"/>
        <w:u w:val="single"/>
      </w:rPr>
      <w:instrText xml:space="preserve"> docproperty Classification</w:instrText>
    </w:r>
    <w:r w:rsidRPr="0085335F">
      <w:rPr>
        <w:sz w:val="13"/>
        <w:szCs w:val="13"/>
        <w:u w:val="single"/>
      </w:rPr>
      <w:fldChar w:fldCharType="separate"/>
    </w:r>
    <w:r w:rsidR="00180C27">
      <w:rPr>
        <w:sz w:val="13"/>
        <w:szCs w:val="13"/>
        <w:u w:val="single"/>
      </w:rPr>
      <w:instrText>STG-G</w:instrText>
    </w:r>
    <w:r w:rsidRPr="0085335F">
      <w:rPr>
        <w:sz w:val="13"/>
        <w:szCs w:val="13"/>
        <w:u w:val="single"/>
      </w:rPr>
      <w:fldChar w:fldCharType="end"/>
    </w:r>
    <w:r w:rsidRPr="0085335F">
      <w:rPr>
        <w:sz w:val="13"/>
        <w:szCs w:val="13"/>
      </w:rPr>
      <w:instrText xml:space="preserve"> | " "</w:instrText>
    </w:r>
    <w:r w:rsidRPr="0085335F">
      <w:rPr>
        <w:sz w:val="13"/>
        <w:szCs w:val="13"/>
        <w:u w:val="single"/>
      </w:rPr>
      <w:fldChar w:fldCharType="begin"/>
    </w:r>
    <w:r w:rsidRPr="0085335F">
      <w:rPr>
        <w:sz w:val="13"/>
        <w:szCs w:val="13"/>
        <w:u w:val="single"/>
      </w:rPr>
      <w:instrText xml:space="preserve"> docproperty Classification </w:instrText>
    </w:r>
    <w:r w:rsidRPr="0085335F">
      <w:rPr>
        <w:sz w:val="13"/>
        <w:szCs w:val="13"/>
        <w:u w:val="single"/>
      </w:rPr>
      <w:fldChar w:fldCharType="separate"/>
    </w:r>
    <w:r w:rsidRPr="0085335F">
      <w:rPr>
        <w:sz w:val="13"/>
        <w:szCs w:val="13"/>
        <w:u w:val="single"/>
      </w:rPr>
      <w:instrText>Classification</w:instrText>
    </w:r>
    <w:r w:rsidRPr="0085335F">
      <w:rPr>
        <w:sz w:val="13"/>
        <w:szCs w:val="13"/>
        <w:u w:val="single"/>
      </w:rPr>
      <w:fldChar w:fldCharType="end"/>
    </w:r>
    <w:r w:rsidRPr="0085335F">
      <w:rPr>
        <w:sz w:val="13"/>
        <w:szCs w:val="13"/>
      </w:rPr>
      <w:instrText>"</w:instrText>
    </w:r>
    <w:r w:rsidRPr="0085335F">
      <w:rPr>
        <w:sz w:val="13"/>
        <w:szCs w:val="13"/>
      </w:rPr>
      <w:fldChar w:fldCharType="separate"/>
    </w:r>
    <w:r w:rsidR="00180C27">
      <w:rPr>
        <w:noProof/>
        <w:sz w:val="13"/>
        <w:szCs w:val="13"/>
        <w:u w:val="single"/>
      </w:rPr>
      <w:instrText>STG-G</w:instrText>
    </w:r>
    <w:r w:rsidR="00180C27" w:rsidRPr="0085335F">
      <w:rPr>
        <w:noProof/>
        <w:sz w:val="13"/>
        <w:szCs w:val="13"/>
      </w:rPr>
      <w:instrText xml:space="preserve"> | </w:instrTex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instrText>" ""</w:instrText>
    </w:r>
    <w:r w:rsidRPr="0085335F">
      <w:rPr>
        <w:sz w:val="13"/>
        <w:szCs w:val="13"/>
      </w:rPr>
      <w:fldChar w:fldCharType="separate"/>
    </w:r>
    <w:r w:rsidR="00180C27">
      <w:rPr>
        <w:noProof/>
        <w:sz w:val="13"/>
        <w:szCs w:val="13"/>
        <w:u w:val="single"/>
      </w:rPr>
      <w:t>STG-G</w:t>
    </w:r>
    <w:r w:rsidR="00180C27" w:rsidRPr="0085335F">
      <w:rPr>
        <w:noProof/>
        <w:sz w:val="13"/>
        <w:szCs w:val="13"/>
      </w:rPr>
      <w:t xml:space="preserve"> | </w: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docproperty Marking </w:instrText>
    </w:r>
    <w:r w:rsidRPr="0085335F">
      <w:rPr>
        <w:sz w:val="13"/>
        <w:szCs w:val="13"/>
      </w:rPr>
      <w:fldChar w:fldCharType="separate"/>
    </w:r>
    <w:r>
      <w:rPr>
        <w:sz w:val="13"/>
        <w:szCs w:val="13"/>
      </w:rPr>
      <w:instrText>INTERN GEBRUIK DEFENSIE</w:instrTex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instrText>&lt;&gt;"" "</w:instrText>
    </w:r>
    <w:r w:rsidRPr="0085335F">
      <w:rPr>
        <w:sz w:val="13"/>
        <w:szCs w:val="13"/>
        <w:u w:val="single"/>
      </w:rPr>
      <w:fldChar w:fldCharType="begin"/>
    </w:r>
    <w:r w:rsidRPr="0085335F">
      <w:rPr>
        <w:sz w:val="13"/>
        <w:szCs w:val="13"/>
        <w:u w:val="single"/>
      </w:rPr>
      <w:instrText xml:space="preserve"> docproperty Marking </w:instrText>
    </w:r>
    <w:r w:rsidRPr="0085335F">
      <w:rPr>
        <w:sz w:val="13"/>
        <w:szCs w:val="13"/>
        <w:u w:val="single"/>
      </w:rPr>
      <w:fldChar w:fldCharType="separate"/>
    </w:r>
    <w:r>
      <w:rPr>
        <w:sz w:val="13"/>
        <w:szCs w:val="13"/>
        <w:u w:val="single"/>
      </w:rPr>
      <w:instrText>INTERN GEBRUIK DEFENSIE</w:instrText>
    </w:r>
    <w:r w:rsidRPr="0085335F">
      <w:rPr>
        <w:sz w:val="13"/>
        <w:szCs w:val="13"/>
        <w:u w:val="single"/>
      </w:rPr>
      <w:fldChar w:fldCharType="end"/>
    </w:r>
    <w:r w:rsidRPr="0085335F">
      <w:rPr>
        <w:sz w:val="13"/>
        <w:szCs w:val="13"/>
      </w:rPr>
      <w:instrText xml:space="preserve">" "" </w:instrText>
    </w:r>
    <w:r w:rsidRPr="0085335F">
      <w:rPr>
        <w:sz w:val="13"/>
        <w:szCs w:val="13"/>
      </w:rPr>
      <w:fldChar w:fldCharType="separate"/>
    </w:r>
    <w:r>
      <w:rPr>
        <w:noProof/>
        <w:sz w:val="13"/>
        <w:szCs w:val="13"/>
        <w:u w:val="single"/>
      </w:rPr>
      <w:t>INTERN GEBRUIK DEFENSIE</w:t>
    </w:r>
    <w:r w:rsidRPr="0085335F">
      <w:rPr>
        <w:sz w:val="13"/>
        <w:szCs w:val="13"/>
      </w:rPr>
      <w:fldChar w:fldCharType="end"/>
    </w:r>
  </w:p>
  <w:p w14:paraId="65A860E2" w14:textId="57021A3D" w:rsidR="00143536" w:rsidRPr="00C8629D" w:rsidRDefault="00143536" w:rsidP="00394904">
    <w:pPr>
      <w:rPr>
        <w:sz w:val="13"/>
        <w:szCs w:val="13"/>
      </w:rPr>
    </w:pPr>
    <w:r>
      <w:rPr>
        <w:noProof/>
        <w:lang w:eastAsia="nl-NL" w:bidi="ar-SA"/>
      </w:rPr>
      <w:drawing>
        <wp:anchor distT="0" distB="0" distL="114300" distR="114300" simplePos="0" relativeHeight="251669504" behindDoc="1" locked="0" layoutInCell="1" allowOverlap="1" wp14:anchorId="28EBD0EE" wp14:editId="6016751F">
          <wp:simplePos x="0" y="0"/>
          <wp:positionH relativeFrom="page">
            <wp:posOffset>5124255</wp:posOffset>
          </wp:positionH>
          <wp:positionV relativeFrom="paragraph">
            <wp:posOffset>34290</wp:posOffset>
          </wp:positionV>
          <wp:extent cx="1836172" cy="1172308"/>
          <wp:effectExtent l="0" t="0" r="0" b="8890"/>
          <wp:wrapNone/>
          <wp:docPr id="2" name="Picture 1" descr="KEYSTONE EMAIL 256x1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KEYSTONE EMAIL 256x1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172" cy="117230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13"/>
        <w:szCs w:val="13"/>
      </w:rPr>
      <w:fldChar w:fldCharType="begin"/>
    </w:r>
    <w:r>
      <w:rPr>
        <w:sz w:val="13"/>
        <w:szCs w:val="13"/>
      </w:rPr>
      <w:instrText xml:space="preserve"> FILENAME   \* MERGEFORMAT </w:instrText>
    </w:r>
    <w:r>
      <w:rPr>
        <w:sz w:val="13"/>
        <w:szCs w:val="13"/>
      </w:rPr>
      <w:fldChar w:fldCharType="separate"/>
    </w:r>
    <w:r w:rsidR="00180C27">
      <w:rPr>
        <w:noProof/>
        <w:sz w:val="13"/>
        <w:szCs w:val="13"/>
      </w:rPr>
      <w:t>KS Client Application Form.docx</w:t>
    </w:r>
    <w:r>
      <w:rPr>
        <w:sz w:val="13"/>
        <w:szCs w:val="13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F6E16" w14:textId="5471071F" w:rsidR="00143536" w:rsidRPr="0085335F" w:rsidRDefault="00143536" w:rsidP="00965184">
    <w:pPr>
      <w:ind w:left="3402" w:right="-1760"/>
      <w:jc w:val="right"/>
      <w:rPr>
        <w:sz w:val="13"/>
        <w:szCs w:val="13"/>
      </w:rPr>
    </w:pP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docproperty Classification </w:instrText>
    </w:r>
    <w:r w:rsidRPr="0085335F">
      <w:rPr>
        <w:sz w:val="13"/>
        <w:szCs w:val="13"/>
      </w:rPr>
      <w:fldChar w:fldCharType="separate"/>
    </w:r>
    <w:r w:rsidR="00180C27">
      <w:rPr>
        <w:sz w:val="13"/>
        <w:szCs w:val="13"/>
      </w:rPr>
      <w:instrText>STG-G</w:instrTex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instrText>&lt;&gt;"" "</w:instrText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docproperty Marking </w:instrText>
    </w:r>
    <w:r w:rsidRPr="0085335F">
      <w:rPr>
        <w:sz w:val="13"/>
        <w:szCs w:val="13"/>
      </w:rPr>
      <w:fldChar w:fldCharType="separate"/>
    </w:r>
    <w:r w:rsidR="00180C27">
      <w:rPr>
        <w:sz w:val="13"/>
        <w:szCs w:val="13"/>
      </w:rPr>
      <w:instrText>INTERN GEBRUIK DEFENSIE</w:instrTex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instrText>&lt;&gt;"" "</w:instrText>
    </w:r>
    <w:r w:rsidRPr="0085335F">
      <w:rPr>
        <w:sz w:val="13"/>
        <w:szCs w:val="13"/>
        <w:u w:val="single"/>
      </w:rPr>
      <w:fldChar w:fldCharType="begin"/>
    </w:r>
    <w:r w:rsidRPr="0085335F">
      <w:rPr>
        <w:sz w:val="13"/>
        <w:szCs w:val="13"/>
        <w:u w:val="single"/>
      </w:rPr>
      <w:instrText xml:space="preserve"> docproperty Classification</w:instrText>
    </w:r>
    <w:r w:rsidRPr="0085335F">
      <w:rPr>
        <w:sz w:val="13"/>
        <w:szCs w:val="13"/>
        <w:u w:val="single"/>
      </w:rPr>
      <w:fldChar w:fldCharType="separate"/>
    </w:r>
    <w:r w:rsidR="00180C27">
      <w:rPr>
        <w:sz w:val="13"/>
        <w:szCs w:val="13"/>
        <w:u w:val="single"/>
      </w:rPr>
      <w:instrText>STG-G</w:instrText>
    </w:r>
    <w:r w:rsidRPr="0085335F">
      <w:rPr>
        <w:sz w:val="13"/>
        <w:szCs w:val="13"/>
        <w:u w:val="single"/>
      </w:rPr>
      <w:fldChar w:fldCharType="end"/>
    </w:r>
  </w:p>
  <w:p w14:paraId="4608B336" w14:textId="2F93C65B" w:rsidR="00180C27" w:rsidRPr="0085335F" w:rsidRDefault="00143536" w:rsidP="00965184">
    <w:pPr>
      <w:ind w:left="3402" w:right="-1760"/>
      <w:jc w:val="right"/>
      <w:rPr>
        <w:noProof/>
        <w:sz w:val="13"/>
        <w:szCs w:val="13"/>
      </w:rPr>
    </w:pPr>
    <w:r w:rsidRPr="0085335F">
      <w:rPr>
        <w:sz w:val="13"/>
        <w:szCs w:val="13"/>
      </w:rPr>
      <w:instrText>" "</w:instrText>
    </w:r>
    <w:r w:rsidRPr="0085335F">
      <w:rPr>
        <w:sz w:val="13"/>
        <w:szCs w:val="13"/>
        <w:u w:val="single"/>
      </w:rPr>
      <w:fldChar w:fldCharType="begin"/>
    </w:r>
    <w:r w:rsidRPr="0085335F">
      <w:rPr>
        <w:sz w:val="13"/>
        <w:szCs w:val="13"/>
        <w:u w:val="single"/>
      </w:rPr>
      <w:instrText xml:space="preserve">docproperty Classification </w:instrText>
    </w:r>
    <w:r w:rsidRPr="0085335F">
      <w:rPr>
        <w:sz w:val="13"/>
        <w:szCs w:val="13"/>
        <w:u w:val="single"/>
      </w:rPr>
      <w:fldChar w:fldCharType="separate"/>
    </w:r>
    <w:r w:rsidRPr="0085335F">
      <w:rPr>
        <w:sz w:val="13"/>
        <w:szCs w:val="13"/>
        <w:u w:val="single"/>
      </w:rPr>
      <w:instrText>Classification</w:instrText>
    </w:r>
    <w:r w:rsidRPr="0085335F">
      <w:rPr>
        <w:sz w:val="13"/>
        <w:szCs w:val="13"/>
        <w:u w:val="single"/>
      </w:rPr>
      <w:fldChar w:fldCharType="end"/>
    </w:r>
    <w:r w:rsidRPr="0085335F">
      <w:rPr>
        <w:sz w:val="13"/>
        <w:szCs w:val="13"/>
      </w:rPr>
      <w:instrText>"</w:instrText>
    </w:r>
    <w:r w:rsidRPr="0085335F">
      <w:rPr>
        <w:sz w:val="13"/>
        <w:szCs w:val="13"/>
      </w:rPr>
      <w:fldChar w:fldCharType="separate"/>
    </w:r>
    <w:r w:rsidR="00180C27">
      <w:rPr>
        <w:noProof/>
        <w:sz w:val="13"/>
        <w:szCs w:val="13"/>
        <w:u w:val="single"/>
      </w:rPr>
      <w:instrText>STG-G</w:instrText>
    </w:r>
  </w:p>
  <w:p w14:paraId="0C1AFCE4" w14:textId="77777777" w:rsidR="00180C27" w:rsidRPr="0085335F" w:rsidRDefault="00143536" w:rsidP="00965184">
    <w:pPr>
      <w:ind w:left="3402" w:right="-1760"/>
      <w:jc w:val="right"/>
      <w:rPr>
        <w:noProof/>
        <w:sz w:val="13"/>
        <w:szCs w:val="13"/>
      </w:rPr>
    </w:pP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instrText>" ""</w:instrText>
    </w:r>
    <w:r w:rsidRPr="0085335F">
      <w:rPr>
        <w:sz w:val="13"/>
        <w:szCs w:val="13"/>
      </w:rPr>
      <w:fldChar w:fldCharType="separate"/>
    </w:r>
    <w:r w:rsidR="00180C27">
      <w:rPr>
        <w:noProof/>
        <w:sz w:val="13"/>
        <w:szCs w:val="13"/>
        <w:u w:val="single"/>
      </w:rPr>
      <w:t>STG-G</w:t>
    </w:r>
  </w:p>
  <w:p w14:paraId="39A28409" w14:textId="77777777" w:rsidR="00143536" w:rsidRDefault="00143536" w:rsidP="00965184">
    <w:pPr>
      <w:ind w:left="3402" w:right="-1760"/>
      <w:jc w:val="right"/>
    </w:pP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docproperty Marking </w:instrText>
    </w:r>
    <w:r w:rsidRPr="0085335F">
      <w:rPr>
        <w:sz w:val="13"/>
        <w:szCs w:val="13"/>
      </w:rPr>
      <w:fldChar w:fldCharType="separate"/>
    </w:r>
    <w:r>
      <w:rPr>
        <w:sz w:val="13"/>
        <w:szCs w:val="13"/>
      </w:rPr>
      <w:instrText>INTERN GEBRUIK DEFENSIE</w:instrTex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instrText>&lt;&gt;"" "</w:instrText>
    </w:r>
    <w:r w:rsidRPr="0085335F">
      <w:rPr>
        <w:sz w:val="13"/>
        <w:szCs w:val="13"/>
        <w:u w:val="single"/>
      </w:rPr>
      <w:fldChar w:fldCharType="begin"/>
    </w:r>
    <w:r w:rsidRPr="0085335F">
      <w:rPr>
        <w:sz w:val="13"/>
        <w:szCs w:val="13"/>
        <w:u w:val="single"/>
      </w:rPr>
      <w:instrText xml:space="preserve"> docproperty Marking </w:instrText>
    </w:r>
    <w:r w:rsidRPr="0085335F">
      <w:rPr>
        <w:sz w:val="13"/>
        <w:szCs w:val="13"/>
        <w:u w:val="single"/>
      </w:rPr>
      <w:fldChar w:fldCharType="separate"/>
    </w:r>
    <w:r>
      <w:rPr>
        <w:sz w:val="13"/>
        <w:szCs w:val="13"/>
        <w:u w:val="single"/>
      </w:rPr>
      <w:instrText>INTERN GEBRUIK DEFENSIE</w:instrText>
    </w:r>
    <w:r w:rsidRPr="0085335F">
      <w:rPr>
        <w:sz w:val="13"/>
        <w:szCs w:val="13"/>
        <w:u w:val="single"/>
      </w:rPr>
      <w:fldChar w:fldCharType="end"/>
    </w:r>
    <w:r w:rsidRPr="0085335F">
      <w:rPr>
        <w:sz w:val="13"/>
        <w:szCs w:val="13"/>
      </w:rPr>
      <w:instrText xml:space="preserve">" "" </w:instrText>
    </w:r>
    <w:r w:rsidRPr="0085335F">
      <w:rPr>
        <w:sz w:val="13"/>
        <w:szCs w:val="13"/>
      </w:rPr>
      <w:fldChar w:fldCharType="separate"/>
    </w:r>
    <w:r>
      <w:rPr>
        <w:noProof/>
        <w:sz w:val="13"/>
        <w:szCs w:val="13"/>
        <w:u w:val="single"/>
      </w:rPr>
      <w:t>INTERN GEBRUIK DEFENSIE</w:t>
    </w:r>
    <w:r w:rsidRPr="0085335F">
      <w:rPr>
        <w:sz w:val="13"/>
        <w:szCs w:val="13"/>
      </w:rPr>
      <w:fldChar w:fldCharType="end"/>
    </w:r>
    <w:r w:rsidRPr="00EB0576">
      <w:rPr>
        <w:noProof/>
        <w:lang w:eastAsia="nl-NL" w:bidi="ar-SA"/>
      </w:rPr>
      <w:drawing>
        <wp:anchor distT="0" distB="0" distL="114300" distR="114300" simplePos="0" relativeHeight="251668480" behindDoc="1" locked="0" layoutInCell="1" allowOverlap="1" wp14:anchorId="13D879C2" wp14:editId="72C3C849">
          <wp:simplePos x="0" y="0"/>
          <wp:positionH relativeFrom="page">
            <wp:posOffset>4010025</wp:posOffset>
          </wp:positionH>
          <wp:positionV relativeFrom="page">
            <wp:posOffset>0</wp:posOffset>
          </wp:positionV>
          <wp:extent cx="2333625" cy="1581150"/>
          <wp:effectExtent l="0" t="0" r="0" b="0"/>
          <wp:wrapNone/>
          <wp:docPr id="9" name="Afbeelding 0" descr="Placeholder_Departmen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laceholder_Departm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2800" cy="158040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 w:rsidRPr="00EB0576">
      <w:rPr>
        <w:noProof/>
        <w:lang w:eastAsia="nl-NL" w:bidi="ar-SA"/>
      </w:rPr>
      <w:drawing>
        <wp:anchor distT="0" distB="0" distL="114300" distR="114300" simplePos="0" relativeHeight="251667456" behindDoc="0" locked="0" layoutInCell="1" allowOverlap="1" wp14:anchorId="5BE79D4B" wp14:editId="5F8A1AFD">
          <wp:simplePos x="0" y="0"/>
          <wp:positionH relativeFrom="page">
            <wp:posOffset>3543300</wp:posOffset>
          </wp:positionH>
          <wp:positionV relativeFrom="page">
            <wp:posOffset>0</wp:posOffset>
          </wp:positionV>
          <wp:extent cx="466725" cy="1581150"/>
          <wp:effectExtent l="0" t="0" r="0" b="0"/>
          <wp:wrapNone/>
          <wp:docPr id="10" name="Afbeelding 1" descr="Placeholder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laceholder_Logo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68000" cy="1580400"/>
                  </a:xfrm>
                  <a:prstGeom prst="rect">
                    <a:avLst/>
                  </a:prstGeom>
                  <a:ln w="3175"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0C3F3" w14:textId="77777777" w:rsidR="00180C27" w:rsidRDefault="00180C2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9A05F" w14:textId="2DD7A4E8" w:rsidR="00143536" w:rsidRPr="00180C27" w:rsidRDefault="00143536" w:rsidP="00016DF0">
    <w:pPr>
      <w:jc w:val="right"/>
      <w:rPr>
        <w:sz w:val="13"/>
        <w:szCs w:val="13"/>
      </w:rPr>
    </w:pPr>
    <w:r w:rsidRPr="0085335F">
      <w:rPr>
        <w:sz w:val="13"/>
        <w:szCs w:val="13"/>
      </w:rPr>
      <w:fldChar w:fldCharType="begin"/>
    </w:r>
    <w:r w:rsidRPr="00180C27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180C27">
      <w:rPr>
        <w:sz w:val="13"/>
        <w:szCs w:val="13"/>
      </w:rPr>
      <w:instrText xml:space="preserve"> docproperty Classification </w:instrText>
    </w:r>
    <w:r w:rsidRPr="0085335F">
      <w:rPr>
        <w:sz w:val="13"/>
        <w:szCs w:val="13"/>
      </w:rPr>
      <w:fldChar w:fldCharType="separate"/>
    </w:r>
    <w:r w:rsidR="00180C27" w:rsidRPr="00180C27">
      <w:rPr>
        <w:sz w:val="13"/>
        <w:szCs w:val="13"/>
      </w:rPr>
      <w:instrText>STG-G</w:instrText>
    </w:r>
    <w:r w:rsidRPr="0085335F">
      <w:rPr>
        <w:sz w:val="13"/>
        <w:szCs w:val="13"/>
      </w:rPr>
      <w:fldChar w:fldCharType="end"/>
    </w:r>
    <w:r w:rsidRPr="00180C27">
      <w:rPr>
        <w:sz w:val="13"/>
        <w:szCs w:val="13"/>
      </w:rPr>
      <w:instrText>&lt;&gt;"" "</w:instrText>
    </w:r>
    <w:r w:rsidRPr="0085335F">
      <w:rPr>
        <w:sz w:val="13"/>
        <w:szCs w:val="13"/>
      </w:rPr>
      <w:fldChar w:fldCharType="begin"/>
    </w:r>
    <w:r w:rsidRPr="00180C27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180C27">
      <w:rPr>
        <w:sz w:val="13"/>
        <w:szCs w:val="13"/>
      </w:rPr>
      <w:instrText xml:space="preserve"> docproperty Marking </w:instrText>
    </w:r>
    <w:r w:rsidRPr="0085335F">
      <w:rPr>
        <w:sz w:val="13"/>
        <w:szCs w:val="13"/>
      </w:rPr>
      <w:fldChar w:fldCharType="separate"/>
    </w:r>
    <w:r w:rsidR="00180C27" w:rsidRPr="00180C27">
      <w:rPr>
        <w:sz w:val="13"/>
        <w:szCs w:val="13"/>
      </w:rPr>
      <w:instrText>INTERN GEBRUIK DEFENSIE</w:instrText>
    </w:r>
    <w:r w:rsidRPr="0085335F">
      <w:rPr>
        <w:sz w:val="13"/>
        <w:szCs w:val="13"/>
      </w:rPr>
      <w:fldChar w:fldCharType="end"/>
    </w:r>
    <w:r w:rsidRPr="00180C27">
      <w:rPr>
        <w:sz w:val="13"/>
        <w:szCs w:val="13"/>
      </w:rPr>
      <w:instrText>&lt;&gt;"" "</w:instrText>
    </w:r>
    <w:r w:rsidRPr="0085335F">
      <w:rPr>
        <w:sz w:val="13"/>
        <w:szCs w:val="13"/>
        <w:u w:val="single"/>
      </w:rPr>
      <w:fldChar w:fldCharType="begin"/>
    </w:r>
    <w:r w:rsidRPr="00180C27">
      <w:rPr>
        <w:sz w:val="13"/>
        <w:szCs w:val="13"/>
        <w:u w:val="single"/>
      </w:rPr>
      <w:instrText xml:space="preserve"> docproperty Classification</w:instrText>
    </w:r>
    <w:r w:rsidRPr="0085335F">
      <w:rPr>
        <w:sz w:val="13"/>
        <w:szCs w:val="13"/>
        <w:u w:val="single"/>
      </w:rPr>
      <w:fldChar w:fldCharType="separate"/>
    </w:r>
    <w:r w:rsidR="00180C27" w:rsidRPr="00180C27">
      <w:rPr>
        <w:sz w:val="13"/>
        <w:szCs w:val="13"/>
        <w:u w:val="single"/>
      </w:rPr>
      <w:instrText>STG-G</w:instrText>
    </w:r>
    <w:r w:rsidRPr="0085335F">
      <w:rPr>
        <w:sz w:val="13"/>
        <w:szCs w:val="13"/>
        <w:u w:val="single"/>
      </w:rPr>
      <w:fldChar w:fldCharType="end"/>
    </w:r>
    <w:r w:rsidRPr="00180C27">
      <w:rPr>
        <w:sz w:val="13"/>
        <w:szCs w:val="13"/>
      </w:rPr>
      <w:instrText xml:space="preserve"> | " "</w:instrText>
    </w:r>
    <w:r w:rsidRPr="0085335F">
      <w:rPr>
        <w:sz w:val="13"/>
        <w:szCs w:val="13"/>
        <w:u w:val="single"/>
      </w:rPr>
      <w:fldChar w:fldCharType="begin"/>
    </w:r>
    <w:r w:rsidRPr="00180C27">
      <w:rPr>
        <w:sz w:val="13"/>
        <w:szCs w:val="13"/>
        <w:u w:val="single"/>
      </w:rPr>
      <w:instrText xml:space="preserve"> docproperty Classification </w:instrText>
    </w:r>
    <w:r w:rsidRPr="0085335F">
      <w:rPr>
        <w:sz w:val="13"/>
        <w:szCs w:val="13"/>
        <w:u w:val="single"/>
      </w:rPr>
      <w:fldChar w:fldCharType="separate"/>
    </w:r>
    <w:r w:rsidRPr="00180C27">
      <w:rPr>
        <w:sz w:val="13"/>
        <w:szCs w:val="13"/>
        <w:u w:val="single"/>
      </w:rPr>
      <w:instrText>Classification</w:instrText>
    </w:r>
    <w:r w:rsidRPr="0085335F">
      <w:rPr>
        <w:sz w:val="13"/>
        <w:szCs w:val="13"/>
        <w:u w:val="single"/>
      </w:rPr>
      <w:fldChar w:fldCharType="end"/>
    </w:r>
    <w:r w:rsidRPr="00180C27">
      <w:rPr>
        <w:sz w:val="13"/>
        <w:szCs w:val="13"/>
      </w:rPr>
      <w:instrText>"</w:instrText>
    </w:r>
    <w:r w:rsidRPr="0085335F">
      <w:rPr>
        <w:sz w:val="13"/>
        <w:szCs w:val="13"/>
      </w:rPr>
      <w:fldChar w:fldCharType="separate"/>
    </w:r>
    <w:r w:rsidR="00180C27" w:rsidRPr="00180C27">
      <w:rPr>
        <w:noProof/>
        <w:sz w:val="13"/>
        <w:szCs w:val="13"/>
        <w:u w:val="single"/>
      </w:rPr>
      <w:instrText>STG-G</w:instrText>
    </w:r>
    <w:r w:rsidR="00180C27" w:rsidRPr="00180C27">
      <w:rPr>
        <w:noProof/>
        <w:sz w:val="13"/>
        <w:szCs w:val="13"/>
      </w:rPr>
      <w:instrText xml:space="preserve"> | </w:instrText>
    </w:r>
    <w:r w:rsidRPr="0085335F">
      <w:rPr>
        <w:sz w:val="13"/>
        <w:szCs w:val="13"/>
      </w:rPr>
      <w:fldChar w:fldCharType="end"/>
    </w:r>
    <w:r w:rsidRPr="00180C27">
      <w:rPr>
        <w:sz w:val="13"/>
        <w:szCs w:val="13"/>
      </w:rPr>
      <w:instrText>" ""</w:instrText>
    </w:r>
    <w:r w:rsidRPr="0085335F">
      <w:rPr>
        <w:sz w:val="13"/>
        <w:szCs w:val="13"/>
      </w:rPr>
      <w:fldChar w:fldCharType="separate"/>
    </w:r>
    <w:r w:rsidR="00180C27" w:rsidRPr="00180C27">
      <w:rPr>
        <w:noProof/>
        <w:sz w:val="13"/>
        <w:szCs w:val="13"/>
        <w:u w:val="single"/>
      </w:rPr>
      <w:t>STG-G</w:t>
    </w:r>
    <w:r w:rsidR="00180C27" w:rsidRPr="00180C27">
      <w:rPr>
        <w:noProof/>
        <w:sz w:val="13"/>
        <w:szCs w:val="13"/>
      </w:rPr>
      <w:t xml:space="preserve"> | </w: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fldChar w:fldCharType="begin"/>
    </w:r>
    <w:r w:rsidRPr="00180C27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180C27">
      <w:rPr>
        <w:sz w:val="13"/>
        <w:szCs w:val="13"/>
      </w:rPr>
      <w:instrText xml:space="preserve"> docproperty Marking </w:instrText>
    </w:r>
    <w:r w:rsidRPr="0085335F">
      <w:rPr>
        <w:sz w:val="13"/>
        <w:szCs w:val="13"/>
      </w:rPr>
      <w:fldChar w:fldCharType="separate"/>
    </w:r>
    <w:r w:rsidRPr="00180C27">
      <w:rPr>
        <w:sz w:val="13"/>
        <w:szCs w:val="13"/>
      </w:rPr>
      <w:instrText>INTERN GEBRUIK DEFENSIE</w:instrText>
    </w:r>
    <w:r w:rsidRPr="0085335F">
      <w:rPr>
        <w:sz w:val="13"/>
        <w:szCs w:val="13"/>
      </w:rPr>
      <w:fldChar w:fldCharType="end"/>
    </w:r>
    <w:r w:rsidRPr="00180C27">
      <w:rPr>
        <w:sz w:val="13"/>
        <w:szCs w:val="13"/>
      </w:rPr>
      <w:instrText>&lt;&gt;"" "</w:instrText>
    </w:r>
    <w:r w:rsidRPr="0085335F">
      <w:rPr>
        <w:sz w:val="13"/>
        <w:szCs w:val="13"/>
        <w:u w:val="single"/>
      </w:rPr>
      <w:fldChar w:fldCharType="begin"/>
    </w:r>
    <w:r w:rsidRPr="00180C27">
      <w:rPr>
        <w:sz w:val="13"/>
        <w:szCs w:val="13"/>
        <w:u w:val="single"/>
      </w:rPr>
      <w:instrText xml:space="preserve"> docproperty Marking </w:instrText>
    </w:r>
    <w:r w:rsidRPr="0085335F">
      <w:rPr>
        <w:sz w:val="13"/>
        <w:szCs w:val="13"/>
        <w:u w:val="single"/>
      </w:rPr>
      <w:fldChar w:fldCharType="separate"/>
    </w:r>
    <w:r w:rsidRPr="00180C27">
      <w:rPr>
        <w:sz w:val="13"/>
        <w:szCs w:val="13"/>
        <w:u w:val="single"/>
      </w:rPr>
      <w:instrText>INTERN GEBRUIK DEFENSIE</w:instrText>
    </w:r>
    <w:r w:rsidRPr="0085335F">
      <w:rPr>
        <w:sz w:val="13"/>
        <w:szCs w:val="13"/>
        <w:u w:val="single"/>
      </w:rPr>
      <w:fldChar w:fldCharType="end"/>
    </w:r>
    <w:r w:rsidRPr="00180C27">
      <w:rPr>
        <w:sz w:val="13"/>
        <w:szCs w:val="13"/>
      </w:rPr>
      <w:instrText xml:space="preserve">" "" </w:instrText>
    </w:r>
    <w:r w:rsidRPr="0085335F">
      <w:rPr>
        <w:sz w:val="13"/>
        <w:szCs w:val="13"/>
      </w:rPr>
      <w:fldChar w:fldCharType="separate"/>
    </w:r>
    <w:r w:rsidRPr="00180C27">
      <w:rPr>
        <w:noProof/>
        <w:sz w:val="13"/>
        <w:szCs w:val="13"/>
        <w:u w:val="single"/>
      </w:rPr>
      <w:t>INTERN GEBRUIK DEFENSIE</w:t>
    </w:r>
    <w:r w:rsidRPr="0085335F">
      <w:rPr>
        <w:sz w:val="13"/>
        <w:szCs w:val="13"/>
      </w:rPr>
      <w:fldChar w:fldCharType="end"/>
    </w:r>
  </w:p>
  <w:p w14:paraId="7A7A0D49" w14:textId="46D63A43" w:rsidR="00143536" w:rsidRPr="00180C27" w:rsidRDefault="00143536" w:rsidP="00C8629D">
    <w:pPr>
      <w:rPr>
        <w:sz w:val="16"/>
        <w:szCs w:val="16"/>
        <w:lang w:val="en-US"/>
      </w:rPr>
    </w:pPr>
    <w:r w:rsidRPr="00934FC0">
      <w:rPr>
        <w:noProof/>
        <w:sz w:val="16"/>
        <w:szCs w:val="16"/>
        <w:lang w:eastAsia="nl-NL" w:bidi="ar-SA"/>
      </w:rPr>
      <w:drawing>
        <wp:anchor distT="0" distB="0" distL="114300" distR="114300" simplePos="0" relativeHeight="251671552" behindDoc="1" locked="0" layoutInCell="1" allowOverlap="1" wp14:anchorId="0E4D859A" wp14:editId="168169F4">
          <wp:simplePos x="0" y="0"/>
          <wp:positionH relativeFrom="margin">
            <wp:align>right</wp:align>
          </wp:positionH>
          <wp:positionV relativeFrom="paragraph">
            <wp:posOffset>18904</wp:posOffset>
          </wp:positionV>
          <wp:extent cx="1836172" cy="1172308"/>
          <wp:effectExtent l="0" t="0" r="0" b="8890"/>
          <wp:wrapNone/>
          <wp:docPr id="3" name="Picture 1" descr="KEYSTONE EMAIL 256x1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KEYSTONE EMAIL 256x1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172" cy="117230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52759" w:rsidRPr="00934FC0">
      <w:rPr>
        <w:sz w:val="16"/>
        <w:szCs w:val="16"/>
      </w:rPr>
      <w:fldChar w:fldCharType="begin"/>
    </w:r>
    <w:r w:rsidR="00B52759" w:rsidRPr="00180C27">
      <w:rPr>
        <w:sz w:val="16"/>
        <w:szCs w:val="16"/>
        <w:lang w:val="en-US"/>
      </w:rPr>
      <w:instrText xml:space="preserve"> FILENAME   \* MERGEFORMAT </w:instrText>
    </w:r>
    <w:r w:rsidR="00B52759" w:rsidRPr="00934FC0">
      <w:rPr>
        <w:sz w:val="16"/>
        <w:szCs w:val="16"/>
      </w:rPr>
      <w:fldChar w:fldCharType="separate"/>
    </w:r>
    <w:r w:rsidR="00934FC0" w:rsidRPr="00180C27">
      <w:rPr>
        <w:noProof/>
        <w:sz w:val="16"/>
        <w:szCs w:val="16"/>
        <w:lang w:val="en-US"/>
      </w:rPr>
      <w:t>KS Client Application Form - template.docx</w:t>
    </w:r>
    <w:r w:rsidR="00B52759" w:rsidRPr="00934FC0">
      <w:rPr>
        <w:noProof/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1330172"/>
    <w:multiLevelType w:val="multilevel"/>
    <w:tmpl w:val="D70A4E22"/>
    <w:styleLink w:val="Bullets"/>
    <w:lvl w:ilvl="0">
      <w:numFmt w:val="bullet"/>
      <w:lvlText w:val=""/>
      <w:lvlJc w:val="left"/>
      <w:pPr>
        <w:ind w:left="369" w:hanging="36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38" w:hanging="369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107" w:hanging="369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76" w:hanging="369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45" w:hanging="369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214" w:hanging="369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83" w:hanging="369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52" w:hanging="369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321" w:hanging="369"/>
      </w:pPr>
      <w:rPr>
        <w:rFonts w:ascii="Wingdings" w:hAnsi="Wingdings" w:hint="default"/>
      </w:rPr>
    </w:lvl>
  </w:abstractNum>
  <w:abstractNum w:abstractNumId="2" w15:restartNumberingAfterBreak="0">
    <w:nsid w:val="16DC2259"/>
    <w:multiLevelType w:val="multilevel"/>
    <w:tmpl w:val="817E3928"/>
    <w:styleLink w:val="Genummerdebullets"/>
    <w:lvl w:ilvl="0">
      <w:start w:val="1"/>
      <w:numFmt w:val="decimal"/>
      <w:lvlText w:val="%1)"/>
      <w:lvlJc w:val="left"/>
      <w:pPr>
        <w:ind w:left="369" w:hanging="36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38" w:hanging="36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107" w:hanging="36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76" w:hanging="36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45" w:hanging="36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214" w:hanging="36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83" w:hanging="36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36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321" w:hanging="369"/>
      </w:pPr>
      <w:rPr>
        <w:rFonts w:hint="default"/>
      </w:rPr>
    </w:lvl>
  </w:abstractNum>
  <w:abstractNum w:abstractNumId="3" w15:restartNumberingAfterBreak="0">
    <w:nsid w:val="1B5950E6"/>
    <w:multiLevelType w:val="multilevel"/>
    <w:tmpl w:val="CAEAF8FA"/>
    <w:numStyleLink w:val="Kopstijlenbijlagen"/>
  </w:abstractNum>
  <w:abstractNum w:abstractNumId="4" w15:restartNumberingAfterBreak="0">
    <w:nsid w:val="1BE02743"/>
    <w:multiLevelType w:val="multilevel"/>
    <w:tmpl w:val="CAEAF8FA"/>
    <w:styleLink w:val="Kopstijlenbijlagen"/>
    <w:lvl w:ilvl="0">
      <w:start w:val="1"/>
      <w:numFmt w:val="upperLetter"/>
      <w:pStyle w:val="Kop1-Bijlage"/>
      <w:lvlText w:val="Bijlage %1"/>
      <w:lvlJc w:val="left"/>
      <w:pPr>
        <w:ind w:left="0" w:hanging="1134"/>
      </w:pPr>
      <w:rPr>
        <w:rFonts w:ascii="Verdana" w:hAnsi="Verdana" w:hint="default"/>
        <w:b w:val="0"/>
        <w:i w:val="0"/>
        <w:caps w:val="0"/>
        <w:spacing w:val="0"/>
        <w:kern w:val="52"/>
        <w:position w:val="0"/>
        <w:sz w:val="24"/>
      </w:rPr>
    </w:lvl>
    <w:lvl w:ilvl="1">
      <w:start w:val="1"/>
      <w:numFmt w:val="decimal"/>
      <w:pStyle w:val="Kop2-Bijlage"/>
      <w:lvlText w:val="%1.%2"/>
      <w:lvlJc w:val="left"/>
      <w:pPr>
        <w:ind w:left="0" w:hanging="1134"/>
      </w:pPr>
      <w:rPr>
        <w:rFonts w:hint="default"/>
      </w:rPr>
    </w:lvl>
    <w:lvl w:ilvl="2">
      <w:start w:val="1"/>
      <w:numFmt w:val="decimal"/>
      <w:pStyle w:val="Kop3-Bijlage"/>
      <w:lvlText w:val="%1.%2.%3"/>
      <w:lvlJc w:val="left"/>
      <w:pPr>
        <w:ind w:left="0" w:hanging="1134"/>
      </w:pPr>
      <w:rPr>
        <w:rFonts w:hint="default"/>
      </w:rPr>
    </w:lvl>
    <w:lvl w:ilvl="3">
      <w:start w:val="1"/>
      <w:numFmt w:val="decimal"/>
      <w:pStyle w:val="Kop4-Bijlage"/>
      <w:lvlText w:val="%1.%2.%3.%4"/>
      <w:lvlJc w:val="left"/>
      <w:pPr>
        <w:ind w:left="0" w:hanging="1134"/>
      </w:pPr>
      <w:rPr>
        <w:rFonts w:hint="default"/>
      </w:rPr>
    </w:lvl>
    <w:lvl w:ilvl="4">
      <w:start w:val="1"/>
      <w:numFmt w:val="decimal"/>
      <w:pStyle w:val="Kop5-Bijlage"/>
      <w:lvlText w:val="%1.%2.%3.%4.%5"/>
      <w:lvlJc w:val="left"/>
      <w:pPr>
        <w:ind w:left="0" w:hanging="1134"/>
      </w:pPr>
      <w:rPr>
        <w:rFonts w:hint="default"/>
      </w:rPr>
    </w:lvl>
    <w:lvl w:ilvl="5">
      <w:start w:val="1"/>
      <w:numFmt w:val="decimal"/>
      <w:pStyle w:val="Kop6-Bijlage"/>
      <w:lvlText w:val="%1.%2.%3.%4.%5.%6"/>
      <w:lvlJc w:val="left"/>
      <w:pPr>
        <w:ind w:left="0" w:hanging="1134"/>
      </w:pPr>
      <w:rPr>
        <w:rFonts w:hint="default"/>
      </w:rPr>
    </w:lvl>
    <w:lvl w:ilvl="6">
      <w:start w:val="1"/>
      <w:numFmt w:val="decimal"/>
      <w:pStyle w:val="Kop7-Bijlage"/>
      <w:lvlText w:val="%1.%2.%3.%4.%5.%6.%7"/>
      <w:lvlJc w:val="left"/>
      <w:pPr>
        <w:ind w:left="0" w:hanging="1134"/>
      </w:pPr>
      <w:rPr>
        <w:rFonts w:hint="default"/>
      </w:rPr>
    </w:lvl>
    <w:lvl w:ilvl="7">
      <w:start w:val="1"/>
      <w:numFmt w:val="decimal"/>
      <w:pStyle w:val="Kop8-Bijlage"/>
      <w:lvlText w:val="%1.%2.%3.%4.%5.%6.%7.%8"/>
      <w:lvlJc w:val="left"/>
      <w:pPr>
        <w:ind w:left="0" w:hanging="1134"/>
      </w:pPr>
      <w:rPr>
        <w:rFonts w:hint="default"/>
      </w:rPr>
    </w:lvl>
    <w:lvl w:ilvl="8">
      <w:start w:val="1"/>
      <w:numFmt w:val="decimal"/>
      <w:pStyle w:val="Kop9-Bijlage"/>
      <w:lvlText w:val="%1.%2.%3.%4.%5.%6.%7.%8.%9"/>
      <w:lvlJc w:val="left"/>
      <w:pPr>
        <w:ind w:left="0" w:hanging="1134"/>
      </w:pPr>
      <w:rPr>
        <w:rFonts w:hint="default"/>
      </w:rPr>
    </w:lvl>
  </w:abstractNum>
  <w:abstractNum w:abstractNumId="5" w15:restartNumberingAfterBreak="0">
    <w:nsid w:val="31391EFF"/>
    <w:multiLevelType w:val="multilevel"/>
    <w:tmpl w:val="A3B6E7C0"/>
    <w:lvl w:ilvl="0">
      <w:start w:val="1"/>
      <w:numFmt w:val="decimal"/>
      <w:pStyle w:val="Heading1"/>
      <w:lvlText w:val="%1"/>
      <w:lvlJc w:val="left"/>
      <w:pPr>
        <w:ind w:left="0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hanging="113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hanging="113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hanging="1134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hanging="1134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hanging="1134"/>
      </w:pPr>
      <w:rPr>
        <w:rFonts w:hint="default"/>
      </w:rPr>
    </w:lvl>
  </w:abstractNum>
  <w:abstractNum w:abstractNumId="6" w15:restartNumberingAfterBreak="0">
    <w:nsid w:val="33EE7454"/>
    <w:multiLevelType w:val="hybridMultilevel"/>
    <w:tmpl w:val="094635E4"/>
    <w:lvl w:ilvl="0" w:tplc="C7766D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D04B3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3C97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2009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140C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7AE9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5AB6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F8CA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766AE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62794B"/>
    <w:multiLevelType w:val="hybridMultilevel"/>
    <w:tmpl w:val="1BAC0FF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250901"/>
    <w:multiLevelType w:val="hybridMultilevel"/>
    <w:tmpl w:val="CA104508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A3C97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2009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140C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7AE9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5AB6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F8CA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766AE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357793"/>
    <w:multiLevelType w:val="hybridMultilevel"/>
    <w:tmpl w:val="3F26E638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4B3F02"/>
    <w:multiLevelType w:val="hybridMultilevel"/>
    <w:tmpl w:val="0770CE4E"/>
    <w:lvl w:ilvl="0" w:tplc="0413000F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3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11" w15:restartNumberingAfterBreak="0">
    <w:nsid w:val="6D145FE0"/>
    <w:multiLevelType w:val="hybridMultilevel"/>
    <w:tmpl w:val="2F5C34E6"/>
    <w:lvl w:ilvl="0" w:tplc="26505778">
      <w:start w:val="7"/>
      <w:numFmt w:val="bullet"/>
      <w:lvlText w:val=""/>
      <w:lvlJc w:val="left"/>
      <w:pPr>
        <w:ind w:left="720" w:hanging="360"/>
      </w:pPr>
      <w:rPr>
        <w:rFonts w:ascii="Symbol" w:eastAsia="DejaVu Sans" w:hAnsi="Symbol" w:cs="Lohit Hin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C63D00"/>
    <w:multiLevelType w:val="hybridMultilevel"/>
    <w:tmpl w:val="094635E4"/>
    <w:lvl w:ilvl="0" w:tplc="C7766D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D04B3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3C97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2009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140C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7AE9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5AB6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F8CA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766AE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0C4C70"/>
    <w:multiLevelType w:val="hybridMultilevel"/>
    <w:tmpl w:val="3EFE1A70"/>
    <w:lvl w:ilvl="0" w:tplc="EC0AC8C2">
      <w:start w:val="7"/>
      <w:numFmt w:val="bullet"/>
      <w:lvlText w:val=""/>
      <w:lvlJc w:val="left"/>
      <w:pPr>
        <w:ind w:left="720" w:hanging="360"/>
      </w:pPr>
      <w:rPr>
        <w:rFonts w:ascii="Symbol" w:eastAsia="DejaVu Sans" w:hAnsi="Symbol" w:cs="Lohit Hin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9A171C">
      <w:numFmt w:val="bullet"/>
      <w:lvlText w:val="•"/>
      <w:lvlJc w:val="left"/>
      <w:pPr>
        <w:ind w:left="2160" w:hanging="360"/>
      </w:pPr>
      <w:rPr>
        <w:rFonts w:ascii="Verdana" w:eastAsia="DejaVu Sans" w:hAnsi="Verdana" w:cs="Lohit Hindi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7568D9"/>
    <w:multiLevelType w:val="hybridMultilevel"/>
    <w:tmpl w:val="2834C84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07498">
    <w:abstractNumId w:val="5"/>
  </w:num>
  <w:num w:numId="2" w16cid:durableId="323556065">
    <w:abstractNumId w:val="1"/>
  </w:num>
  <w:num w:numId="3" w16cid:durableId="67194794">
    <w:abstractNumId w:val="2"/>
  </w:num>
  <w:num w:numId="4" w16cid:durableId="1617518461">
    <w:abstractNumId w:val="4"/>
  </w:num>
  <w:num w:numId="5" w16cid:durableId="738209747">
    <w:abstractNumId w:val="3"/>
  </w:num>
  <w:num w:numId="6" w16cid:durableId="1928422710">
    <w:abstractNumId w:val="10"/>
  </w:num>
  <w:num w:numId="7" w16cid:durableId="218707221">
    <w:abstractNumId w:val="13"/>
  </w:num>
  <w:num w:numId="8" w16cid:durableId="515311299">
    <w:abstractNumId w:val="5"/>
  </w:num>
  <w:num w:numId="9" w16cid:durableId="1681077369">
    <w:abstractNumId w:val="5"/>
  </w:num>
  <w:num w:numId="10" w16cid:durableId="1852521254">
    <w:abstractNumId w:val="6"/>
  </w:num>
  <w:num w:numId="11" w16cid:durableId="345786420">
    <w:abstractNumId w:val="11"/>
  </w:num>
  <w:num w:numId="12" w16cid:durableId="1523397738">
    <w:abstractNumId w:val="5"/>
  </w:num>
  <w:num w:numId="13" w16cid:durableId="839153609">
    <w:abstractNumId w:val="5"/>
  </w:num>
  <w:num w:numId="14" w16cid:durableId="2057044464">
    <w:abstractNumId w:val="5"/>
  </w:num>
  <w:num w:numId="15" w16cid:durableId="1053234618">
    <w:abstractNumId w:val="7"/>
  </w:num>
  <w:num w:numId="16" w16cid:durableId="442462819">
    <w:abstractNumId w:val="5"/>
  </w:num>
  <w:num w:numId="17" w16cid:durableId="2138331075">
    <w:abstractNumId w:val="5"/>
  </w:num>
  <w:num w:numId="18" w16cid:durableId="560675672">
    <w:abstractNumId w:val="12"/>
  </w:num>
  <w:num w:numId="19" w16cid:durableId="1177034131">
    <w:abstractNumId w:val="8"/>
  </w:num>
  <w:num w:numId="20" w16cid:durableId="1131560487">
    <w:abstractNumId w:val="9"/>
  </w:num>
  <w:num w:numId="21" w16cid:durableId="1449617617">
    <w:abstractNumId w:val="14"/>
  </w:num>
  <w:num w:numId="22" w16cid:durableId="212233985">
    <w:abstractNumId w:val="0"/>
  </w:num>
  <w:num w:numId="23" w16cid:durableId="1515221132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1328" w:allStyles="0" w:customStyles="0" w:latentStyles="0" w:stylesInUse="1" w:headingStyles="1" w:numberingStyles="0" w:tableStyles="0" w:directFormattingOnRuns="1" w:directFormattingOnParagraphs="1" w:directFormattingOnNumbering="0" w:directFormattingOnTables="0" w:clearFormatting="1" w:top3HeadingStyles="0" w:visibleStyles="0" w:alternateStyleNames="0"/>
  <w:defaultTabStop w:val="170"/>
  <w:autoHyphenation/>
  <w:hyphenationZone w:val="425"/>
  <w:evenAndOddHeaders/>
  <w:drawingGridHorizontalSpacing w:val="120"/>
  <w:displayHorizontalDrawingGridEvery w:val="2"/>
  <w:characterSpacingControl w:val="doNotCompress"/>
  <w:hdrShapeDefaults>
    <o:shapedefaults v:ext="edit" spidmax="2050" style="mso-position-horizontal:center;mso-width-percent:400;mso-height-percent:200;mso-width-relative:margin;mso-height-relative:margin" fillcolor="white">
      <v:fill color="white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5D1"/>
    <w:rsid w:val="00002A3A"/>
    <w:rsid w:val="00004DB9"/>
    <w:rsid w:val="00016DF0"/>
    <w:rsid w:val="0001774F"/>
    <w:rsid w:val="000351F8"/>
    <w:rsid w:val="00045D84"/>
    <w:rsid w:val="000561EF"/>
    <w:rsid w:val="00063F5D"/>
    <w:rsid w:val="000654F8"/>
    <w:rsid w:val="00071FA8"/>
    <w:rsid w:val="00072935"/>
    <w:rsid w:val="000778DF"/>
    <w:rsid w:val="0008107E"/>
    <w:rsid w:val="00084BFD"/>
    <w:rsid w:val="000A5055"/>
    <w:rsid w:val="000D7BDA"/>
    <w:rsid w:val="000F23D7"/>
    <w:rsid w:val="000F66DA"/>
    <w:rsid w:val="00121CF3"/>
    <w:rsid w:val="00125A0E"/>
    <w:rsid w:val="00143536"/>
    <w:rsid w:val="00173D8F"/>
    <w:rsid w:val="00180C27"/>
    <w:rsid w:val="001A3678"/>
    <w:rsid w:val="001D4C25"/>
    <w:rsid w:val="001E3438"/>
    <w:rsid w:val="002230D7"/>
    <w:rsid w:val="00231D8A"/>
    <w:rsid w:val="002400B1"/>
    <w:rsid w:val="00245957"/>
    <w:rsid w:val="00245C39"/>
    <w:rsid w:val="00246B5A"/>
    <w:rsid w:val="00255EF2"/>
    <w:rsid w:val="002658CC"/>
    <w:rsid w:val="00271DF1"/>
    <w:rsid w:val="0027210A"/>
    <w:rsid w:val="002737C0"/>
    <w:rsid w:val="0028014C"/>
    <w:rsid w:val="00294B06"/>
    <w:rsid w:val="00296EFD"/>
    <w:rsid w:val="002C74F6"/>
    <w:rsid w:val="002C7A11"/>
    <w:rsid w:val="002D544F"/>
    <w:rsid w:val="003114D8"/>
    <w:rsid w:val="00315706"/>
    <w:rsid w:val="00315B7F"/>
    <w:rsid w:val="00320228"/>
    <w:rsid w:val="00331A11"/>
    <w:rsid w:val="0034463D"/>
    <w:rsid w:val="00361415"/>
    <w:rsid w:val="00362D60"/>
    <w:rsid w:val="00365112"/>
    <w:rsid w:val="003663C2"/>
    <w:rsid w:val="00371195"/>
    <w:rsid w:val="003726AC"/>
    <w:rsid w:val="00374EBB"/>
    <w:rsid w:val="003918AB"/>
    <w:rsid w:val="00394904"/>
    <w:rsid w:val="003961D1"/>
    <w:rsid w:val="003A4985"/>
    <w:rsid w:val="003B15D1"/>
    <w:rsid w:val="003B30EF"/>
    <w:rsid w:val="003B589D"/>
    <w:rsid w:val="003D4228"/>
    <w:rsid w:val="003D43D6"/>
    <w:rsid w:val="003D43EE"/>
    <w:rsid w:val="003E0E66"/>
    <w:rsid w:val="003E28CC"/>
    <w:rsid w:val="003F2F67"/>
    <w:rsid w:val="00412160"/>
    <w:rsid w:val="0042731A"/>
    <w:rsid w:val="004321EF"/>
    <w:rsid w:val="00441A87"/>
    <w:rsid w:val="00452532"/>
    <w:rsid w:val="004525BF"/>
    <w:rsid w:val="004533C1"/>
    <w:rsid w:val="004673D2"/>
    <w:rsid w:val="004863B6"/>
    <w:rsid w:val="004B23D9"/>
    <w:rsid w:val="004C5471"/>
    <w:rsid w:val="004D42FA"/>
    <w:rsid w:val="004F076E"/>
    <w:rsid w:val="004F5FC2"/>
    <w:rsid w:val="00524E83"/>
    <w:rsid w:val="00542856"/>
    <w:rsid w:val="0055775B"/>
    <w:rsid w:val="005B2CC1"/>
    <w:rsid w:val="005B3F7A"/>
    <w:rsid w:val="005B4005"/>
    <w:rsid w:val="005C089F"/>
    <w:rsid w:val="005D089D"/>
    <w:rsid w:val="005D2462"/>
    <w:rsid w:val="005D3F0D"/>
    <w:rsid w:val="005D5D8D"/>
    <w:rsid w:val="005D65E7"/>
    <w:rsid w:val="005E00B6"/>
    <w:rsid w:val="005E0D32"/>
    <w:rsid w:val="005E3DE1"/>
    <w:rsid w:val="005E4515"/>
    <w:rsid w:val="00600BBB"/>
    <w:rsid w:val="00602AB9"/>
    <w:rsid w:val="00607703"/>
    <w:rsid w:val="006140E5"/>
    <w:rsid w:val="006346B3"/>
    <w:rsid w:val="006460B6"/>
    <w:rsid w:val="00657E2C"/>
    <w:rsid w:val="00671F15"/>
    <w:rsid w:val="00672212"/>
    <w:rsid w:val="00675A33"/>
    <w:rsid w:val="006879D3"/>
    <w:rsid w:val="006946EC"/>
    <w:rsid w:val="006A72E1"/>
    <w:rsid w:val="006A76B9"/>
    <w:rsid w:val="006B7F4E"/>
    <w:rsid w:val="006D1504"/>
    <w:rsid w:val="006E15B5"/>
    <w:rsid w:val="006F0907"/>
    <w:rsid w:val="007056D1"/>
    <w:rsid w:val="00715777"/>
    <w:rsid w:val="007219F9"/>
    <w:rsid w:val="0073761A"/>
    <w:rsid w:val="00747796"/>
    <w:rsid w:val="00754501"/>
    <w:rsid w:val="00756B6C"/>
    <w:rsid w:val="00761853"/>
    <w:rsid w:val="00762324"/>
    <w:rsid w:val="007D10E9"/>
    <w:rsid w:val="00810AB9"/>
    <w:rsid w:val="00810BF9"/>
    <w:rsid w:val="008117A2"/>
    <w:rsid w:val="00835501"/>
    <w:rsid w:val="00843979"/>
    <w:rsid w:val="0085335F"/>
    <w:rsid w:val="0085694A"/>
    <w:rsid w:val="00863DEE"/>
    <w:rsid w:val="008B297A"/>
    <w:rsid w:val="008E054C"/>
    <w:rsid w:val="008F1501"/>
    <w:rsid w:val="008F6349"/>
    <w:rsid w:val="008F7627"/>
    <w:rsid w:val="00934FC0"/>
    <w:rsid w:val="00937A65"/>
    <w:rsid w:val="00965184"/>
    <w:rsid w:val="0097063E"/>
    <w:rsid w:val="00980813"/>
    <w:rsid w:val="00992119"/>
    <w:rsid w:val="009A088E"/>
    <w:rsid w:val="009A2D8E"/>
    <w:rsid w:val="009B40B1"/>
    <w:rsid w:val="009B558B"/>
    <w:rsid w:val="009C090C"/>
    <w:rsid w:val="009E0437"/>
    <w:rsid w:val="009E2526"/>
    <w:rsid w:val="009E2717"/>
    <w:rsid w:val="009E3C35"/>
    <w:rsid w:val="009E7735"/>
    <w:rsid w:val="009F3C6A"/>
    <w:rsid w:val="009F5304"/>
    <w:rsid w:val="009F584A"/>
    <w:rsid w:val="009F597A"/>
    <w:rsid w:val="00A01C55"/>
    <w:rsid w:val="00A0276B"/>
    <w:rsid w:val="00A43B0D"/>
    <w:rsid w:val="00A5565F"/>
    <w:rsid w:val="00A57CC5"/>
    <w:rsid w:val="00A70A3A"/>
    <w:rsid w:val="00A75439"/>
    <w:rsid w:val="00A9100C"/>
    <w:rsid w:val="00A9196C"/>
    <w:rsid w:val="00AA5963"/>
    <w:rsid w:val="00AB6EC8"/>
    <w:rsid w:val="00AC250F"/>
    <w:rsid w:val="00AD196A"/>
    <w:rsid w:val="00AD4D62"/>
    <w:rsid w:val="00AE1726"/>
    <w:rsid w:val="00AE6B11"/>
    <w:rsid w:val="00B077BD"/>
    <w:rsid w:val="00B108C7"/>
    <w:rsid w:val="00B1563E"/>
    <w:rsid w:val="00B52759"/>
    <w:rsid w:val="00BA63A1"/>
    <w:rsid w:val="00BB2CB3"/>
    <w:rsid w:val="00BD258C"/>
    <w:rsid w:val="00BD5D3F"/>
    <w:rsid w:val="00BE5ECC"/>
    <w:rsid w:val="00BE7BBE"/>
    <w:rsid w:val="00BF018E"/>
    <w:rsid w:val="00BF4E5D"/>
    <w:rsid w:val="00C218A6"/>
    <w:rsid w:val="00C26870"/>
    <w:rsid w:val="00C64AA0"/>
    <w:rsid w:val="00C66347"/>
    <w:rsid w:val="00C813BF"/>
    <w:rsid w:val="00C8629D"/>
    <w:rsid w:val="00C91FD3"/>
    <w:rsid w:val="00C921F7"/>
    <w:rsid w:val="00C935DC"/>
    <w:rsid w:val="00CB0ECF"/>
    <w:rsid w:val="00CB6A58"/>
    <w:rsid w:val="00CC46D4"/>
    <w:rsid w:val="00CD2826"/>
    <w:rsid w:val="00CE3933"/>
    <w:rsid w:val="00D013B0"/>
    <w:rsid w:val="00D02451"/>
    <w:rsid w:val="00D06D64"/>
    <w:rsid w:val="00D225FB"/>
    <w:rsid w:val="00D2495D"/>
    <w:rsid w:val="00D2760B"/>
    <w:rsid w:val="00D377C9"/>
    <w:rsid w:val="00D72BB1"/>
    <w:rsid w:val="00D7688D"/>
    <w:rsid w:val="00D9271D"/>
    <w:rsid w:val="00DD5DC6"/>
    <w:rsid w:val="00DE3165"/>
    <w:rsid w:val="00E04598"/>
    <w:rsid w:val="00E159F3"/>
    <w:rsid w:val="00E22A69"/>
    <w:rsid w:val="00E24068"/>
    <w:rsid w:val="00E2782E"/>
    <w:rsid w:val="00E30287"/>
    <w:rsid w:val="00E33ED5"/>
    <w:rsid w:val="00E64F9A"/>
    <w:rsid w:val="00E71465"/>
    <w:rsid w:val="00E76577"/>
    <w:rsid w:val="00E81191"/>
    <w:rsid w:val="00E85983"/>
    <w:rsid w:val="00E90370"/>
    <w:rsid w:val="00E9435A"/>
    <w:rsid w:val="00EB0576"/>
    <w:rsid w:val="00EC005B"/>
    <w:rsid w:val="00EC05B9"/>
    <w:rsid w:val="00ED5317"/>
    <w:rsid w:val="00EE6669"/>
    <w:rsid w:val="00F00088"/>
    <w:rsid w:val="00F003A6"/>
    <w:rsid w:val="00F43080"/>
    <w:rsid w:val="00F51712"/>
    <w:rsid w:val="00F85EA6"/>
    <w:rsid w:val="00F97072"/>
    <w:rsid w:val="00FA3589"/>
    <w:rsid w:val="00FB53F9"/>
    <w:rsid w:val="00FB69E0"/>
    <w:rsid w:val="00FB7811"/>
    <w:rsid w:val="00FB7CCE"/>
    <w:rsid w:val="00FD0A3E"/>
    <w:rsid w:val="00FD6312"/>
    <w:rsid w:val="00FF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66ADDB95"/>
  <w15:docId w15:val="{EDC5D0F0-1775-455F-8349-3AD09EB6C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Lohit Hindi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0E5"/>
    <w:pPr>
      <w:suppressAutoHyphens/>
      <w:autoSpaceDN w:val="0"/>
      <w:textAlignment w:val="baseline"/>
    </w:pPr>
    <w:rPr>
      <w:rFonts w:ascii="Verdana" w:hAnsi="Verdana"/>
      <w:kern w:val="3"/>
      <w:sz w:val="18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qFormat/>
    <w:rsid w:val="00441A87"/>
    <w:pPr>
      <w:keepNext/>
      <w:keepLines/>
      <w:pageBreakBefore/>
      <w:numPr>
        <w:numId w:val="1"/>
      </w:numPr>
      <w:spacing w:after="720"/>
      <w:outlineLvl w:val="0"/>
    </w:pPr>
    <w:rPr>
      <w:rFonts w:eastAsia="Times New Roman" w:cs="Mangal"/>
      <w:b/>
      <w:bCs/>
      <w:sz w:val="24"/>
      <w:szCs w:val="25"/>
    </w:rPr>
  </w:style>
  <w:style w:type="paragraph" w:styleId="Heading2">
    <w:name w:val="heading 2"/>
    <w:basedOn w:val="Normal"/>
    <w:next w:val="Normal"/>
    <w:link w:val="Heading2Char"/>
    <w:qFormat/>
    <w:rsid w:val="00071FA8"/>
    <w:pPr>
      <w:keepNext/>
      <w:keepLines/>
      <w:numPr>
        <w:ilvl w:val="1"/>
        <w:numId w:val="1"/>
      </w:numPr>
      <w:spacing w:before="240"/>
      <w:outlineLvl w:val="1"/>
    </w:pPr>
    <w:rPr>
      <w:rFonts w:eastAsia="Times New Roman" w:cs="Mangal"/>
      <w:b/>
      <w:bCs/>
      <w:szCs w:val="23"/>
    </w:rPr>
  </w:style>
  <w:style w:type="paragraph" w:styleId="Heading3">
    <w:name w:val="heading 3"/>
    <w:basedOn w:val="Normal"/>
    <w:next w:val="Normal"/>
    <w:link w:val="Heading3Char"/>
    <w:qFormat/>
    <w:rsid w:val="00071FA8"/>
    <w:pPr>
      <w:keepNext/>
      <w:keepLines/>
      <w:numPr>
        <w:ilvl w:val="2"/>
        <w:numId w:val="1"/>
      </w:numPr>
      <w:spacing w:before="240"/>
      <w:outlineLvl w:val="2"/>
    </w:pPr>
    <w:rPr>
      <w:rFonts w:eastAsia="Times New Roman" w:cs="Mangal"/>
      <w:bCs/>
      <w:i/>
      <w:szCs w:val="21"/>
    </w:rPr>
  </w:style>
  <w:style w:type="paragraph" w:styleId="Heading4">
    <w:name w:val="heading 4"/>
    <w:basedOn w:val="Normal"/>
    <w:next w:val="Normal"/>
    <w:link w:val="Heading4Char"/>
    <w:rsid w:val="00071FA8"/>
    <w:pPr>
      <w:keepNext/>
      <w:keepLines/>
      <w:numPr>
        <w:ilvl w:val="3"/>
        <w:numId w:val="1"/>
      </w:numPr>
      <w:spacing w:before="240"/>
      <w:outlineLvl w:val="3"/>
    </w:pPr>
    <w:rPr>
      <w:rFonts w:eastAsiaTheme="majorEastAsia" w:cs="Mangal"/>
      <w:bCs/>
      <w:iCs/>
    </w:rPr>
  </w:style>
  <w:style w:type="paragraph" w:styleId="Heading5">
    <w:name w:val="heading 5"/>
    <w:basedOn w:val="Normal"/>
    <w:next w:val="Normal"/>
    <w:link w:val="Heading5Char"/>
    <w:rsid w:val="00246B5A"/>
    <w:pPr>
      <w:keepNext/>
      <w:keepLines/>
      <w:numPr>
        <w:ilvl w:val="4"/>
        <w:numId w:val="1"/>
      </w:numPr>
      <w:spacing w:before="240"/>
      <w:outlineLvl w:val="4"/>
    </w:pPr>
    <w:rPr>
      <w:rFonts w:eastAsiaTheme="majorEastAsia" w:cs="Mangal"/>
      <w:szCs w:val="18"/>
    </w:rPr>
  </w:style>
  <w:style w:type="paragraph" w:styleId="Heading6">
    <w:name w:val="heading 6"/>
    <w:basedOn w:val="Normal"/>
    <w:next w:val="Normal"/>
    <w:link w:val="Heading6Char"/>
    <w:rsid w:val="00246B5A"/>
    <w:pPr>
      <w:keepNext/>
      <w:keepLines/>
      <w:numPr>
        <w:ilvl w:val="5"/>
        <w:numId w:val="1"/>
      </w:numPr>
      <w:spacing w:before="240"/>
      <w:outlineLvl w:val="5"/>
    </w:pPr>
    <w:rPr>
      <w:rFonts w:eastAsiaTheme="majorEastAsia" w:cs="Mangal"/>
      <w:iCs/>
      <w:szCs w:val="18"/>
    </w:rPr>
  </w:style>
  <w:style w:type="paragraph" w:styleId="Heading7">
    <w:name w:val="heading 7"/>
    <w:basedOn w:val="Normal"/>
    <w:next w:val="Normal"/>
    <w:link w:val="Heading7Char"/>
    <w:rsid w:val="00246B5A"/>
    <w:pPr>
      <w:keepNext/>
      <w:keepLines/>
      <w:numPr>
        <w:ilvl w:val="6"/>
        <w:numId w:val="1"/>
      </w:numPr>
      <w:spacing w:before="240"/>
      <w:outlineLvl w:val="6"/>
    </w:pPr>
    <w:rPr>
      <w:rFonts w:eastAsiaTheme="majorEastAsia" w:cs="Mangal"/>
      <w:iCs/>
      <w:szCs w:val="18"/>
    </w:rPr>
  </w:style>
  <w:style w:type="paragraph" w:styleId="Heading8">
    <w:name w:val="heading 8"/>
    <w:basedOn w:val="Normal"/>
    <w:next w:val="Normal"/>
    <w:link w:val="Heading8Char"/>
    <w:rsid w:val="00246B5A"/>
    <w:pPr>
      <w:keepNext/>
      <w:keepLines/>
      <w:numPr>
        <w:ilvl w:val="7"/>
        <w:numId w:val="1"/>
      </w:numPr>
      <w:spacing w:before="240"/>
      <w:outlineLvl w:val="7"/>
    </w:pPr>
    <w:rPr>
      <w:rFonts w:eastAsiaTheme="majorEastAsia" w:cs="Mangal"/>
      <w:szCs w:val="18"/>
    </w:rPr>
  </w:style>
  <w:style w:type="paragraph" w:styleId="Heading9">
    <w:name w:val="heading 9"/>
    <w:basedOn w:val="Normal"/>
    <w:next w:val="Normal"/>
    <w:link w:val="Heading9Char"/>
    <w:rsid w:val="00246B5A"/>
    <w:pPr>
      <w:keepNext/>
      <w:keepLines/>
      <w:numPr>
        <w:ilvl w:val="8"/>
        <w:numId w:val="1"/>
      </w:numPr>
      <w:spacing w:before="240"/>
      <w:outlineLvl w:val="8"/>
    </w:pPr>
    <w:rPr>
      <w:rFonts w:eastAsiaTheme="majorEastAsia" w:cs="Mangal"/>
      <w:iCs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uiPriority w:val="99"/>
    <w:unhideWhenUsed/>
    <w:qFormat/>
    <w:rsid w:val="00E81191"/>
    <w:pPr>
      <w:widowControl w:val="0"/>
      <w:suppressAutoHyphens/>
      <w:autoSpaceDN w:val="0"/>
      <w:spacing w:line="240" w:lineRule="exact"/>
      <w:textAlignment w:val="baseline"/>
    </w:pPr>
    <w:rPr>
      <w:rFonts w:ascii="Verdana" w:hAnsi="Verdana"/>
      <w:kern w:val="3"/>
      <w:sz w:val="18"/>
      <w:szCs w:val="24"/>
      <w:lang w:eastAsia="zh-CN" w:bidi="hi-IN"/>
    </w:rPr>
  </w:style>
  <w:style w:type="paragraph" w:customStyle="1" w:styleId="Heading">
    <w:name w:val="Heading"/>
    <w:basedOn w:val="Standard"/>
    <w:next w:val="Textbody"/>
    <w:uiPriority w:val="4"/>
    <w:rsid w:val="00E81191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uiPriority w:val="4"/>
    <w:rsid w:val="00E81191"/>
    <w:pPr>
      <w:spacing w:after="120"/>
    </w:pPr>
  </w:style>
  <w:style w:type="paragraph" w:styleId="List">
    <w:name w:val="List"/>
    <w:basedOn w:val="Textbody"/>
    <w:uiPriority w:val="4"/>
    <w:rsid w:val="00E81191"/>
  </w:style>
  <w:style w:type="paragraph" w:customStyle="1" w:styleId="Caption1">
    <w:name w:val="Caption1"/>
    <w:basedOn w:val="Standard"/>
    <w:uiPriority w:val="4"/>
    <w:rsid w:val="00E81191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uiPriority w:val="4"/>
    <w:rsid w:val="00E81191"/>
    <w:pPr>
      <w:suppressLineNumbers/>
    </w:pPr>
  </w:style>
  <w:style w:type="paragraph" w:customStyle="1" w:styleId="Heading11">
    <w:name w:val="Heading 11"/>
    <w:basedOn w:val="Heading"/>
    <w:next w:val="Textbody"/>
    <w:uiPriority w:val="4"/>
    <w:rsid w:val="00E81191"/>
    <w:pPr>
      <w:pageBreakBefore/>
      <w:spacing w:before="340" w:after="170"/>
      <w:ind w:left="-850"/>
    </w:pPr>
    <w:rPr>
      <w:b/>
      <w:bCs/>
      <w:sz w:val="40"/>
    </w:rPr>
  </w:style>
  <w:style w:type="paragraph" w:customStyle="1" w:styleId="Heading21">
    <w:name w:val="Heading 21"/>
    <w:basedOn w:val="Heading"/>
    <w:next w:val="Textbody"/>
    <w:uiPriority w:val="4"/>
    <w:rsid w:val="00E81191"/>
    <w:pPr>
      <w:spacing w:before="340" w:after="170"/>
      <w:ind w:left="-850"/>
    </w:pPr>
    <w:rPr>
      <w:b/>
      <w:bCs/>
      <w:i/>
      <w:iCs/>
      <w:sz w:val="32"/>
    </w:rPr>
  </w:style>
  <w:style w:type="paragraph" w:customStyle="1" w:styleId="Heading31">
    <w:name w:val="Heading 31"/>
    <w:basedOn w:val="Heading"/>
    <w:next w:val="Textbody"/>
    <w:uiPriority w:val="4"/>
    <w:rsid w:val="00E81191"/>
    <w:pPr>
      <w:spacing w:before="340" w:after="170"/>
      <w:ind w:left="-850"/>
    </w:pPr>
    <w:rPr>
      <w:b/>
      <w:bCs/>
    </w:rPr>
  </w:style>
  <w:style w:type="paragraph" w:styleId="Title">
    <w:name w:val="Title"/>
    <w:basedOn w:val="Heading"/>
    <w:next w:val="Subtitle"/>
    <w:uiPriority w:val="4"/>
    <w:rsid w:val="00E81191"/>
    <w:rPr>
      <w:b/>
      <w:bCs/>
      <w:sz w:val="48"/>
      <w:szCs w:val="36"/>
    </w:rPr>
  </w:style>
  <w:style w:type="paragraph" w:styleId="Subtitle">
    <w:name w:val="Subtitle"/>
    <w:basedOn w:val="Heading"/>
    <w:next w:val="Textbody"/>
    <w:uiPriority w:val="4"/>
    <w:rsid w:val="00E81191"/>
    <w:pPr>
      <w:jc w:val="center"/>
    </w:pPr>
    <w:rPr>
      <w:i/>
      <w:iCs/>
    </w:rPr>
  </w:style>
  <w:style w:type="paragraph" w:customStyle="1" w:styleId="ContentsHeading">
    <w:name w:val="Contents Heading"/>
    <w:basedOn w:val="Heading"/>
    <w:uiPriority w:val="4"/>
    <w:rsid w:val="00E81191"/>
    <w:pPr>
      <w:suppressLineNumbers/>
    </w:pPr>
    <w:rPr>
      <w:b/>
      <w:bCs/>
      <w:sz w:val="36"/>
      <w:szCs w:val="32"/>
    </w:rPr>
  </w:style>
  <w:style w:type="paragraph" w:customStyle="1" w:styleId="Contents1">
    <w:name w:val="Contents 1"/>
    <w:basedOn w:val="Index"/>
    <w:uiPriority w:val="4"/>
    <w:rsid w:val="00E81191"/>
    <w:pPr>
      <w:tabs>
        <w:tab w:val="right" w:leader="dot" w:pos="9637"/>
      </w:tabs>
      <w:spacing w:before="170"/>
    </w:pPr>
    <w:rPr>
      <w:sz w:val="26"/>
    </w:rPr>
  </w:style>
  <w:style w:type="paragraph" w:customStyle="1" w:styleId="Contents2">
    <w:name w:val="Contents 2"/>
    <w:basedOn w:val="Index"/>
    <w:uiPriority w:val="4"/>
    <w:rsid w:val="00E81191"/>
    <w:pPr>
      <w:tabs>
        <w:tab w:val="right" w:leader="dot" w:pos="9637"/>
      </w:tabs>
      <w:spacing w:before="57"/>
      <w:ind w:left="283"/>
    </w:pPr>
  </w:style>
  <w:style w:type="paragraph" w:customStyle="1" w:styleId="Contents3">
    <w:name w:val="Contents 3"/>
    <w:basedOn w:val="Index"/>
    <w:uiPriority w:val="4"/>
    <w:rsid w:val="00E81191"/>
    <w:pPr>
      <w:tabs>
        <w:tab w:val="right" w:leader="dot" w:pos="9921"/>
      </w:tabs>
      <w:ind w:left="850"/>
    </w:pPr>
  </w:style>
  <w:style w:type="paragraph" w:customStyle="1" w:styleId="TableContents">
    <w:name w:val="Table Contents"/>
    <w:basedOn w:val="Standard"/>
    <w:uiPriority w:val="4"/>
    <w:rsid w:val="00E81191"/>
    <w:pPr>
      <w:suppressLineNumbers/>
    </w:pPr>
  </w:style>
  <w:style w:type="paragraph" w:customStyle="1" w:styleId="Retouradres-Huisstijl">
    <w:name w:val="Retouradres - Huisstijl"/>
    <w:basedOn w:val="Standard"/>
    <w:next w:val="Rubricering-Huisstijl"/>
    <w:uiPriority w:val="4"/>
    <w:rsid w:val="00E81191"/>
    <w:pPr>
      <w:spacing w:after="283" w:line="180" w:lineRule="exact"/>
    </w:pPr>
    <w:rPr>
      <w:sz w:val="13"/>
    </w:rPr>
  </w:style>
  <w:style w:type="paragraph" w:customStyle="1" w:styleId="Rubricering-Huisstijl">
    <w:name w:val="Rubricering - Huisstijl"/>
    <w:basedOn w:val="Standard"/>
    <w:next w:val="Toezendgegevens-Huisstijl"/>
    <w:uiPriority w:val="4"/>
    <w:rsid w:val="006460B6"/>
    <w:pPr>
      <w:spacing w:line="180" w:lineRule="exact"/>
    </w:pPr>
    <w:rPr>
      <w:b/>
      <w:caps/>
      <w:sz w:val="13"/>
    </w:rPr>
  </w:style>
  <w:style w:type="paragraph" w:customStyle="1" w:styleId="Toezendgegevens-Huisstijl">
    <w:name w:val="Toezendgegevens - Huisstijl"/>
    <w:basedOn w:val="Standard"/>
    <w:uiPriority w:val="4"/>
    <w:rsid w:val="00E81191"/>
  </w:style>
  <w:style w:type="paragraph" w:customStyle="1" w:styleId="Datumenbetreft-Huisstijl">
    <w:name w:val="Datum en betreft - Huisstijl"/>
    <w:basedOn w:val="Standard"/>
    <w:uiPriority w:val="4"/>
    <w:rsid w:val="00E81191"/>
    <w:pPr>
      <w:tabs>
        <w:tab w:val="left" w:pos="1117"/>
      </w:tabs>
    </w:pPr>
  </w:style>
  <w:style w:type="paragraph" w:customStyle="1" w:styleId="Aanhef-Huisstijl">
    <w:name w:val="Aanhef - Huisstijl"/>
    <w:basedOn w:val="Standard"/>
    <w:next w:val="Standard"/>
    <w:uiPriority w:val="4"/>
    <w:rsid w:val="00E81191"/>
    <w:pPr>
      <w:spacing w:before="280" w:after="240"/>
    </w:pPr>
  </w:style>
  <w:style w:type="paragraph" w:customStyle="1" w:styleId="Slotzin-Huisstijl">
    <w:name w:val="Slotzin - Huisstijl"/>
    <w:basedOn w:val="Standard"/>
    <w:next w:val="Ondertekening-Huisstijl"/>
    <w:uiPriority w:val="4"/>
    <w:rsid w:val="00E81191"/>
    <w:pPr>
      <w:spacing w:before="240"/>
    </w:pPr>
  </w:style>
  <w:style w:type="paragraph" w:customStyle="1" w:styleId="Header1">
    <w:name w:val="Header1"/>
    <w:basedOn w:val="Standard"/>
    <w:uiPriority w:val="4"/>
    <w:rsid w:val="00E81191"/>
    <w:pPr>
      <w:suppressLineNumbers/>
      <w:tabs>
        <w:tab w:val="center" w:pos="3742"/>
        <w:tab w:val="right" w:pos="7484"/>
      </w:tabs>
    </w:pPr>
  </w:style>
  <w:style w:type="paragraph" w:customStyle="1" w:styleId="Framecontents">
    <w:name w:val="Frame contents"/>
    <w:basedOn w:val="Textbody"/>
    <w:uiPriority w:val="4"/>
    <w:rsid w:val="00E81191"/>
  </w:style>
  <w:style w:type="paragraph" w:customStyle="1" w:styleId="Afzendgegevenskop-Huisstijl">
    <w:name w:val="Afzendgegevens kop - Huisstijl"/>
    <w:basedOn w:val="Standard"/>
    <w:uiPriority w:val="4"/>
    <w:rsid w:val="00E81191"/>
    <w:pPr>
      <w:spacing w:line="180" w:lineRule="exact"/>
    </w:pPr>
    <w:rPr>
      <w:b/>
      <w:sz w:val="13"/>
    </w:rPr>
  </w:style>
  <w:style w:type="paragraph" w:customStyle="1" w:styleId="Afzendgegevens-Huisstijl">
    <w:name w:val="Afzendgegevens - Huisstijl"/>
    <w:basedOn w:val="Standard"/>
    <w:uiPriority w:val="4"/>
    <w:rsid w:val="00E81191"/>
    <w:pPr>
      <w:tabs>
        <w:tab w:val="left" w:pos="170"/>
      </w:tabs>
      <w:spacing w:line="180" w:lineRule="exact"/>
    </w:pPr>
    <w:rPr>
      <w:sz w:val="13"/>
    </w:rPr>
  </w:style>
  <w:style w:type="paragraph" w:customStyle="1" w:styleId="AfzendgegevensW1-Huisstijl">
    <w:name w:val="Afzendgegevens W1 - Huisstijl"/>
    <w:basedOn w:val="Afzendgegevens-Huisstijl"/>
    <w:uiPriority w:val="4"/>
    <w:rsid w:val="00E81191"/>
    <w:pPr>
      <w:spacing w:before="90"/>
    </w:pPr>
  </w:style>
  <w:style w:type="paragraph" w:customStyle="1" w:styleId="ReferentiegegevenskopW1-Huisstijl">
    <w:name w:val="Referentiegegevens kop W1 - Huisstijl"/>
    <w:basedOn w:val="Standard"/>
    <w:next w:val="Referentiegegevens-Huisstijl"/>
    <w:uiPriority w:val="4"/>
    <w:rsid w:val="00E81191"/>
    <w:pPr>
      <w:spacing w:before="90" w:line="180" w:lineRule="exact"/>
    </w:pPr>
    <w:rPr>
      <w:b/>
      <w:sz w:val="13"/>
    </w:rPr>
  </w:style>
  <w:style w:type="paragraph" w:customStyle="1" w:styleId="Referentiegegevens-Huisstijl">
    <w:name w:val="Referentiegegevens - Huisstijl"/>
    <w:basedOn w:val="Standard"/>
    <w:uiPriority w:val="4"/>
    <w:rsid w:val="00E81191"/>
    <w:pPr>
      <w:spacing w:line="180" w:lineRule="exact"/>
    </w:pPr>
    <w:rPr>
      <w:sz w:val="13"/>
    </w:rPr>
  </w:style>
  <w:style w:type="paragraph" w:customStyle="1" w:styleId="ReferentiegegevenskopW2-Huisstijl">
    <w:name w:val="Referentiegegevens kop W2 - Huisstijl"/>
    <w:basedOn w:val="Standard"/>
    <w:next w:val="Referentiegegevens-Huisstijl"/>
    <w:uiPriority w:val="4"/>
    <w:rsid w:val="00E81191"/>
    <w:pPr>
      <w:spacing w:before="270" w:line="180" w:lineRule="exact"/>
    </w:pPr>
    <w:rPr>
      <w:b/>
      <w:sz w:val="13"/>
    </w:rPr>
  </w:style>
  <w:style w:type="paragraph" w:customStyle="1" w:styleId="Algemenevoorwaarden-Huisstijl">
    <w:name w:val="Algemene voorwaarden - Huisstijl"/>
    <w:basedOn w:val="Standard"/>
    <w:uiPriority w:val="4"/>
    <w:rsid w:val="00E81191"/>
    <w:pPr>
      <w:spacing w:before="90" w:line="180" w:lineRule="exact"/>
    </w:pPr>
    <w:rPr>
      <w:i/>
      <w:sz w:val="13"/>
    </w:rPr>
  </w:style>
  <w:style w:type="paragraph" w:customStyle="1" w:styleId="Ondertekening-Huisstijl">
    <w:name w:val="Ondertekening - Huisstijl"/>
    <w:basedOn w:val="Standard"/>
    <w:next w:val="Ondertekeningvervolg-Huisstijl"/>
    <w:uiPriority w:val="4"/>
    <w:rsid w:val="00E81191"/>
    <w:pPr>
      <w:spacing w:before="960"/>
    </w:pPr>
  </w:style>
  <w:style w:type="paragraph" w:customStyle="1" w:styleId="Ondertekeningvervolg-Huisstijl">
    <w:name w:val="Ondertekening vervolg - Huisstijl"/>
    <w:basedOn w:val="Ondertekening-Huisstijl"/>
    <w:uiPriority w:val="4"/>
    <w:rsid w:val="00E81191"/>
    <w:pPr>
      <w:spacing w:before="0"/>
    </w:pPr>
  </w:style>
  <w:style w:type="paragraph" w:customStyle="1" w:styleId="Footer1">
    <w:name w:val="Footer1"/>
    <w:basedOn w:val="Standard"/>
    <w:uiPriority w:val="4"/>
    <w:rsid w:val="00E81191"/>
    <w:pPr>
      <w:suppressLineNumbers/>
      <w:tabs>
        <w:tab w:val="center" w:pos="3742"/>
        <w:tab w:val="right" w:pos="7484"/>
      </w:tabs>
    </w:pPr>
  </w:style>
  <w:style w:type="paragraph" w:customStyle="1" w:styleId="Paginanummer-Huisstijl">
    <w:name w:val="Paginanummer - Huisstijl"/>
    <w:basedOn w:val="Standard"/>
    <w:uiPriority w:val="4"/>
    <w:rsid w:val="00E81191"/>
    <w:pPr>
      <w:spacing w:line="240" w:lineRule="auto"/>
    </w:pPr>
    <w:rPr>
      <w:sz w:val="13"/>
    </w:rPr>
  </w:style>
  <w:style w:type="character" w:customStyle="1" w:styleId="Placeholder">
    <w:name w:val="Placeholder"/>
    <w:uiPriority w:val="4"/>
    <w:rsid w:val="00E81191"/>
    <w:rPr>
      <w:smallCaps/>
      <w:color w:val="008080"/>
      <w:u w:val="dotted"/>
    </w:rPr>
  </w:style>
  <w:style w:type="character" w:customStyle="1" w:styleId="NumberingSymbols">
    <w:name w:val="Numbering Symbols"/>
    <w:uiPriority w:val="4"/>
    <w:rsid w:val="00E81191"/>
    <w:rPr>
      <w:rFonts w:ascii="Verdana" w:hAnsi="Verdana"/>
      <w:sz w:val="18"/>
    </w:rPr>
  </w:style>
  <w:style w:type="character" w:customStyle="1" w:styleId="BulletSymbols">
    <w:name w:val="Bullet Symbols"/>
    <w:uiPriority w:val="4"/>
    <w:rsid w:val="00E81191"/>
    <w:rPr>
      <w:rFonts w:ascii="Verdana" w:eastAsia="OpenSymbol" w:hAnsi="Verdana" w:cs="OpenSymbol"/>
      <w:sz w:val="26"/>
    </w:rPr>
  </w:style>
  <w:style w:type="character" w:customStyle="1" w:styleId="Aankruisvakken-Huisstijl">
    <w:name w:val="Aankruisvakken - Huisstijl"/>
    <w:uiPriority w:val="4"/>
    <w:rsid w:val="00E81191"/>
    <w:rPr>
      <w:rFonts w:ascii="Verdana" w:hAnsi="Verdana"/>
      <w:sz w:val="26"/>
    </w:rPr>
  </w:style>
  <w:style w:type="paragraph" w:styleId="Header">
    <w:name w:val="header"/>
    <w:basedOn w:val="Normal"/>
    <w:link w:val="HeaderChar"/>
    <w:uiPriority w:val="99"/>
    <w:unhideWhenUsed/>
    <w:rsid w:val="00E81191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81191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E81191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E81191"/>
    <w:rPr>
      <w:rFonts w:cs="Mangal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1191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191"/>
    <w:rPr>
      <w:rFonts w:ascii="Tahoma" w:hAnsi="Tahoma" w:cs="Mangal"/>
      <w:sz w:val="16"/>
      <w:szCs w:val="14"/>
    </w:rPr>
  </w:style>
  <w:style w:type="paragraph" w:customStyle="1" w:styleId="AfzendgegevenskopW1-Huisstijl">
    <w:name w:val="Afzendgegevens kop W1 - Huisstijl"/>
    <w:basedOn w:val="Afzendgegevenskop-Huisstijl"/>
    <w:uiPriority w:val="4"/>
    <w:rsid w:val="00E81191"/>
    <w:pPr>
      <w:spacing w:before="90"/>
    </w:pPr>
  </w:style>
  <w:style w:type="paragraph" w:customStyle="1" w:styleId="AfzendgegevensC-Huisstijl">
    <w:name w:val="Afzendgegevens C - Huisstijl"/>
    <w:basedOn w:val="Afzendgegevens-Huisstijl"/>
    <w:uiPriority w:val="4"/>
    <w:rsid w:val="00E81191"/>
    <w:rPr>
      <w:i/>
    </w:rPr>
  </w:style>
  <w:style w:type="paragraph" w:customStyle="1" w:styleId="AfzendgegevensMdtn-Huisstijl">
    <w:name w:val="Afzendgegevens Mdtn - Huisstijl"/>
    <w:basedOn w:val="Afzendgegevens-Huisstijl"/>
    <w:uiPriority w:val="4"/>
    <w:rsid w:val="00E81191"/>
    <w:pPr>
      <w:tabs>
        <w:tab w:val="clear" w:pos="170"/>
        <w:tab w:val="left" w:pos="482"/>
      </w:tabs>
    </w:pPr>
  </w:style>
  <w:style w:type="paragraph" w:customStyle="1" w:styleId="TitelDocumentnaam-Huisstijl">
    <w:name w:val="Titel/Documentnaam - Huisstijl"/>
    <w:basedOn w:val="Aanhef-Huisstijl"/>
    <w:uiPriority w:val="4"/>
    <w:rsid w:val="00E81191"/>
    <w:pPr>
      <w:spacing w:before="60" w:after="320"/>
    </w:pPr>
    <w:rPr>
      <w:b/>
      <w:sz w:val="24"/>
    </w:rPr>
  </w:style>
  <w:style w:type="paragraph" w:customStyle="1" w:styleId="Versie-Huisstijl">
    <w:name w:val="Versie - Huisstijl"/>
    <w:basedOn w:val="TitelDocumentnaam-Huisstijl"/>
    <w:uiPriority w:val="4"/>
    <w:rsid w:val="00E81191"/>
    <w:pPr>
      <w:spacing w:after="360"/>
    </w:pPr>
    <w:rPr>
      <w:b w:val="0"/>
      <w:sz w:val="18"/>
    </w:rPr>
  </w:style>
  <w:style w:type="paragraph" w:customStyle="1" w:styleId="Titel-Huisstijl">
    <w:name w:val="Titel - Huisstijl"/>
    <w:basedOn w:val="Standard"/>
    <w:next w:val="Normal"/>
    <w:uiPriority w:val="4"/>
    <w:rsid w:val="00E81191"/>
    <w:pPr>
      <w:spacing w:after="740"/>
    </w:pPr>
    <w:rPr>
      <w:sz w:val="24"/>
    </w:rPr>
  </w:style>
  <w:style w:type="table" w:styleId="TableGrid">
    <w:name w:val="Table Grid"/>
    <w:basedOn w:val="TableNormal"/>
    <w:uiPriority w:val="59"/>
    <w:rsid w:val="00E8119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ubtitel-Huisstijl">
    <w:name w:val="Subtitel - Huisstijl"/>
    <w:uiPriority w:val="4"/>
    <w:qFormat/>
    <w:rsid w:val="00E81191"/>
    <w:pPr>
      <w:widowControl w:val="0"/>
      <w:suppressAutoHyphens/>
      <w:autoSpaceDN w:val="0"/>
      <w:spacing w:before="240" w:after="360"/>
      <w:textAlignment w:val="baseline"/>
    </w:pPr>
    <w:rPr>
      <w:rFonts w:ascii="Verdana" w:hAnsi="Verdana"/>
      <w:noProof/>
      <w:kern w:val="3"/>
      <w:sz w:val="24"/>
      <w:szCs w:val="24"/>
      <w:lang w:eastAsia="zh-CN" w:bidi="hi-IN"/>
    </w:rPr>
  </w:style>
  <w:style w:type="paragraph" w:customStyle="1" w:styleId="Extrasubtitel-Huisstijl">
    <w:name w:val="Extra subtitel - Huisstijl"/>
    <w:basedOn w:val="TitelDocumentnaam-Huisstijl"/>
    <w:uiPriority w:val="4"/>
    <w:rsid w:val="00E81191"/>
    <w:pPr>
      <w:spacing w:after="300"/>
    </w:pPr>
    <w:rPr>
      <w:b w:val="0"/>
      <w:noProof/>
    </w:rPr>
  </w:style>
  <w:style w:type="paragraph" w:customStyle="1" w:styleId="Colofon-Huisstijl">
    <w:name w:val="Colofon - Huisstijl"/>
    <w:basedOn w:val="Standard"/>
    <w:uiPriority w:val="4"/>
    <w:rsid w:val="00E81191"/>
  </w:style>
  <w:style w:type="paragraph" w:customStyle="1" w:styleId="ColofonCursief-Huisstijl">
    <w:name w:val="Colofon Cursief - Huisstijl"/>
    <w:basedOn w:val="Colofon-Huisstijl"/>
    <w:uiPriority w:val="4"/>
    <w:rsid w:val="00E81191"/>
    <w:rPr>
      <w:i/>
      <w:noProof/>
    </w:rPr>
  </w:style>
  <w:style w:type="paragraph" w:customStyle="1" w:styleId="koptekst-Huisstijl">
    <w:name w:val="koptekst - Huisstijl"/>
    <w:basedOn w:val="Standard"/>
    <w:uiPriority w:val="4"/>
    <w:qFormat/>
    <w:rsid w:val="00E81191"/>
    <w:rPr>
      <w:sz w:val="13"/>
    </w:rPr>
  </w:style>
  <w:style w:type="character" w:styleId="SubtleReference">
    <w:name w:val="Subtle Reference"/>
    <w:basedOn w:val="DefaultParagraphFont"/>
    <w:uiPriority w:val="31"/>
    <w:qFormat/>
    <w:rsid w:val="00E81191"/>
    <w:rPr>
      <w:smallCaps/>
      <w:color w:val="C0504D"/>
      <w:u w:val="single"/>
    </w:rPr>
  </w:style>
  <w:style w:type="character" w:customStyle="1" w:styleId="Koptekststatus-Huisstijl">
    <w:name w:val="Koptekst status - Huisstijl"/>
    <w:uiPriority w:val="5"/>
    <w:rsid w:val="00E81191"/>
    <w:rPr>
      <w:rFonts w:ascii="Verdana" w:hAnsi="Verdana"/>
      <w:caps/>
      <w:sz w:val="13"/>
    </w:rPr>
  </w:style>
  <w:style w:type="character" w:customStyle="1" w:styleId="Heading1Char">
    <w:name w:val="Heading 1 Char"/>
    <w:basedOn w:val="DefaultParagraphFont"/>
    <w:link w:val="Heading1"/>
    <w:rsid w:val="00441A87"/>
    <w:rPr>
      <w:rFonts w:ascii="Verdana" w:eastAsia="Times New Roman" w:hAnsi="Verdana" w:cs="Mangal"/>
      <w:b/>
      <w:bCs/>
      <w:kern w:val="3"/>
      <w:sz w:val="24"/>
      <w:szCs w:val="25"/>
      <w:lang w:eastAsia="zh-CN" w:bidi="hi-IN"/>
    </w:rPr>
  </w:style>
  <w:style w:type="paragraph" w:styleId="TOC1">
    <w:name w:val="toc 1"/>
    <w:basedOn w:val="Normal"/>
    <w:next w:val="Normal"/>
    <w:autoRedefine/>
    <w:uiPriority w:val="39"/>
    <w:unhideWhenUsed/>
    <w:rsid w:val="000561EF"/>
    <w:pPr>
      <w:spacing w:before="120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8119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rsid w:val="00071FA8"/>
    <w:rPr>
      <w:rFonts w:ascii="Verdana" w:eastAsia="Times New Roman" w:hAnsi="Verdana" w:cs="Mangal"/>
      <w:b/>
      <w:bCs/>
      <w:kern w:val="3"/>
      <w:sz w:val="18"/>
      <w:szCs w:val="23"/>
      <w:lang w:eastAsia="zh-CN" w:bidi="hi-IN"/>
    </w:rPr>
  </w:style>
  <w:style w:type="character" w:customStyle="1" w:styleId="Heading3Char">
    <w:name w:val="Heading 3 Char"/>
    <w:basedOn w:val="DefaultParagraphFont"/>
    <w:link w:val="Heading3"/>
    <w:rsid w:val="00071FA8"/>
    <w:rPr>
      <w:rFonts w:ascii="Verdana" w:eastAsia="Times New Roman" w:hAnsi="Verdana" w:cs="Mangal"/>
      <w:bCs/>
      <w:i/>
      <w:kern w:val="3"/>
      <w:sz w:val="18"/>
      <w:szCs w:val="21"/>
      <w:lang w:eastAsia="zh-CN" w:bidi="hi-IN"/>
    </w:rPr>
  </w:style>
  <w:style w:type="paragraph" w:styleId="TOC2">
    <w:name w:val="toc 2"/>
    <w:basedOn w:val="Normal"/>
    <w:next w:val="Normal"/>
    <w:autoRedefine/>
    <w:uiPriority w:val="39"/>
    <w:unhideWhenUsed/>
    <w:rsid w:val="000561EF"/>
    <w:pPr>
      <w:ind w:left="180"/>
    </w:pPr>
    <w:rPr>
      <w:rFonts w:asciiTheme="minorHAnsi" w:hAnsiTheme="minorHAnsi" w:cstheme="minorHAnsi"/>
      <w:smallCaps/>
      <w:sz w:val="20"/>
      <w:szCs w:val="20"/>
    </w:rPr>
  </w:style>
  <w:style w:type="numbering" w:customStyle="1" w:styleId="Kopstijlen">
    <w:name w:val="Kopstijlen"/>
    <w:basedOn w:val="NoList"/>
    <w:rsid w:val="00843979"/>
  </w:style>
  <w:style w:type="paragraph" w:customStyle="1" w:styleId="Kop2-Bijlage">
    <w:name w:val="Kop 2 - Bijlage"/>
    <w:basedOn w:val="Heading2"/>
    <w:next w:val="Normal"/>
    <w:link w:val="Kop2-BijlageChar"/>
    <w:uiPriority w:val="1"/>
    <w:qFormat/>
    <w:rsid w:val="005B3F7A"/>
    <w:pPr>
      <w:numPr>
        <w:numId w:val="5"/>
      </w:numPr>
    </w:pPr>
  </w:style>
  <w:style w:type="character" w:customStyle="1" w:styleId="Kop2-BijlageChar">
    <w:name w:val="Kop 2 - Bijlage Char"/>
    <w:basedOn w:val="Heading2Char"/>
    <w:link w:val="Kop2-Bijlage"/>
    <w:uiPriority w:val="1"/>
    <w:rsid w:val="005B3F7A"/>
    <w:rPr>
      <w:rFonts w:ascii="Verdana" w:eastAsia="Times New Roman" w:hAnsi="Verdana" w:cs="Mangal"/>
      <w:b/>
      <w:bCs/>
      <w:kern w:val="3"/>
      <w:sz w:val="18"/>
      <w:szCs w:val="23"/>
      <w:lang w:eastAsia="zh-CN" w:bidi="hi-IN"/>
    </w:rPr>
  </w:style>
  <w:style w:type="paragraph" w:customStyle="1" w:styleId="Inhoudsopgavekop-Huisstijl">
    <w:name w:val="Inhoudsopgave kop - Huisstijl"/>
    <w:basedOn w:val="Normal"/>
    <w:uiPriority w:val="4"/>
    <w:rsid w:val="00E81191"/>
    <w:pPr>
      <w:spacing w:after="720" w:line="300" w:lineRule="exact"/>
    </w:pPr>
    <w:rPr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0561EF"/>
    <w:pPr>
      <w:ind w:left="36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561EF"/>
    <w:pPr>
      <w:ind w:left="540"/>
    </w:pPr>
    <w:rPr>
      <w:rFonts w:asciiTheme="minorHAnsi" w:hAnsiTheme="minorHAnsi" w:cstheme="minorHAnsi"/>
      <w:szCs w:val="18"/>
    </w:rPr>
  </w:style>
  <w:style w:type="paragraph" w:customStyle="1" w:styleId="Sectieeinde-Huisstijl">
    <w:name w:val="Sectie einde - Huisstijl"/>
    <w:uiPriority w:val="4"/>
    <w:qFormat/>
    <w:rsid w:val="00E81191"/>
    <w:pPr>
      <w:widowControl w:val="0"/>
      <w:suppressAutoHyphens/>
      <w:autoSpaceDN w:val="0"/>
      <w:spacing w:before="1920"/>
      <w:textAlignment w:val="baseline"/>
    </w:pPr>
    <w:rPr>
      <w:rFonts w:ascii="Verdana" w:hAnsi="Verdana"/>
      <w:kern w:val="3"/>
      <w:sz w:val="18"/>
      <w:szCs w:val="24"/>
      <w:lang w:eastAsia="zh-CN" w:bidi="hi-IN"/>
    </w:rPr>
  </w:style>
  <w:style w:type="character" w:customStyle="1" w:styleId="Heading4Char">
    <w:name w:val="Heading 4 Char"/>
    <w:basedOn w:val="DefaultParagraphFont"/>
    <w:link w:val="Heading4"/>
    <w:rsid w:val="00071FA8"/>
    <w:rPr>
      <w:rFonts w:ascii="Verdana" w:eastAsiaTheme="majorEastAsia" w:hAnsi="Verdana" w:cs="Mangal"/>
      <w:bCs/>
      <w:iCs/>
      <w:kern w:val="3"/>
      <w:sz w:val="18"/>
      <w:szCs w:val="24"/>
      <w:lang w:eastAsia="zh-CN" w:bidi="hi-IN"/>
    </w:rPr>
  </w:style>
  <w:style w:type="paragraph" w:styleId="ListParagraph">
    <w:name w:val="List Paragraph"/>
    <w:basedOn w:val="Normal"/>
    <w:uiPriority w:val="34"/>
    <w:rsid w:val="003B30EF"/>
    <w:pPr>
      <w:ind w:left="720"/>
      <w:contextualSpacing/>
    </w:pPr>
    <w:rPr>
      <w:rFonts w:cs="Mangal"/>
    </w:rPr>
  </w:style>
  <w:style w:type="numbering" w:customStyle="1" w:styleId="Bullets">
    <w:name w:val="Bullets"/>
    <w:uiPriority w:val="99"/>
    <w:rsid w:val="0085694A"/>
    <w:pPr>
      <w:numPr>
        <w:numId w:val="2"/>
      </w:numPr>
    </w:pPr>
  </w:style>
  <w:style w:type="numbering" w:customStyle="1" w:styleId="Genummerdebullets">
    <w:name w:val="Genummerde bullets"/>
    <w:uiPriority w:val="99"/>
    <w:rsid w:val="0085694A"/>
    <w:pPr>
      <w:numPr>
        <w:numId w:val="3"/>
      </w:numPr>
    </w:pPr>
  </w:style>
  <w:style w:type="character" w:customStyle="1" w:styleId="Heading5Char">
    <w:name w:val="Heading 5 Char"/>
    <w:basedOn w:val="DefaultParagraphFont"/>
    <w:link w:val="Heading5"/>
    <w:rsid w:val="00246B5A"/>
    <w:rPr>
      <w:rFonts w:ascii="Verdana" w:eastAsiaTheme="majorEastAsia" w:hAnsi="Verdana" w:cs="Mangal"/>
      <w:kern w:val="3"/>
      <w:sz w:val="18"/>
      <w:szCs w:val="18"/>
      <w:lang w:eastAsia="zh-CN" w:bidi="hi-IN"/>
    </w:rPr>
  </w:style>
  <w:style w:type="character" w:customStyle="1" w:styleId="Heading6Char">
    <w:name w:val="Heading 6 Char"/>
    <w:basedOn w:val="DefaultParagraphFont"/>
    <w:link w:val="Heading6"/>
    <w:rsid w:val="00246B5A"/>
    <w:rPr>
      <w:rFonts w:ascii="Verdana" w:eastAsiaTheme="majorEastAsia" w:hAnsi="Verdana" w:cs="Mangal"/>
      <w:iCs/>
      <w:kern w:val="3"/>
      <w:sz w:val="18"/>
      <w:szCs w:val="18"/>
      <w:lang w:eastAsia="zh-CN" w:bidi="hi-IN"/>
    </w:rPr>
  </w:style>
  <w:style w:type="character" w:customStyle="1" w:styleId="Heading7Char">
    <w:name w:val="Heading 7 Char"/>
    <w:basedOn w:val="DefaultParagraphFont"/>
    <w:link w:val="Heading7"/>
    <w:rsid w:val="00246B5A"/>
    <w:rPr>
      <w:rFonts w:ascii="Verdana" w:eastAsiaTheme="majorEastAsia" w:hAnsi="Verdana" w:cs="Mangal"/>
      <w:iCs/>
      <w:kern w:val="3"/>
      <w:sz w:val="18"/>
      <w:szCs w:val="18"/>
      <w:lang w:eastAsia="zh-CN" w:bidi="hi-IN"/>
    </w:rPr>
  </w:style>
  <w:style w:type="character" w:customStyle="1" w:styleId="Heading8Char">
    <w:name w:val="Heading 8 Char"/>
    <w:basedOn w:val="DefaultParagraphFont"/>
    <w:link w:val="Heading8"/>
    <w:rsid w:val="00246B5A"/>
    <w:rPr>
      <w:rFonts w:ascii="Verdana" w:eastAsiaTheme="majorEastAsia" w:hAnsi="Verdana" w:cs="Mangal"/>
      <w:kern w:val="3"/>
      <w:sz w:val="18"/>
      <w:szCs w:val="18"/>
      <w:lang w:eastAsia="zh-CN" w:bidi="hi-IN"/>
    </w:rPr>
  </w:style>
  <w:style w:type="character" w:customStyle="1" w:styleId="Heading9Char">
    <w:name w:val="Heading 9 Char"/>
    <w:basedOn w:val="DefaultParagraphFont"/>
    <w:link w:val="Heading9"/>
    <w:rsid w:val="00246B5A"/>
    <w:rPr>
      <w:rFonts w:ascii="Verdana" w:eastAsiaTheme="majorEastAsia" w:hAnsi="Verdana" w:cs="Mangal"/>
      <w:iCs/>
      <w:kern w:val="3"/>
      <w:sz w:val="18"/>
      <w:szCs w:val="18"/>
      <w:lang w:eastAsia="zh-CN" w:bidi="hi-IN"/>
    </w:rPr>
  </w:style>
  <w:style w:type="paragraph" w:customStyle="1" w:styleId="Kop1-Bijlage">
    <w:name w:val="Kop 1 - Bijlage"/>
    <w:basedOn w:val="Heading1"/>
    <w:next w:val="Normal"/>
    <w:link w:val="Kop1-BijlageChar"/>
    <w:uiPriority w:val="1"/>
    <w:qFormat/>
    <w:rsid w:val="005B3F7A"/>
    <w:pPr>
      <w:numPr>
        <w:numId w:val="5"/>
      </w:numPr>
    </w:pPr>
  </w:style>
  <w:style w:type="numbering" w:customStyle="1" w:styleId="Kopstijlenbijlagen">
    <w:name w:val="Kopstijlen bijlagen"/>
    <w:uiPriority w:val="99"/>
    <w:rsid w:val="005B3F7A"/>
    <w:pPr>
      <w:numPr>
        <w:numId w:val="4"/>
      </w:numPr>
    </w:pPr>
  </w:style>
  <w:style w:type="character" w:customStyle="1" w:styleId="Kop1-BijlageChar">
    <w:name w:val="Kop 1 - Bijlage Char"/>
    <w:basedOn w:val="Heading1Char"/>
    <w:link w:val="Kop1-Bijlage"/>
    <w:uiPriority w:val="1"/>
    <w:rsid w:val="005B3F7A"/>
    <w:rPr>
      <w:rFonts w:ascii="Verdana" w:eastAsia="Times New Roman" w:hAnsi="Verdana" w:cs="Mangal"/>
      <w:b/>
      <w:bCs/>
      <w:kern w:val="3"/>
      <w:sz w:val="24"/>
      <w:szCs w:val="25"/>
      <w:lang w:eastAsia="zh-CN" w:bidi="hi-IN"/>
    </w:rPr>
  </w:style>
  <w:style w:type="paragraph" w:customStyle="1" w:styleId="Kop3-Bijlage">
    <w:name w:val="Kop 3 - Bijlage"/>
    <w:basedOn w:val="Heading3"/>
    <w:next w:val="Normal"/>
    <w:link w:val="Kop3-BijlageChar"/>
    <w:uiPriority w:val="1"/>
    <w:qFormat/>
    <w:rsid w:val="005B3F7A"/>
    <w:pPr>
      <w:numPr>
        <w:numId w:val="5"/>
      </w:numPr>
    </w:pPr>
  </w:style>
  <w:style w:type="paragraph" w:customStyle="1" w:styleId="Kop4-Bijlage">
    <w:name w:val="Kop 4 - Bijlage"/>
    <w:basedOn w:val="Heading4"/>
    <w:next w:val="Normal"/>
    <w:link w:val="Kop4-BijlageChar"/>
    <w:uiPriority w:val="1"/>
    <w:rsid w:val="005B3F7A"/>
    <w:pPr>
      <w:numPr>
        <w:numId w:val="5"/>
      </w:numPr>
    </w:pPr>
  </w:style>
  <w:style w:type="character" w:customStyle="1" w:styleId="Kop3-BijlageChar">
    <w:name w:val="Kop 3 - Bijlage Char"/>
    <w:basedOn w:val="Heading3Char"/>
    <w:link w:val="Kop3-Bijlage"/>
    <w:uiPriority w:val="1"/>
    <w:rsid w:val="005B3F7A"/>
    <w:rPr>
      <w:rFonts w:ascii="Verdana" w:eastAsia="Times New Roman" w:hAnsi="Verdana" w:cs="Mangal"/>
      <w:bCs/>
      <w:i/>
      <w:kern w:val="3"/>
      <w:sz w:val="18"/>
      <w:szCs w:val="21"/>
      <w:lang w:eastAsia="zh-CN" w:bidi="hi-IN"/>
    </w:rPr>
  </w:style>
  <w:style w:type="paragraph" w:customStyle="1" w:styleId="Kop5-Bijlage">
    <w:name w:val="Kop 5 - Bijlage"/>
    <w:basedOn w:val="Heading5"/>
    <w:next w:val="Normal"/>
    <w:link w:val="Kop5-BijlageChar"/>
    <w:uiPriority w:val="1"/>
    <w:rsid w:val="005B3F7A"/>
    <w:pPr>
      <w:numPr>
        <w:numId w:val="5"/>
      </w:numPr>
    </w:pPr>
  </w:style>
  <w:style w:type="character" w:customStyle="1" w:styleId="Kop4-BijlageChar">
    <w:name w:val="Kop 4 - Bijlage Char"/>
    <w:basedOn w:val="Heading4Char"/>
    <w:link w:val="Kop4-Bijlage"/>
    <w:uiPriority w:val="1"/>
    <w:rsid w:val="005B3F7A"/>
    <w:rPr>
      <w:rFonts w:ascii="Verdana" w:eastAsiaTheme="majorEastAsia" w:hAnsi="Verdana" w:cs="Mangal"/>
      <w:bCs/>
      <w:iCs/>
      <w:kern w:val="3"/>
      <w:sz w:val="18"/>
      <w:szCs w:val="24"/>
      <w:lang w:eastAsia="zh-CN" w:bidi="hi-IN"/>
    </w:rPr>
  </w:style>
  <w:style w:type="paragraph" w:customStyle="1" w:styleId="Kop6-Bijlage">
    <w:name w:val="Kop 6 - Bijlage"/>
    <w:basedOn w:val="Heading6"/>
    <w:next w:val="Normal"/>
    <w:link w:val="Kop6-BijlageChar"/>
    <w:uiPriority w:val="1"/>
    <w:rsid w:val="005B3F7A"/>
    <w:pPr>
      <w:numPr>
        <w:numId w:val="5"/>
      </w:numPr>
    </w:pPr>
  </w:style>
  <w:style w:type="character" w:customStyle="1" w:styleId="Kop5-BijlageChar">
    <w:name w:val="Kop 5 - Bijlage Char"/>
    <w:basedOn w:val="Heading5Char"/>
    <w:link w:val="Kop5-Bijlage"/>
    <w:uiPriority w:val="1"/>
    <w:rsid w:val="005B3F7A"/>
    <w:rPr>
      <w:rFonts w:ascii="Verdana" w:eastAsiaTheme="majorEastAsia" w:hAnsi="Verdana" w:cs="Mangal"/>
      <w:kern w:val="3"/>
      <w:sz w:val="18"/>
      <w:szCs w:val="18"/>
      <w:lang w:eastAsia="zh-CN" w:bidi="hi-IN"/>
    </w:rPr>
  </w:style>
  <w:style w:type="paragraph" w:customStyle="1" w:styleId="Kop7-Bijlage">
    <w:name w:val="Kop 7 - Bijlage"/>
    <w:basedOn w:val="Heading7"/>
    <w:next w:val="Normal"/>
    <w:link w:val="Kop7-BijlageChar"/>
    <w:uiPriority w:val="1"/>
    <w:rsid w:val="005B3F7A"/>
    <w:pPr>
      <w:numPr>
        <w:numId w:val="5"/>
      </w:numPr>
    </w:pPr>
  </w:style>
  <w:style w:type="character" w:customStyle="1" w:styleId="Kop6-BijlageChar">
    <w:name w:val="Kop 6 - Bijlage Char"/>
    <w:basedOn w:val="Heading6Char"/>
    <w:link w:val="Kop6-Bijlage"/>
    <w:uiPriority w:val="1"/>
    <w:rsid w:val="005B3F7A"/>
    <w:rPr>
      <w:rFonts w:ascii="Verdana" w:eastAsiaTheme="majorEastAsia" w:hAnsi="Verdana" w:cs="Mangal"/>
      <w:iCs/>
      <w:kern w:val="3"/>
      <w:sz w:val="18"/>
      <w:szCs w:val="18"/>
      <w:lang w:eastAsia="zh-CN" w:bidi="hi-IN"/>
    </w:rPr>
  </w:style>
  <w:style w:type="paragraph" w:customStyle="1" w:styleId="Kop8-Bijlage">
    <w:name w:val="Kop 8 - Bijlage"/>
    <w:basedOn w:val="Heading8"/>
    <w:next w:val="Normal"/>
    <w:link w:val="Kop8-BijlageChar"/>
    <w:uiPriority w:val="1"/>
    <w:rsid w:val="005B3F7A"/>
    <w:pPr>
      <w:numPr>
        <w:numId w:val="5"/>
      </w:numPr>
    </w:pPr>
  </w:style>
  <w:style w:type="character" w:customStyle="1" w:styleId="Kop7-BijlageChar">
    <w:name w:val="Kop 7 - Bijlage Char"/>
    <w:basedOn w:val="Heading7Char"/>
    <w:link w:val="Kop7-Bijlage"/>
    <w:uiPriority w:val="1"/>
    <w:rsid w:val="005B3F7A"/>
    <w:rPr>
      <w:rFonts w:ascii="Verdana" w:eastAsiaTheme="majorEastAsia" w:hAnsi="Verdana" w:cs="Mangal"/>
      <w:iCs/>
      <w:kern w:val="3"/>
      <w:sz w:val="18"/>
      <w:szCs w:val="18"/>
      <w:lang w:eastAsia="zh-CN" w:bidi="hi-IN"/>
    </w:rPr>
  </w:style>
  <w:style w:type="paragraph" w:customStyle="1" w:styleId="Kop9-Bijlage">
    <w:name w:val="Kop 9 - Bijlage"/>
    <w:basedOn w:val="Heading9"/>
    <w:next w:val="Normal"/>
    <w:link w:val="Kop9-BijlageChar"/>
    <w:uiPriority w:val="1"/>
    <w:rsid w:val="005B3F7A"/>
    <w:pPr>
      <w:numPr>
        <w:numId w:val="5"/>
      </w:numPr>
    </w:pPr>
  </w:style>
  <w:style w:type="character" w:customStyle="1" w:styleId="Kop8-BijlageChar">
    <w:name w:val="Kop 8 - Bijlage Char"/>
    <w:basedOn w:val="Heading8Char"/>
    <w:link w:val="Kop8-Bijlage"/>
    <w:uiPriority w:val="1"/>
    <w:rsid w:val="005B3F7A"/>
    <w:rPr>
      <w:rFonts w:ascii="Verdana" w:eastAsiaTheme="majorEastAsia" w:hAnsi="Verdana" w:cs="Mangal"/>
      <w:kern w:val="3"/>
      <w:sz w:val="18"/>
      <w:szCs w:val="18"/>
      <w:lang w:eastAsia="zh-CN" w:bidi="hi-IN"/>
    </w:rPr>
  </w:style>
  <w:style w:type="character" w:customStyle="1" w:styleId="Kop9-BijlageChar">
    <w:name w:val="Kop 9 - Bijlage Char"/>
    <w:basedOn w:val="Heading9Char"/>
    <w:link w:val="Kop9-Bijlage"/>
    <w:uiPriority w:val="1"/>
    <w:rsid w:val="005B3F7A"/>
    <w:rPr>
      <w:rFonts w:ascii="Verdana" w:eastAsiaTheme="majorEastAsia" w:hAnsi="Verdana" w:cs="Mangal"/>
      <w:iCs/>
      <w:kern w:val="3"/>
      <w:sz w:val="18"/>
      <w:szCs w:val="18"/>
      <w:lang w:eastAsia="zh-CN" w:bidi="hi-IN"/>
    </w:rPr>
  </w:style>
  <w:style w:type="numbering" w:customStyle="1" w:styleId="Kopstijlen0">
    <w:name w:val="Kopstijlen"/>
    <w:basedOn w:val="NoList"/>
    <w:next w:val="Kopstijlen"/>
    <w:rsid w:val="00843979"/>
  </w:style>
  <w:style w:type="character" w:styleId="PlaceholderText">
    <w:name w:val="Placeholder Text"/>
    <w:basedOn w:val="DefaultParagraphFont"/>
    <w:uiPriority w:val="99"/>
    <w:semiHidden/>
    <w:rsid w:val="005D3F0D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A57CC5"/>
    <w:rPr>
      <w:color w:val="800080" w:themeColor="followedHyperlink"/>
      <w:u w:val="single"/>
    </w:rPr>
  </w:style>
  <w:style w:type="paragraph" w:styleId="TOC5">
    <w:name w:val="toc 5"/>
    <w:basedOn w:val="Normal"/>
    <w:next w:val="Normal"/>
    <w:autoRedefine/>
    <w:uiPriority w:val="39"/>
    <w:unhideWhenUsed/>
    <w:rsid w:val="00E90370"/>
    <w:pPr>
      <w:ind w:left="720"/>
    </w:pPr>
    <w:rPr>
      <w:rFonts w:asciiTheme="minorHAnsi" w:hAnsiTheme="minorHAnsi" w:cstheme="minorHAnsi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E90370"/>
    <w:pPr>
      <w:ind w:left="900"/>
    </w:pPr>
    <w:rPr>
      <w:rFonts w:asciiTheme="minorHAnsi" w:hAnsiTheme="minorHAnsi" w:cstheme="minorHAnsi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E90370"/>
    <w:pPr>
      <w:ind w:left="1080"/>
    </w:pPr>
    <w:rPr>
      <w:rFonts w:asciiTheme="minorHAnsi" w:hAnsiTheme="minorHAnsi" w:cstheme="minorHAnsi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E90370"/>
    <w:pPr>
      <w:ind w:left="1260"/>
    </w:pPr>
    <w:rPr>
      <w:rFonts w:asciiTheme="minorHAnsi" w:hAnsiTheme="minorHAnsi" w:cstheme="minorHAnsi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E90370"/>
    <w:pPr>
      <w:ind w:left="1440"/>
    </w:pPr>
    <w:rPr>
      <w:rFonts w:asciiTheme="minorHAnsi" w:hAnsiTheme="minorHAnsi" w:cstheme="minorHAnsi"/>
      <w:szCs w:val="18"/>
    </w:rPr>
  </w:style>
  <w:style w:type="paragraph" w:styleId="NoSpacing">
    <w:name w:val="No Spacing"/>
    <w:uiPriority w:val="1"/>
    <w:qFormat/>
    <w:rsid w:val="00FB7811"/>
    <w:rPr>
      <w:rFonts w:eastAsia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5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9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9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9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7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54763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43167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5355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8116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2995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4042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9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4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7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01d335\Downloads\Tijdelijk_bestand_Rapport.dotx" TargetMode="Externa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haredContentType xmlns="Microsoft.SharePoint.Taxonomy.ContentTypeSync" SourceId="63a6d346-7f85-40f8-ac3c-2483ad056330" ContentTypeId="0x010100E0729B95A31C56458C19731DF68FBC9404" PreviousValue="false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customXsn xmlns="http://schemas.microsoft.com/office/2006/metadata/customXsn">
  <xsnLocation/>
  <cached>True</cached>
  <openByDefault>False</openByDefault>
  <xsnScope/>
</customXsn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Word document" ma:contentTypeID="0x010100E0729B95A31C56458C19731DF68FBC940400E50BF1C0D23A344BBE5C5D6973B66A9B" ma:contentTypeVersion="1" ma:contentTypeDescription="" ma:contentTypeScope="" ma:versionID="70e7c3ca7f61242b8319dd4983499687">
  <xsd:schema xmlns:xsd="http://www.w3.org/2001/XMLSchema" xmlns:xs="http://www.w3.org/2001/XMLSchema" xmlns:p="http://schemas.microsoft.com/office/2006/metadata/properties" xmlns:ns2="7711ee23-d3c0-4cbd-bb32-5aaa4841212b" targetNamespace="http://schemas.microsoft.com/office/2006/metadata/properties" ma:root="true" ma:fieldsID="57f0ec75a5317debd94de24dc2b1bbce" ns2:_="">
    <xsd:import namespace="7711ee23-d3c0-4cbd-bb32-5aaa4841212b"/>
    <xsd:element name="properties">
      <xsd:complexType>
        <xsd:sequence>
          <xsd:element name="documentManagement">
            <xsd:complexType>
              <xsd:all>
                <xsd:element ref="ns2:b4c2a793985844b7bb1641b5936f904c" minOccurs="0"/>
                <xsd:element ref="ns2:TaxCatchAll" minOccurs="0"/>
                <xsd:element ref="ns2:TaxCatchAllLabel" minOccurs="0"/>
                <xsd:element ref="ns2:Opmerking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11ee23-d3c0-4cbd-bb32-5aaa4841212b" elementFormDefault="qualified">
    <xsd:import namespace="http://schemas.microsoft.com/office/2006/documentManagement/types"/>
    <xsd:import namespace="http://schemas.microsoft.com/office/infopath/2007/PartnerControls"/>
    <xsd:element name="b4c2a793985844b7bb1641b5936f904c" ma:index="8" nillable="true" ma:taxonomy="true" ma:internalName="b4c2a793985844b7bb1641b5936f904c" ma:taxonomyFieldName="Rubricering" ma:displayName="Rubricering" ma:readOnly="false" ma:default="" ma:fieldId="{b4c2a793-9858-44b7-bb16-41b5936f904c}" ma:sspId="63a6d346-7f85-40f8-ac3c-2483ad056330" ma:termSetId="43e60010-63c0-43fa-b8a4-d7cbd4e8e7a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d206bd2b-c23a-4df0-9174-03733a6a5760}" ma:internalName="TaxCatchAll" ma:showField="CatchAllData" ma:web="34333a52-b234-4d87-9aa2-9d84cb566a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d206bd2b-c23a-4df0-9174-03733a6a5760}" ma:internalName="TaxCatchAllLabel" ma:readOnly="true" ma:showField="CatchAllDataLabel" ma:web="34333a52-b234-4d87-9aa2-9d84cb566a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pmerkingen" ma:index="12" nillable="true" ma:displayName="Opmerkingen" ma:internalName="Opmerkingen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pmerkingen xmlns="7711ee23-d3c0-4cbd-bb32-5aaa4841212b" xsi:nil="true"/>
    <TaxCatchAll xmlns="7711ee23-d3c0-4cbd-bb32-5aaa4841212b"/>
    <b4c2a793985844b7bb1641b5936f904c xmlns="7711ee23-d3c0-4cbd-bb32-5aaa4841212b">
      <Terms xmlns="http://schemas.microsoft.com/office/infopath/2007/PartnerControls"/>
    </b4c2a793985844b7bb1641b5936f904c>
  </documentManagement>
</p:properties>
</file>

<file path=customXml/itemProps1.xml><?xml version="1.0" encoding="utf-8"?>
<ds:datastoreItem xmlns:ds="http://schemas.openxmlformats.org/officeDocument/2006/customXml" ds:itemID="{507D865A-D5DA-4F0B-99D8-2774D7026853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B214CB18-7C04-4430-BF89-832A76BFA6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E6615-877B-49B9-B1CC-AFDE43C15AC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5D84FEA-D81D-4130-987C-6A098C2A1B05}">
  <ds:schemaRefs>
    <ds:schemaRef ds:uri="http://schemas.microsoft.com/office/2006/metadata/customXsn"/>
  </ds:schemaRefs>
</ds:datastoreItem>
</file>

<file path=customXml/itemProps5.xml><?xml version="1.0" encoding="utf-8"?>
<ds:datastoreItem xmlns:ds="http://schemas.openxmlformats.org/officeDocument/2006/customXml" ds:itemID="{73C81179-EA43-42FC-9EC5-0E9871DBA1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11ee23-d3c0-4cbd-bb32-5aaa484121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96B08E16-E9D6-4A93-8C23-22F3BD1CFCF3}">
  <ds:schemaRefs>
    <ds:schemaRef ds:uri="http://schemas.microsoft.com/office/2006/metadata/properties"/>
    <ds:schemaRef ds:uri="http://schemas.microsoft.com/office/infopath/2007/PartnerControls"/>
    <ds:schemaRef ds:uri="7711ee23-d3c0-4cbd-bb32-5aaa4841212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Tijdelijk_bestand_Rapport.dotx</Template>
  <TotalTime>20</TotalTime>
  <Pages>13</Pages>
  <Words>1223</Words>
  <Characters>6730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Peereboom, JC, MSc, DMO/OPS/I&amp;S/PROJ/PROJFLX</dc:creator>
  <cp:lastModifiedBy>Iotana, Imraan (Admin)</cp:lastModifiedBy>
  <cp:revision>30</cp:revision>
  <cp:lastPrinted>2010-10-26T09:25:00Z</cp:lastPrinted>
  <dcterms:created xsi:type="dcterms:W3CDTF">2024-08-20T09:50:00Z</dcterms:created>
  <dcterms:modified xsi:type="dcterms:W3CDTF">2025-07-16T10:36:00Z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us">
    <vt:lpwstr>Concept</vt:lpwstr>
  </property>
  <property fmtid="{D5CDD505-2E9C-101B-9397-08002B2CF9AE}" pid="3" name="Versie">
    <vt:lpwstr>0.1</vt:lpwstr>
  </property>
  <property fmtid="{D5CDD505-2E9C-101B-9397-08002B2CF9AE}" pid="4" name="Versiedatum">
    <vt:lpwstr>14 september 2023</vt:lpwstr>
  </property>
  <property fmtid="{D5CDD505-2E9C-101B-9397-08002B2CF9AE}" pid="5" name="Titel">
    <vt:lpwstr>ARIS binnen project Keystone</vt:lpwstr>
  </property>
  <property fmtid="{D5CDD505-2E9C-101B-9397-08002B2CF9AE}" pid="6" name="Subtitel">
    <vt:lpwstr/>
  </property>
  <property fmtid="{D5CDD505-2E9C-101B-9397-08002B2CF9AE}" pid="7" name="ContentTypeId">
    <vt:lpwstr>0x010100E0729B95A31C56458C19731DF68FBC940400E50BF1C0D23A344BBE5C5D6973B66A9B</vt:lpwstr>
  </property>
  <property fmtid="{D5CDD505-2E9C-101B-9397-08002B2CF9AE}" pid="8" name="Marking">
    <vt:lpwstr>INTERN GEBRUIK DEFENSIE</vt:lpwstr>
  </property>
  <property fmtid="{D5CDD505-2E9C-101B-9397-08002B2CF9AE}" pid="9" name="Classification">
    <vt:lpwstr>STG-G</vt:lpwstr>
  </property>
  <property fmtid="{D5CDD505-2E9C-101B-9397-08002B2CF9AE}" pid="10" name="Rubricering">
    <vt:lpwstr/>
  </property>
</Properties>
</file>