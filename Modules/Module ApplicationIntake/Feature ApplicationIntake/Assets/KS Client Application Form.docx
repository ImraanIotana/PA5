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F0062" w14:textId="6CA0F310" w:rsidR="00E81191" w:rsidRPr="009B40B1" w:rsidRDefault="00C921F7" w:rsidP="0097063E">
      <w:pPr>
        <w:pStyle w:val="Titel-Huisstijl"/>
        <w:contextualSpacing/>
        <w:rPr>
          <w:lang w:val="en-US"/>
        </w:rPr>
      </w:pPr>
      <w:r w:rsidRPr="009B40B1">
        <w:rPr>
          <w:lang w:val="en-US"/>
        </w:rPr>
        <w:t>Client</w:t>
      </w:r>
      <w:r w:rsidR="00FB7811" w:rsidRPr="009B40B1">
        <w:rPr>
          <w:lang w:val="en-US"/>
        </w:rPr>
        <w:t xml:space="preserve"> Application </w:t>
      </w:r>
      <w:r w:rsidRPr="009B40B1">
        <w:rPr>
          <w:lang w:val="en-US"/>
        </w:rPr>
        <w:t>Form</w:t>
      </w:r>
    </w:p>
    <w:p w14:paraId="6D938C19" w14:textId="77777777" w:rsidR="00E76577" w:rsidRPr="00E76577" w:rsidRDefault="00E76577" w:rsidP="00E76577">
      <w:pPr>
        <w:rPr>
          <w:sz w:val="32"/>
          <w:szCs w:val="32"/>
          <w:lang w:val="en-US"/>
        </w:rPr>
      </w:pPr>
      <w:r w:rsidRPr="00E76577">
        <w:rPr>
          <w:sz w:val="32"/>
          <w:szCs w:val="32"/>
          <w:lang w:val="en-US"/>
        </w:rPr>
        <w:t>APPLICATIONID</w:t>
      </w:r>
    </w:p>
    <w:p w14:paraId="385CF5ED" w14:textId="77777777" w:rsidR="00E76577" w:rsidRDefault="00E76577" w:rsidP="00FB7811">
      <w:pPr>
        <w:rPr>
          <w:sz w:val="32"/>
          <w:szCs w:val="32"/>
          <w:lang w:val="fr-FR"/>
        </w:rPr>
      </w:pPr>
    </w:p>
    <w:p w14:paraId="52FBD1F1" w14:textId="40F3276E" w:rsidR="00FB7811" w:rsidRPr="00600BBB" w:rsidRDefault="00FB7811" w:rsidP="00FB7811">
      <w:pPr>
        <w:rPr>
          <w:sz w:val="32"/>
          <w:szCs w:val="32"/>
          <w:lang w:val="fr-FR"/>
        </w:rPr>
      </w:pPr>
    </w:p>
    <w:p w14:paraId="544E9966" w14:textId="69CE9832" w:rsidR="005D3F0D" w:rsidRDefault="005D3F0D" w:rsidP="0097063E">
      <w:pPr>
        <w:pStyle w:val="Versie-Huisstijl"/>
        <w:contextualSpacing/>
        <w:rPr>
          <w:lang w:val="fr-FR"/>
        </w:rPr>
      </w:pPr>
    </w:p>
    <w:p w14:paraId="35B1B791" w14:textId="5120600A" w:rsidR="00600BBB" w:rsidRDefault="00600BBB" w:rsidP="0097063E">
      <w:pPr>
        <w:pStyle w:val="Versie-Huisstijl"/>
        <w:contextualSpacing/>
        <w:rPr>
          <w:lang w:val="fr-FR"/>
        </w:rPr>
      </w:pPr>
    </w:p>
    <w:p w14:paraId="6211349A" w14:textId="4F828000" w:rsidR="00600BBB" w:rsidRDefault="00600BBB" w:rsidP="0097063E">
      <w:pPr>
        <w:pStyle w:val="Versie-Huisstijl"/>
        <w:contextualSpacing/>
        <w:rPr>
          <w:lang w:val="fr-FR"/>
        </w:rPr>
      </w:pPr>
    </w:p>
    <w:p w14:paraId="5C754F59" w14:textId="79AC44F4" w:rsidR="00600BBB" w:rsidRDefault="00600BBB" w:rsidP="0097063E">
      <w:pPr>
        <w:pStyle w:val="Versie-Huisstijl"/>
        <w:contextualSpacing/>
        <w:rPr>
          <w:lang w:val="fr-FR"/>
        </w:rPr>
      </w:pPr>
    </w:p>
    <w:p w14:paraId="60DE3029" w14:textId="77777777" w:rsidR="00600BBB" w:rsidRPr="00715777" w:rsidRDefault="00600BBB" w:rsidP="0097063E">
      <w:pPr>
        <w:pStyle w:val="Versie-Huisstijl"/>
        <w:contextualSpacing/>
        <w:rPr>
          <w:lang w:val="fr-FR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4619"/>
      </w:tblGrid>
      <w:tr w:rsidR="00BF018E" w:rsidRPr="00715777" w14:paraId="29B7EE00" w14:textId="77777777" w:rsidTr="00BF018E">
        <w:tc>
          <w:tcPr>
            <w:tcW w:w="1276" w:type="dxa"/>
            <w:tcMar>
              <w:left w:w="0" w:type="dxa"/>
              <w:right w:w="0" w:type="dxa"/>
            </w:tcMar>
          </w:tcPr>
          <w:p w14:paraId="665FCA2D" w14:textId="04FE89A9" w:rsidR="00BF018E" w:rsidRPr="00715777" w:rsidRDefault="00FB7811" w:rsidP="0097063E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Version</w:t>
            </w:r>
          </w:p>
        </w:tc>
        <w:tc>
          <w:tcPr>
            <w:tcW w:w="4619" w:type="dxa"/>
            <w:tcMar>
              <w:left w:w="0" w:type="dxa"/>
              <w:right w:w="0" w:type="dxa"/>
            </w:tcMar>
          </w:tcPr>
          <w:p w14:paraId="03DBFE50" w14:textId="77777777" w:rsidR="00BF018E" w:rsidRPr="00715777" w:rsidRDefault="008632E2" w:rsidP="0097063E">
            <w:pPr>
              <w:pStyle w:val="Datumenbetreft-Huisstijl"/>
              <w:tabs>
                <w:tab w:val="clear" w:pos="1117"/>
              </w:tabs>
              <w:contextualSpacing/>
            </w:pPr>
            <w:fldSimple w:instr=" DOCPROPERTY  Versie  \* MERGEFORMAT ">
              <w:r w:rsidR="003B15D1" w:rsidRPr="00715777">
                <w:t>0.1</w:t>
              </w:r>
            </w:fldSimple>
          </w:p>
        </w:tc>
      </w:tr>
      <w:tr w:rsidR="00E81191" w:rsidRPr="00715777" w14:paraId="1323252F" w14:textId="77777777" w:rsidTr="00BF018E">
        <w:tc>
          <w:tcPr>
            <w:tcW w:w="1276" w:type="dxa"/>
            <w:tcMar>
              <w:left w:w="0" w:type="dxa"/>
              <w:right w:w="0" w:type="dxa"/>
            </w:tcMar>
          </w:tcPr>
          <w:p w14:paraId="10322C8D" w14:textId="551345F7" w:rsidR="00E81191" w:rsidRPr="00715777" w:rsidRDefault="00320228" w:rsidP="00FB7811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Dat</w:t>
            </w:r>
            <w:r w:rsidR="00FB7811" w:rsidRPr="00715777">
              <w:t>e</w:t>
            </w:r>
          </w:p>
        </w:tc>
        <w:tc>
          <w:tcPr>
            <w:tcW w:w="4619" w:type="dxa"/>
            <w:tcMar>
              <w:left w:w="0" w:type="dxa"/>
              <w:right w:w="0" w:type="dxa"/>
            </w:tcMar>
          </w:tcPr>
          <w:p w14:paraId="6FE3D9B0" w14:textId="064F869D" w:rsidR="00E81191" w:rsidRPr="00715777" w:rsidRDefault="009B40B1" w:rsidP="00FB7811">
            <w:pPr>
              <w:pStyle w:val="Datumenbetreft-Huisstijl"/>
              <w:tabs>
                <w:tab w:val="clear" w:pos="1117"/>
              </w:tabs>
              <w:contextualSpacing/>
            </w:pPr>
            <w:r>
              <w:t>CREATIONDATE</w:t>
            </w:r>
          </w:p>
        </w:tc>
      </w:tr>
      <w:tr w:rsidR="00E81191" w:rsidRPr="00715777" w14:paraId="521B7DE5" w14:textId="77777777" w:rsidTr="00BF018E">
        <w:tc>
          <w:tcPr>
            <w:tcW w:w="1276" w:type="dxa"/>
            <w:tcMar>
              <w:left w:w="0" w:type="dxa"/>
              <w:right w:w="0" w:type="dxa"/>
            </w:tcMar>
          </w:tcPr>
          <w:p w14:paraId="46563372" w14:textId="77777777" w:rsidR="00E81191" w:rsidRPr="00715777" w:rsidRDefault="00320228" w:rsidP="0097063E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Status</w:t>
            </w:r>
          </w:p>
        </w:tc>
        <w:tc>
          <w:tcPr>
            <w:tcW w:w="4619" w:type="dxa"/>
            <w:tcMar>
              <w:left w:w="0" w:type="dxa"/>
              <w:right w:w="0" w:type="dxa"/>
            </w:tcMar>
          </w:tcPr>
          <w:p w14:paraId="74007F2B" w14:textId="05FD7D75" w:rsidR="00E81191" w:rsidRPr="00715777" w:rsidRDefault="00FB7811" w:rsidP="0097063E">
            <w:pPr>
              <w:pStyle w:val="Datumenbetreft-Huisstijl"/>
              <w:tabs>
                <w:tab w:val="clear" w:pos="1117"/>
              </w:tabs>
              <w:contextualSpacing/>
            </w:pPr>
            <w:r w:rsidRPr="00715777">
              <w:t>Draft</w:t>
            </w:r>
          </w:p>
        </w:tc>
      </w:tr>
    </w:tbl>
    <w:p w14:paraId="03B99BFA" w14:textId="77777777" w:rsidR="00E81191" w:rsidRPr="00715777" w:rsidRDefault="00E81191" w:rsidP="0097063E">
      <w:pPr>
        <w:pStyle w:val="Sectieeinde-Huisstijl"/>
        <w:contextualSpacing/>
      </w:pPr>
    </w:p>
    <w:p w14:paraId="02A17AE0" w14:textId="77777777" w:rsidR="00016DF0" w:rsidRPr="00715777" w:rsidRDefault="00016DF0" w:rsidP="0097063E">
      <w:pPr>
        <w:suppressAutoHyphens w:val="0"/>
        <w:autoSpaceDN/>
        <w:contextualSpacing/>
        <w:textAlignment w:val="auto"/>
      </w:pPr>
    </w:p>
    <w:p w14:paraId="07F38792" w14:textId="77777777" w:rsidR="00E81191" w:rsidRPr="00715777" w:rsidRDefault="00E81191" w:rsidP="0097063E">
      <w:pPr>
        <w:suppressAutoHyphens w:val="0"/>
        <w:autoSpaceDN/>
        <w:contextualSpacing/>
        <w:textAlignment w:val="auto"/>
        <w:sectPr w:rsidR="00E81191" w:rsidRPr="00715777" w:rsidSect="00AD4D62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5" w:h="16837" w:code="9"/>
          <w:pgMar w:top="3856" w:right="2778" w:bottom="1134" w:left="3232" w:header="198" w:footer="709" w:gutter="0"/>
          <w:cols w:space="708"/>
          <w:docGrid w:linePitch="326"/>
        </w:sectPr>
      </w:pPr>
    </w:p>
    <w:p w14:paraId="24A49541" w14:textId="450D7A24" w:rsidR="00E81191" w:rsidRPr="00441A87" w:rsidRDefault="00441A87" w:rsidP="0097063E">
      <w:pPr>
        <w:pStyle w:val="Titel-Huisstijl"/>
        <w:contextualSpacing/>
        <w:rPr>
          <w:b/>
        </w:rPr>
      </w:pPr>
      <w:r>
        <w:rPr>
          <w:b/>
        </w:rPr>
        <w:lastRenderedPageBreak/>
        <w:t>Coloph</w:t>
      </w:r>
      <w:r w:rsidR="003114D8" w:rsidRPr="00441A87">
        <w:rPr>
          <w:b/>
        </w:rPr>
        <w:t>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9"/>
        <w:gridCol w:w="4960"/>
      </w:tblGrid>
      <w:tr w:rsidR="00E81191" w:rsidRPr="00715777" w14:paraId="40A1188B" w14:textId="77777777" w:rsidTr="00980813">
        <w:tc>
          <w:tcPr>
            <w:tcW w:w="2749" w:type="dxa"/>
          </w:tcPr>
          <w:p w14:paraId="58FEA556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3C19B0D1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7BBE6DDB" w14:textId="77777777" w:rsidTr="00980813">
        <w:tc>
          <w:tcPr>
            <w:tcW w:w="2749" w:type="dxa"/>
          </w:tcPr>
          <w:p w14:paraId="7F37656F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0B3B4478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591417E4" w14:textId="77777777" w:rsidTr="00980813">
        <w:tc>
          <w:tcPr>
            <w:tcW w:w="2749" w:type="dxa"/>
          </w:tcPr>
          <w:p w14:paraId="53896896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597E3069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0B3119FD" w14:textId="77777777" w:rsidTr="00980813">
        <w:tc>
          <w:tcPr>
            <w:tcW w:w="2749" w:type="dxa"/>
          </w:tcPr>
          <w:p w14:paraId="72E5674F" w14:textId="092FF6EC" w:rsidR="00E81191" w:rsidRPr="00715777" w:rsidRDefault="00320228" w:rsidP="00441A87">
            <w:pPr>
              <w:pStyle w:val="Colofon-Huisstijl"/>
              <w:contextualSpacing/>
            </w:pPr>
            <w:r w:rsidRPr="00715777">
              <w:t>Locati</w:t>
            </w:r>
            <w:r w:rsidR="00441A87">
              <w:t>on</w:t>
            </w:r>
          </w:p>
        </w:tc>
        <w:tc>
          <w:tcPr>
            <w:tcW w:w="4960" w:type="dxa"/>
          </w:tcPr>
          <w:p w14:paraId="65B9279A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>Luchtmachttoren</w:t>
            </w:r>
          </w:p>
        </w:tc>
      </w:tr>
      <w:tr w:rsidR="00E81191" w:rsidRPr="00715777" w14:paraId="77EFC2D8" w14:textId="77777777" w:rsidTr="00980813">
        <w:tc>
          <w:tcPr>
            <w:tcW w:w="2749" w:type="dxa"/>
          </w:tcPr>
          <w:p w14:paraId="75BEA69F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2E0B05F1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>Breda</w:t>
            </w:r>
          </w:p>
        </w:tc>
      </w:tr>
      <w:tr w:rsidR="00320228" w:rsidRPr="00715777" w14:paraId="68C7168C" w14:textId="77777777" w:rsidTr="00980813">
        <w:tc>
          <w:tcPr>
            <w:tcW w:w="2749" w:type="dxa"/>
          </w:tcPr>
          <w:p w14:paraId="4412BF92" w14:textId="77777777" w:rsidR="00320228" w:rsidRPr="00715777" w:rsidRDefault="00320228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1E4C1B7C" w14:textId="77777777" w:rsidR="00320228" w:rsidRPr="00715777" w:rsidRDefault="00320228" w:rsidP="0097063E">
            <w:pPr>
              <w:pStyle w:val="Colofon-Huisstijl"/>
              <w:contextualSpacing/>
            </w:pPr>
          </w:p>
        </w:tc>
      </w:tr>
      <w:tr w:rsidR="00E81191" w:rsidRPr="00715777" w14:paraId="6D034E94" w14:textId="77777777" w:rsidTr="00980813">
        <w:tc>
          <w:tcPr>
            <w:tcW w:w="2749" w:type="dxa"/>
          </w:tcPr>
          <w:p w14:paraId="38B8E309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27EA928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6AF73210" w14:textId="77777777" w:rsidTr="00980813">
        <w:tc>
          <w:tcPr>
            <w:tcW w:w="2749" w:type="dxa"/>
          </w:tcPr>
          <w:p w14:paraId="32EA7D4D" w14:textId="4CC83A70" w:rsidR="00E81191" w:rsidRPr="00715777" w:rsidRDefault="00320228" w:rsidP="00441A87">
            <w:pPr>
              <w:pStyle w:val="Colofon-Huisstijl"/>
              <w:contextualSpacing/>
            </w:pPr>
            <w:r w:rsidRPr="00715777">
              <w:t>Contact</w:t>
            </w:r>
          </w:p>
        </w:tc>
        <w:tc>
          <w:tcPr>
            <w:tcW w:w="4960" w:type="dxa"/>
          </w:tcPr>
          <w:p w14:paraId="68D5BE6C" w14:textId="04BA4B08" w:rsidR="00E81191" w:rsidRPr="00715777" w:rsidRDefault="00A9196C" w:rsidP="0097063E">
            <w:pPr>
              <w:pStyle w:val="Colofon-Huisstijl"/>
              <w:contextualSpacing/>
            </w:pPr>
            <w:r w:rsidRPr="00715777">
              <w:t>G.J.A.</w:t>
            </w:r>
            <w:r w:rsidR="00AE1726">
              <w:t xml:space="preserve"> (John)</w:t>
            </w:r>
            <w:r w:rsidRPr="00715777">
              <w:t xml:space="preserve"> van der Locht</w:t>
            </w:r>
          </w:p>
        </w:tc>
      </w:tr>
      <w:tr w:rsidR="00E81191" w:rsidRPr="00715777" w14:paraId="45A98D89" w14:textId="77777777" w:rsidTr="00980813">
        <w:tc>
          <w:tcPr>
            <w:tcW w:w="2749" w:type="dxa"/>
          </w:tcPr>
          <w:p w14:paraId="2848812E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009094D0" w14:textId="77777777" w:rsidR="00E81191" w:rsidRPr="00715777" w:rsidRDefault="000F66DA" w:rsidP="00A9196C">
            <w:pPr>
              <w:pStyle w:val="Colofon-Huisstijl"/>
              <w:contextualSpacing/>
            </w:pPr>
            <w:r w:rsidRPr="00715777">
              <w:t xml:space="preserve">M </w:t>
            </w:r>
            <w:r w:rsidR="00320228" w:rsidRPr="00715777">
              <w:t>+316</w:t>
            </w:r>
            <w:r w:rsidR="00A9196C" w:rsidRPr="00715777">
              <w:t xml:space="preserve"> </w:t>
            </w:r>
            <w:r w:rsidR="00320228" w:rsidRPr="00715777">
              <w:t>2</w:t>
            </w:r>
            <w:r w:rsidR="00A9196C" w:rsidRPr="00715777">
              <w:t>952 8987</w:t>
            </w:r>
          </w:p>
        </w:tc>
      </w:tr>
      <w:tr w:rsidR="00E81191" w:rsidRPr="00715777" w14:paraId="62451CD0" w14:textId="77777777" w:rsidTr="00980813">
        <w:tc>
          <w:tcPr>
            <w:tcW w:w="2749" w:type="dxa"/>
          </w:tcPr>
          <w:p w14:paraId="14A78D6D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7AE94691" w14:textId="77777777" w:rsidR="00E81191" w:rsidRPr="00715777" w:rsidRDefault="00A9196C" w:rsidP="00A9196C">
            <w:pPr>
              <w:pStyle w:val="Colofon-Huisstijl"/>
              <w:contextualSpacing/>
            </w:pPr>
            <w:r w:rsidRPr="00715777">
              <w:t>GJA.vd.Locht</w:t>
            </w:r>
            <w:r w:rsidR="00320228" w:rsidRPr="00715777">
              <w:t>@mindef.nl</w:t>
            </w:r>
          </w:p>
        </w:tc>
      </w:tr>
      <w:tr w:rsidR="00E81191" w:rsidRPr="00715777" w14:paraId="50783321" w14:textId="77777777" w:rsidTr="00980813">
        <w:tc>
          <w:tcPr>
            <w:tcW w:w="2749" w:type="dxa"/>
          </w:tcPr>
          <w:p w14:paraId="106F466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17EBE9E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276F832A" w14:textId="77777777" w:rsidTr="00980813">
        <w:tc>
          <w:tcPr>
            <w:tcW w:w="2749" w:type="dxa"/>
          </w:tcPr>
          <w:p w14:paraId="2E4E6363" w14:textId="44FC9DA0" w:rsidR="00E81191" w:rsidRPr="00715777" w:rsidRDefault="00320228" w:rsidP="0097063E">
            <w:pPr>
              <w:pStyle w:val="Colofon-Huisstijl"/>
              <w:contextualSpacing/>
            </w:pPr>
            <w:r w:rsidRPr="00715777">
              <w:t>Versi</w:t>
            </w:r>
            <w:r w:rsidR="00441A87">
              <w:t>on</w:t>
            </w:r>
          </w:p>
        </w:tc>
        <w:tc>
          <w:tcPr>
            <w:tcW w:w="4960" w:type="dxa"/>
          </w:tcPr>
          <w:p w14:paraId="1047A41C" w14:textId="77777777" w:rsidR="00E81191" w:rsidRPr="00715777" w:rsidRDefault="008632E2" w:rsidP="0097063E">
            <w:pPr>
              <w:pStyle w:val="Colofon-Huisstijl"/>
              <w:contextualSpacing/>
            </w:pPr>
            <w:fldSimple w:instr=" DOCPROPERTY  Versie  \* MERGEFORMAT ">
              <w:r w:rsidR="003B15D1" w:rsidRPr="00715777">
                <w:t>0.1</w:t>
              </w:r>
            </w:fldSimple>
          </w:p>
        </w:tc>
      </w:tr>
      <w:tr w:rsidR="00E81191" w:rsidRPr="00715777" w14:paraId="61121598" w14:textId="77777777" w:rsidTr="00980813">
        <w:tc>
          <w:tcPr>
            <w:tcW w:w="2749" w:type="dxa"/>
          </w:tcPr>
          <w:p w14:paraId="7C07B68C" w14:textId="0553DD4B" w:rsidR="00E81191" w:rsidRPr="00715777" w:rsidRDefault="00441A87" w:rsidP="0097063E">
            <w:pPr>
              <w:pStyle w:val="Colofon-Huisstijl"/>
              <w:contextualSpacing/>
            </w:pPr>
            <w:r>
              <w:t>Customer</w:t>
            </w:r>
          </w:p>
        </w:tc>
        <w:tc>
          <w:tcPr>
            <w:tcW w:w="4960" w:type="dxa"/>
          </w:tcPr>
          <w:p w14:paraId="4EF32653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>Edwin Cozijn</w:t>
            </w:r>
          </w:p>
        </w:tc>
      </w:tr>
      <w:tr w:rsidR="00E81191" w:rsidRPr="00715777" w14:paraId="23161D13" w14:textId="77777777" w:rsidTr="00980813">
        <w:tc>
          <w:tcPr>
            <w:tcW w:w="2749" w:type="dxa"/>
          </w:tcPr>
          <w:p w14:paraId="0DD34116" w14:textId="5A462F72" w:rsidR="00E81191" w:rsidRPr="00715777" w:rsidRDefault="00441A87" w:rsidP="0097063E">
            <w:pPr>
              <w:pStyle w:val="Colofon-Huisstijl"/>
              <w:contextualSpacing/>
            </w:pPr>
            <w:r>
              <w:t>Author</w:t>
            </w:r>
          </w:p>
        </w:tc>
        <w:tc>
          <w:tcPr>
            <w:tcW w:w="4960" w:type="dxa"/>
          </w:tcPr>
          <w:p w14:paraId="7C74ACCD" w14:textId="31B75ADB" w:rsidR="00E81191" w:rsidRPr="00E24068" w:rsidRDefault="0073761A" w:rsidP="0097063E">
            <w:pPr>
              <w:pStyle w:val="Colofon-Huisstijl"/>
              <w:contextualSpacing/>
              <w:rPr>
                <w:lang w:val="en-US"/>
              </w:rPr>
            </w:pPr>
            <w:r w:rsidRPr="0073761A">
              <w:rPr>
                <w:lang w:val="en-US"/>
              </w:rPr>
              <w:t>USERFULLNAME</w:t>
            </w:r>
          </w:p>
        </w:tc>
      </w:tr>
      <w:tr w:rsidR="00E81191" w:rsidRPr="00715777" w14:paraId="5673BB1B" w14:textId="77777777" w:rsidTr="00980813">
        <w:tc>
          <w:tcPr>
            <w:tcW w:w="2749" w:type="dxa"/>
          </w:tcPr>
          <w:p w14:paraId="22662B42" w14:textId="77777777" w:rsidR="00E81191" w:rsidRPr="00715777" w:rsidRDefault="00E81191" w:rsidP="0097063E">
            <w:pPr>
              <w:pStyle w:val="Colofon-Huisstijl"/>
              <w:contextualSpacing/>
            </w:pPr>
          </w:p>
        </w:tc>
        <w:tc>
          <w:tcPr>
            <w:tcW w:w="4960" w:type="dxa"/>
          </w:tcPr>
          <w:p w14:paraId="44965626" w14:textId="77777777" w:rsidR="00E81191" w:rsidRPr="00715777" w:rsidRDefault="00E81191" w:rsidP="0097063E">
            <w:pPr>
              <w:pStyle w:val="Colofon-Huisstijl"/>
              <w:contextualSpacing/>
            </w:pPr>
          </w:p>
        </w:tc>
      </w:tr>
      <w:tr w:rsidR="00E81191" w:rsidRPr="00715777" w14:paraId="6B234C7C" w14:textId="77777777" w:rsidTr="00980813">
        <w:tc>
          <w:tcPr>
            <w:tcW w:w="2749" w:type="dxa"/>
          </w:tcPr>
          <w:p w14:paraId="30DDE9B4" w14:textId="77777777" w:rsidR="00E81191" w:rsidRPr="00715777" w:rsidRDefault="00320228" w:rsidP="0097063E">
            <w:pPr>
              <w:pStyle w:val="Colofon-Huisstijl"/>
              <w:contextualSpacing/>
            </w:pPr>
            <w:r w:rsidRPr="00715777">
              <w:t>Aantal pagina's incl. bijlage(n)</w:t>
            </w:r>
          </w:p>
        </w:tc>
        <w:tc>
          <w:tcPr>
            <w:tcW w:w="4960" w:type="dxa"/>
          </w:tcPr>
          <w:p w14:paraId="4C5B71A3" w14:textId="087983FF" w:rsidR="00E81191" w:rsidRPr="00715777" w:rsidRDefault="008632E2" w:rsidP="0097063E">
            <w:pPr>
              <w:pStyle w:val="Colofon-Huisstijl"/>
              <w:contextualSpacing/>
            </w:pPr>
            <w:fldSimple w:instr=" NUMPAGES   \* MERGEFORMAT ">
              <w:r w:rsidR="00AE1726">
                <w:rPr>
                  <w:noProof/>
                </w:rPr>
                <w:t>16</w:t>
              </w:r>
            </w:fldSimple>
          </w:p>
        </w:tc>
      </w:tr>
    </w:tbl>
    <w:p w14:paraId="443A1BD2" w14:textId="77777777" w:rsidR="00E81191" w:rsidRPr="00715777" w:rsidRDefault="00E81191" w:rsidP="0097063E">
      <w:pPr>
        <w:contextualSpacing/>
      </w:pPr>
    </w:p>
    <w:p w14:paraId="044A1AFD" w14:textId="77777777" w:rsidR="00E81191" w:rsidRPr="00715777" w:rsidRDefault="00E81191" w:rsidP="0097063E">
      <w:pPr>
        <w:suppressAutoHyphens w:val="0"/>
        <w:autoSpaceDN/>
        <w:contextualSpacing/>
        <w:textAlignment w:val="auto"/>
        <w:sectPr w:rsidR="00E81191" w:rsidRPr="00715777" w:rsidSect="00AD4D62">
          <w:headerReference w:type="default" r:id="rId19"/>
          <w:footerReference w:type="default" r:id="rId20"/>
          <w:pgSz w:w="11905" w:h="16837" w:code="9"/>
          <w:pgMar w:top="2517" w:right="958" w:bottom="1077" w:left="3221" w:header="198" w:footer="658" w:gutter="0"/>
          <w:cols w:space="708"/>
          <w:docGrid w:linePitch="326"/>
        </w:sectPr>
      </w:pPr>
    </w:p>
    <w:p w14:paraId="29FA0B44" w14:textId="3463D9C1" w:rsidR="00E81191" w:rsidRPr="00715777" w:rsidRDefault="00934FC0" w:rsidP="00FB7811">
      <w:pPr>
        <w:pStyle w:val="Inhoudsopgavekop-Huisstijl"/>
        <w:contextualSpacing/>
      </w:pPr>
      <w:r>
        <w:lastRenderedPageBreak/>
        <w:t>Contents</w:t>
      </w:r>
    </w:p>
    <w:p w14:paraId="12629FBB" w14:textId="5736F72A" w:rsidR="008632E2" w:rsidRDefault="00E90370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715777">
        <w:rPr>
          <w:rFonts w:ascii="Verdana" w:hAnsi="Verdana"/>
          <w:b w:val="0"/>
          <w:bCs w:val="0"/>
          <w:caps w:val="0"/>
        </w:rPr>
        <w:fldChar w:fldCharType="begin"/>
      </w:r>
      <w:r w:rsidRPr="00715777">
        <w:rPr>
          <w:rFonts w:ascii="Verdana" w:hAnsi="Verdana"/>
          <w:b w:val="0"/>
          <w:bCs w:val="0"/>
          <w:caps w:val="0"/>
          <w:lang w:val="en-US"/>
        </w:rPr>
        <w:instrText xml:space="preserve"> TOC \o "1-3" </w:instrText>
      </w:r>
      <w:r w:rsidRPr="00715777">
        <w:rPr>
          <w:rFonts w:ascii="Verdana" w:hAnsi="Verdana"/>
          <w:b w:val="0"/>
          <w:bCs w:val="0"/>
          <w:caps w:val="0"/>
        </w:rPr>
        <w:fldChar w:fldCharType="separate"/>
      </w:r>
      <w:r w:rsidR="008632E2">
        <w:rPr>
          <w:noProof/>
        </w:rPr>
        <w:t>1</w:t>
      </w:r>
      <w:r w:rsidR="008632E2"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="008632E2" w:rsidRPr="00E77B05">
        <w:rPr>
          <w:noProof/>
          <w:lang w:val="en-US"/>
        </w:rPr>
        <w:t>Contact information</w:t>
      </w:r>
      <w:r w:rsidR="008632E2">
        <w:rPr>
          <w:noProof/>
        </w:rPr>
        <w:tab/>
      </w:r>
      <w:r w:rsidR="008632E2">
        <w:rPr>
          <w:noProof/>
        </w:rPr>
        <w:fldChar w:fldCharType="begin"/>
      </w:r>
      <w:r w:rsidR="008632E2">
        <w:rPr>
          <w:noProof/>
        </w:rPr>
        <w:instrText xml:space="preserve"> PAGEREF _Toc203737772 \h </w:instrText>
      </w:r>
      <w:r w:rsidR="008632E2">
        <w:rPr>
          <w:noProof/>
        </w:rPr>
      </w:r>
      <w:r w:rsidR="008632E2">
        <w:rPr>
          <w:noProof/>
        </w:rPr>
        <w:fldChar w:fldCharType="separate"/>
      </w:r>
      <w:r w:rsidR="008632E2">
        <w:rPr>
          <w:noProof/>
        </w:rPr>
        <w:t>4</w:t>
      </w:r>
      <w:r w:rsidR="008632E2">
        <w:rPr>
          <w:noProof/>
        </w:rPr>
        <w:fldChar w:fldCharType="end"/>
      </w:r>
    </w:p>
    <w:p w14:paraId="6C96833A" w14:textId="6F5AC268" w:rsidR="008632E2" w:rsidRDefault="008632E2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2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Application 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5352E0C" w14:textId="5A4C27D4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2.1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General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4346471" w14:textId="61DAF79C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2.2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Licensing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8FE13FA" w14:textId="2FCC5C9A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2.3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Additional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65117E4" w14:textId="1C03A3F0" w:rsidR="008632E2" w:rsidRDefault="008632E2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3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00E56E6" w14:textId="4343B08E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3.1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Soft- and 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128A3ED" w14:textId="35D8BE96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3.2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Network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F2583EE" w14:textId="06F1C76A" w:rsidR="008632E2" w:rsidRDefault="008632E2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4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Installation manual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D430A37" w14:textId="04B4E1AC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4.1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Actions prior to 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FEBC822" w14:textId="1C9A2BA9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4.2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3698643" w14:textId="7D1A1F1F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4.3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2507DDF" w14:textId="17F9D1E2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4.4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Hardening steps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4F9C36F" w14:textId="0F4CE504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4.5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Shortcuts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CCB30B2" w14:textId="202A2751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4.6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Uninstall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A17FF6C" w14:textId="77EE0006" w:rsidR="008632E2" w:rsidRDefault="008632E2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5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Technical test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5AE9524" w14:textId="48287D79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5.1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General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59C8E26" w14:textId="2CC6DC30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5.2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Test instructions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2061C40" w14:textId="425ACD43" w:rsidR="008632E2" w:rsidRDefault="008632E2">
      <w:pPr>
        <w:pStyle w:val="TOC2"/>
        <w:tabs>
          <w:tab w:val="left" w:pos="720"/>
          <w:tab w:val="right" w:leader="dot" w:pos="9236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5.3</w:t>
      </w:r>
      <w:r>
        <w:rPr>
          <w:rFonts w:eastAsiaTheme="minorEastAsia" w:cstheme="minorBidi"/>
          <w:small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Extra information / Known Issues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F7691EC" w14:textId="4E489085" w:rsidR="008632E2" w:rsidRDefault="008632E2">
      <w:pPr>
        <w:pStyle w:val="TOC1"/>
        <w:tabs>
          <w:tab w:val="left" w:pos="360"/>
          <w:tab w:val="right" w:leader="dot" w:pos="9236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</w:pPr>
      <w:r w:rsidRPr="00E77B05">
        <w:rPr>
          <w:noProof/>
          <w:lang w:val="en-US"/>
        </w:rPr>
        <w:t>6</w:t>
      </w:r>
      <w:r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nl-NL" w:bidi="ar-SA"/>
          <w14:ligatures w14:val="standardContextual"/>
        </w:rPr>
        <w:tab/>
      </w:r>
      <w:r w:rsidRPr="00E77B05">
        <w:rPr>
          <w:noProof/>
          <w:lang w:val="en-US"/>
        </w:rPr>
        <w:t>Approval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_Toc203737791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4075B96" w14:textId="62C9004C" w:rsidR="00E81191" w:rsidRPr="00715777" w:rsidRDefault="00E90370" w:rsidP="00143536">
      <w:pPr>
        <w:pStyle w:val="Heading1"/>
        <w:numPr>
          <w:ilvl w:val="0"/>
          <w:numId w:val="0"/>
        </w:numPr>
      </w:pPr>
      <w:r w:rsidRPr="00715777">
        <w:rPr>
          <w:b w:val="0"/>
        </w:rPr>
        <w:lastRenderedPageBreak/>
        <w:fldChar w:fldCharType="end"/>
      </w:r>
    </w:p>
    <w:p w14:paraId="4AD65B3B" w14:textId="7B91C87F" w:rsidR="00FB7811" w:rsidRPr="00C921F7" w:rsidRDefault="00715777" w:rsidP="00FB7811">
      <w:pPr>
        <w:pStyle w:val="Heading1"/>
        <w:keepLines w:val="0"/>
        <w:pageBreakBefore w:val="0"/>
        <w:tabs>
          <w:tab w:val="num" w:pos="0"/>
        </w:tabs>
        <w:suppressAutoHyphens w:val="0"/>
        <w:autoSpaceDN/>
        <w:spacing w:before="240" w:after="60"/>
        <w:ind w:left="432" w:hanging="432"/>
        <w:textAlignment w:val="auto"/>
      </w:pPr>
      <w:bookmarkStart w:id="0" w:name="_Toc203737772"/>
      <w:r w:rsidRPr="00715777">
        <w:rPr>
          <w:lang w:val="en-US"/>
        </w:rPr>
        <w:t>Contact</w:t>
      </w:r>
      <w:r w:rsidR="00C921F7">
        <w:rPr>
          <w:lang w:val="en-US"/>
        </w:rPr>
        <w:t xml:space="preserve"> information</w:t>
      </w:r>
      <w:bookmarkEnd w:id="0"/>
    </w:p>
    <w:p w14:paraId="1C76CE5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6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5"/>
      </w:tblGrid>
      <w:tr w:rsidR="00FB7811" w:rsidRPr="00715777" w14:paraId="28F4F548" w14:textId="77777777" w:rsidTr="00FB7811">
        <w:trPr>
          <w:trHeight w:val="284"/>
        </w:trPr>
        <w:tc>
          <w:tcPr>
            <w:tcW w:w="7546" w:type="dxa"/>
            <w:gridSpan w:val="2"/>
            <w:shd w:val="clear" w:color="auto" w:fill="E6E6E6"/>
          </w:tcPr>
          <w:p w14:paraId="14D776CB" w14:textId="67B69850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User information</w:t>
            </w:r>
          </w:p>
        </w:tc>
      </w:tr>
      <w:tr w:rsidR="00715777" w:rsidRPr="00715777" w14:paraId="1E64A473" w14:textId="77777777" w:rsidTr="008F7627">
        <w:trPr>
          <w:trHeight w:val="284"/>
        </w:trPr>
        <w:tc>
          <w:tcPr>
            <w:tcW w:w="1731" w:type="dxa"/>
          </w:tcPr>
          <w:p w14:paraId="494597FE" w14:textId="77777777" w:rsidR="00715777" w:rsidRPr="00715777" w:rsidRDefault="00715777" w:rsidP="008F7627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Department</w:t>
            </w:r>
          </w:p>
        </w:tc>
        <w:tc>
          <w:tcPr>
            <w:tcW w:w="5815" w:type="dxa"/>
          </w:tcPr>
          <w:p w14:paraId="0DE4D24E" w14:textId="77777777" w:rsidR="00715777" w:rsidRPr="00715777" w:rsidRDefault="00715777" w:rsidP="008F7627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3D838271" w14:textId="77777777" w:rsidTr="00FB7811">
        <w:trPr>
          <w:trHeight w:val="284"/>
        </w:trPr>
        <w:tc>
          <w:tcPr>
            <w:tcW w:w="1731" w:type="dxa"/>
          </w:tcPr>
          <w:p w14:paraId="7F3FCC1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Site</w:t>
            </w:r>
          </w:p>
        </w:tc>
        <w:tc>
          <w:tcPr>
            <w:tcW w:w="5815" w:type="dxa"/>
          </w:tcPr>
          <w:p w14:paraId="4D868AB1" w14:textId="4CD0A292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1314477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C0555D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715777" w14:paraId="03C2816D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43BB4E95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Technical application manager</w:t>
            </w:r>
          </w:p>
        </w:tc>
      </w:tr>
      <w:tr w:rsidR="00FB7811" w:rsidRPr="00715777" w14:paraId="5558E88D" w14:textId="77777777" w:rsidTr="00FB7811">
        <w:trPr>
          <w:trHeight w:val="284"/>
        </w:trPr>
        <w:tc>
          <w:tcPr>
            <w:tcW w:w="1731" w:type="dxa"/>
          </w:tcPr>
          <w:p w14:paraId="57EBD729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0DAA325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FB7811" w:rsidRPr="00715777" w14:paraId="6C21E636" w14:textId="77777777" w:rsidTr="00FB7811">
        <w:trPr>
          <w:trHeight w:val="284"/>
        </w:trPr>
        <w:tc>
          <w:tcPr>
            <w:tcW w:w="1731" w:type="dxa"/>
          </w:tcPr>
          <w:p w14:paraId="4EDE399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E-mail address</w:t>
            </w:r>
          </w:p>
        </w:tc>
        <w:tc>
          <w:tcPr>
            <w:tcW w:w="5812" w:type="dxa"/>
          </w:tcPr>
          <w:p w14:paraId="3E555EC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1CF09C6D" w14:textId="77777777" w:rsidTr="00FB7811">
        <w:trPr>
          <w:trHeight w:val="284"/>
        </w:trPr>
        <w:tc>
          <w:tcPr>
            <w:tcW w:w="1731" w:type="dxa"/>
          </w:tcPr>
          <w:p w14:paraId="6B89915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179A7E6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55ADB4F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4058BB5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262D1C" w14:paraId="57654CC4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63CD55E6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Functional application manager or key user</w:t>
            </w:r>
          </w:p>
        </w:tc>
      </w:tr>
      <w:tr w:rsidR="00FB7811" w:rsidRPr="00715777" w14:paraId="68B366F2" w14:textId="77777777" w:rsidTr="00FB7811">
        <w:trPr>
          <w:trHeight w:val="284"/>
        </w:trPr>
        <w:tc>
          <w:tcPr>
            <w:tcW w:w="1731" w:type="dxa"/>
          </w:tcPr>
          <w:p w14:paraId="643EF0D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5DAA48B0" w14:textId="61EA2854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54A83A7A" w14:textId="77777777" w:rsidTr="00FB7811">
        <w:trPr>
          <w:trHeight w:val="284"/>
        </w:trPr>
        <w:tc>
          <w:tcPr>
            <w:tcW w:w="1731" w:type="dxa"/>
          </w:tcPr>
          <w:p w14:paraId="4581380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E-mail address</w:t>
            </w:r>
          </w:p>
        </w:tc>
        <w:tc>
          <w:tcPr>
            <w:tcW w:w="5812" w:type="dxa"/>
          </w:tcPr>
          <w:p w14:paraId="094FC79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31C40F56" w14:textId="77777777" w:rsidTr="00FB7811">
        <w:trPr>
          <w:trHeight w:val="284"/>
        </w:trPr>
        <w:tc>
          <w:tcPr>
            <w:tcW w:w="1731" w:type="dxa"/>
          </w:tcPr>
          <w:p w14:paraId="54D83F9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070DA6C9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498D376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9941AA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715777" w14:paraId="740547E1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51CE57A5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Application Analyst</w:t>
            </w:r>
          </w:p>
        </w:tc>
      </w:tr>
      <w:tr w:rsidR="00FB7811" w:rsidRPr="00715777" w14:paraId="668B394D" w14:textId="77777777" w:rsidTr="00FB7811">
        <w:trPr>
          <w:trHeight w:val="284"/>
        </w:trPr>
        <w:tc>
          <w:tcPr>
            <w:tcW w:w="1731" w:type="dxa"/>
          </w:tcPr>
          <w:p w14:paraId="09A3750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5ECC815A" w14:textId="4A2B9867" w:rsidR="00FB7811" w:rsidRPr="00715777" w:rsidRDefault="00D06D64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D06D64">
              <w:rPr>
                <w:rFonts w:cs="Arial"/>
                <w:sz w:val="20"/>
                <w:szCs w:val="20"/>
                <w:lang w:val="en-US"/>
              </w:rPr>
              <w:t>USERFULLNAME</w:t>
            </w:r>
          </w:p>
        </w:tc>
      </w:tr>
      <w:tr w:rsidR="00FB7811" w:rsidRPr="00715777" w14:paraId="7B0764E3" w14:textId="77777777" w:rsidTr="00FB7811">
        <w:trPr>
          <w:trHeight w:val="284"/>
        </w:trPr>
        <w:tc>
          <w:tcPr>
            <w:tcW w:w="1731" w:type="dxa"/>
          </w:tcPr>
          <w:p w14:paraId="0622367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E-mail address</w:t>
            </w:r>
          </w:p>
        </w:tc>
        <w:tc>
          <w:tcPr>
            <w:tcW w:w="5812" w:type="dxa"/>
          </w:tcPr>
          <w:p w14:paraId="69910205" w14:textId="6036971B" w:rsidR="00FB7811" w:rsidRPr="00715777" w:rsidRDefault="00E24068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E24068">
              <w:rPr>
                <w:rFonts w:cs="Arial"/>
                <w:sz w:val="20"/>
                <w:szCs w:val="20"/>
                <w:lang w:val="en-US"/>
              </w:rPr>
              <w:t>USEREMAIL</w:t>
            </w:r>
          </w:p>
        </w:tc>
      </w:tr>
      <w:tr w:rsidR="00FB7811" w:rsidRPr="00715777" w14:paraId="40B52C85" w14:textId="77777777" w:rsidTr="00FB7811">
        <w:trPr>
          <w:trHeight w:val="284"/>
        </w:trPr>
        <w:tc>
          <w:tcPr>
            <w:tcW w:w="1731" w:type="dxa"/>
          </w:tcPr>
          <w:p w14:paraId="65B647F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1CF366A3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0179B1B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34A3E405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262D1C" w14:paraId="60704A00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0E6F572E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fr-FR"/>
              </w:rPr>
            </w:pPr>
            <w:r w:rsidRPr="00715777">
              <w:rPr>
                <w:rFonts w:cs="Arial"/>
                <w:b/>
                <w:sz w:val="20"/>
                <w:szCs w:val="20"/>
                <w:lang w:val="fr-FR"/>
              </w:rPr>
              <w:t>Other contact information (Supplier, vendor, etc.)</w:t>
            </w:r>
          </w:p>
        </w:tc>
      </w:tr>
      <w:tr w:rsidR="00FB7811" w:rsidRPr="00715777" w14:paraId="7D329136" w14:textId="77777777" w:rsidTr="00FB7811">
        <w:trPr>
          <w:trHeight w:val="284"/>
        </w:trPr>
        <w:tc>
          <w:tcPr>
            <w:tcW w:w="1731" w:type="dxa"/>
          </w:tcPr>
          <w:p w14:paraId="4ED3D2B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Company</w:t>
            </w:r>
          </w:p>
        </w:tc>
        <w:tc>
          <w:tcPr>
            <w:tcW w:w="5812" w:type="dxa"/>
          </w:tcPr>
          <w:p w14:paraId="2F48214F" w14:textId="64AE5291" w:rsidR="00FB7811" w:rsidRPr="000D7BDA" w:rsidRDefault="00245957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0D7BDA">
              <w:rPr>
                <w:sz w:val="20"/>
                <w:szCs w:val="20"/>
              </w:rPr>
              <w:t>VENDORNAMEFULL</w:t>
            </w:r>
          </w:p>
        </w:tc>
      </w:tr>
      <w:tr w:rsidR="00FB7811" w:rsidRPr="00715777" w14:paraId="01CE02A7" w14:textId="77777777" w:rsidTr="00FB7811">
        <w:trPr>
          <w:trHeight w:val="284"/>
        </w:trPr>
        <w:tc>
          <w:tcPr>
            <w:tcW w:w="1731" w:type="dxa"/>
          </w:tcPr>
          <w:p w14:paraId="17F9C9B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</w:rPr>
            </w:pPr>
            <w:r w:rsidRPr="00715777">
              <w:rPr>
                <w:rFonts w:cs="Arial"/>
                <w:sz w:val="20"/>
                <w:szCs w:val="20"/>
              </w:rPr>
              <w:t>Contact person</w:t>
            </w:r>
          </w:p>
        </w:tc>
        <w:tc>
          <w:tcPr>
            <w:tcW w:w="5812" w:type="dxa"/>
          </w:tcPr>
          <w:p w14:paraId="64BB558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76D47756" w14:textId="77777777" w:rsidTr="00FB7811">
        <w:trPr>
          <w:trHeight w:val="284"/>
        </w:trPr>
        <w:tc>
          <w:tcPr>
            <w:tcW w:w="1731" w:type="dxa"/>
          </w:tcPr>
          <w:p w14:paraId="574880E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</w:rPr>
            </w:pPr>
            <w:r w:rsidRPr="00715777">
              <w:rPr>
                <w:rFonts w:cs="Arial"/>
                <w:sz w:val="20"/>
                <w:szCs w:val="20"/>
              </w:rPr>
              <w:t>E-</w:t>
            </w:r>
            <w:r w:rsidRPr="00715777">
              <w:rPr>
                <w:rFonts w:cs="Arial"/>
                <w:sz w:val="20"/>
                <w:szCs w:val="20"/>
                <w:lang w:val="en-US"/>
              </w:rPr>
              <w:t>mail address</w:t>
            </w:r>
          </w:p>
        </w:tc>
        <w:tc>
          <w:tcPr>
            <w:tcW w:w="5812" w:type="dxa"/>
          </w:tcPr>
          <w:p w14:paraId="13852B2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715777" w14:paraId="3F502379" w14:textId="77777777" w:rsidTr="00FB7811">
        <w:trPr>
          <w:trHeight w:val="284"/>
        </w:trPr>
        <w:tc>
          <w:tcPr>
            <w:tcW w:w="1731" w:type="dxa"/>
          </w:tcPr>
          <w:p w14:paraId="4FF3231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Phone number</w:t>
            </w:r>
          </w:p>
        </w:tc>
        <w:tc>
          <w:tcPr>
            <w:tcW w:w="5812" w:type="dxa"/>
          </w:tcPr>
          <w:p w14:paraId="3D96052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006DBA4B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C9080DA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sz w:val="20"/>
          <w:szCs w:val="20"/>
          <w:highlight w:val="lightGray"/>
          <w:lang w:val="en-US"/>
        </w:rPr>
        <w:br w:type="page"/>
      </w:r>
      <w:bookmarkStart w:id="1" w:name="_Toc337549839"/>
      <w:bookmarkStart w:id="2" w:name="_Toc203737773"/>
      <w:r w:rsidRPr="00715777">
        <w:rPr>
          <w:lang w:val="en-US"/>
        </w:rPr>
        <w:lastRenderedPageBreak/>
        <w:t>Application details</w:t>
      </w:r>
      <w:bookmarkEnd w:id="1"/>
      <w:bookmarkEnd w:id="2"/>
    </w:p>
    <w:p w14:paraId="1EABE81E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14E0B84C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3" w:name="_Toc337549840"/>
      <w:bookmarkStart w:id="4" w:name="_Toc203737774"/>
      <w:r w:rsidRPr="00715777">
        <w:rPr>
          <w:lang w:val="en-US"/>
        </w:rPr>
        <w:t>General information</w:t>
      </w:r>
      <w:bookmarkEnd w:id="3"/>
      <w:bookmarkEnd w:id="4"/>
    </w:p>
    <w:p w14:paraId="0C0AECC4" w14:textId="77777777" w:rsidR="00FB7811" w:rsidRPr="00715777" w:rsidRDefault="00FB7811" w:rsidP="00FB7811">
      <w:pPr>
        <w:rPr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31"/>
        <w:gridCol w:w="5812"/>
      </w:tblGrid>
      <w:tr w:rsidR="00FB7811" w:rsidRPr="00715777" w14:paraId="51D0B089" w14:textId="77777777" w:rsidTr="00FB7811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1A29D4AD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General information</w:t>
            </w:r>
          </w:p>
        </w:tc>
      </w:tr>
      <w:tr w:rsidR="00FB7811" w:rsidRPr="00715777" w14:paraId="5DA15A45" w14:textId="77777777" w:rsidTr="00004DB9">
        <w:trPr>
          <w:trHeight w:val="284"/>
        </w:trPr>
        <w:tc>
          <w:tcPr>
            <w:tcW w:w="1731" w:type="dxa"/>
          </w:tcPr>
          <w:p w14:paraId="4E1160BE" w14:textId="77777777" w:rsidR="00FB7811" w:rsidRPr="00715777" w:rsidRDefault="00FB7811" w:rsidP="00FB7811">
            <w:pPr>
              <w:tabs>
                <w:tab w:val="left" w:pos="464"/>
                <w:tab w:val="left" w:pos="1773"/>
                <w:tab w:val="left" w:pos="1915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</w:tc>
        <w:tc>
          <w:tcPr>
            <w:tcW w:w="5812" w:type="dxa"/>
          </w:tcPr>
          <w:p w14:paraId="0BB94539" w14:textId="14B294CB" w:rsidR="00FB7811" w:rsidRPr="00715777" w:rsidRDefault="009B40B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9B40B1">
              <w:rPr>
                <w:rFonts w:cs="Arial"/>
                <w:sz w:val="20"/>
                <w:szCs w:val="20"/>
                <w:lang w:val="en-US"/>
              </w:rPr>
              <w:t>APPLICATIONNAMEFULL</w:t>
            </w:r>
          </w:p>
        </w:tc>
      </w:tr>
      <w:tr w:rsidR="00FB7811" w:rsidRPr="00715777" w14:paraId="100BDD88" w14:textId="77777777" w:rsidTr="00004DB9">
        <w:trPr>
          <w:trHeight w:val="284"/>
        </w:trPr>
        <w:tc>
          <w:tcPr>
            <w:tcW w:w="1731" w:type="dxa"/>
          </w:tcPr>
          <w:p w14:paraId="1210FC9C" w14:textId="77777777" w:rsidR="00FB7811" w:rsidRPr="00715777" w:rsidRDefault="00FB7811" w:rsidP="00FB7811">
            <w:pPr>
              <w:tabs>
                <w:tab w:val="left" w:pos="464"/>
                <w:tab w:val="left" w:pos="1773"/>
                <w:tab w:val="left" w:pos="1915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Version</w:t>
            </w:r>
          </w:p>
        </w:tc>
        <w:tc>
          <w:tcPr>
            <w:tcW w:w="5812" w:type="dxa"/>
          </w:tcPr>
          <w:p w14:paraId="30B7A398" w14:textId="3B56B7C0" w:rsidR="00FB7811" w:rsidRPr="00715777" w:rsidRDefault="009B40B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9B40B1">
              <w:rPr>
                <w:rFonts w:cs="Arial"/>
                <w:sz w:val="20"/>
                <w:szCs w:val="20"/>
                <w:lang w:val="en-US"/>
              </w:rPr>
              <w:t>APPLICATIONVERSIONFULL</w:t>
            </w:r>
          </w:p>
        </w:tc>
      </w:tr>
      <w:tr w:rsidR="00FB7811" w:rsidRPr="00715777" w14:paraId="20540AB3" w14:textId="77777777" w:rsidTr="00004DB9">
        <w:trPr>
          <w:trHeight w:val="284"/>
        </w:trPr>
        <w:tc>
          <w:tcPr>
            <w:tcW w:w="1731" w:type="dxa"/>
          </w:tcPr>
          <w:p w14:paraId="323E5FAE" w14:textId="77777777" w:rsidR="00FB7811" w:rsidRPr="00715777" w:rsidRDefault="00FB7811" w:rsidP="00FB7811">
            <w:pPr>
              <w:tabs>
                <w:tab w:val="left" w:pos="464"/>
                <w:tab w:val="left" w:pos="1773"/>
                <w:tab w:val="left" w:pos="1915"/>
              </w:tabs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Language</w:t>
            </w:r>
          </w:p>
        </w:tc>
        <w:tc>
          <w:tcPr>
            <w:tcW w:w="5812" w:type="dxa"/>
          </w:tcPr>
          <w:p w14:paraId="1DE975AC" w14:textId="6E6AFE96" w:rsidR="00FB7811" w:rsidRPr="00715777" w:rsidRDefault="009B40B1" w:rsidP="009B40B1">
            <w:pPr>
              <w:tabs>
                <w:tab w:val="left" w:pos="464"/>
              </w:tabs>
              <w:rPr>
                <w:rFonts w:cs="Arial"/>
                <w:sz w:val="20"/>
                <w:szCs w:val="20"/>
                <w:lang w:val="en-US"/>
              </w:rPr>
            </w:pPr>
            <w:r w:rsidRPr="009B40B1">
              <w:rPr>
                <w:rFonts w:cs="Arial"/>
                <w:sz w:val="20"/>
                <w:szCs w:val="20"/>
                <w:lang w:val="en-US"/>
              </w:rPr>
              <w:t>APPLICATIONLANGUAGE</w:t>
            </w:r>
          </w:p>
        </w:tc>
      </w:tr>
      <w:tr w:rsidR="00FB7811" w:rsidRPr="00715777" w14:paraId="293D1CFD" w14:textId="77777777" w:rsidTr="00004DB9">
        <w:trPr>
          <w:trHeight w:val="284"/>
        </w:trPr>
        <w:tc>
          <w:tcPr>
            <w:tcW w:w="1731" w:type="dxa"/>
          </w:tcPr>
          <w:p w14:paraId="532B25E1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Description </w:t>
            </w:r>
          </w:p>
        </w:tc>
        <w:tc>
          <w:tcPr>
            <w:tcW w:w="5812" w:type="dxa"/>
          </w:tcPr>
          <w:p w14:paraId="3959131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767D565A" w14:textId="77777777" w:rsidTr="00004DB9">
        <w:trPr>
          <w:trHeight w:val="284"/>
        </w:trPr>
        <w:tc>
          <w:tcPr>
            <w:tcW w:w="1731" w:type="dxa"/>
          </w:tcPr>
          <w:p w14:paraId="288DD70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Application type</w:t>
            </w:r>
          </w:p>
        </w:tc>
        <w:tc>
          <w:tcPr>
            <w:tcW w:w="5812" w:type="dxa"/>
          </w:tcPr>
          <w:p w14:paraId="647ED519" w14:textId="6B727BFC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731078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3479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2C183A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Application without network dependencies</w:t>
            </w:r>
          </w:p>
          <w:p w14:paraId="70C20AB4" w14:textId="364FB7CA" w:rsidR="00FB7811" w:rsidRPr="00715777" w:rsidRDefault="00262D1C" w:rsidP="00FB7811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1810927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183A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2C183A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Application with data on a file share</w:t>
            </w:r>
          </w:p>
          <w:p w14:paraId="5F218770" w14:textId="687B2594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640463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183A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2C183A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Application with data on a (SQL) server</w:t>
            </w:r>
          </w:p>
          <w:p w14:paraId="2455AAD5" w14:textId="211E9B4B" w:rsidR="00FB7811" w:rsidRPr="00715777" w:rsidRDefault="00262D1C" w:rsidP="00FB7811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15055121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183A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2C183A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Network application with a local shortcut </w:t>
            </w:r>
          </w:p>
          <w:p w14:paraId="05876A60" w14:textId="6D14C229" w:rsidR="00FB7811" w:rsidRPr="00715777" w:rsidRDefault="00262D1C" w:rsidP="00FB7811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2059505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183A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2C183A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Web based application with dependencies</w:t>
            </w:r>
          </w:p>
          <w:p w14:paraId="370892CF" w14:textId="79C63F99" w:rsidR="00FB7811" w:rsidRPr="00715777" w:rsidRDefault="00262D1C" w:rsidP="00FB7811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603842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183A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2C183A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Web based application without dependencies</w:t>
            </w:r>
          </w:p>
          <w:p w14:paraId="5EF4CFF0" w14:textId="7FE5B107" w:rsidR="00FB7811" w:rsidRPr="00715777" w:rsidRDefault="00262D1C" w:rsidP="00FB7811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1602879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183A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2C183A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Other</w:t>
            </w:r>
            <w:r w:rsidR="002C183A">
              <w:rPr>
                <w:rFonts w:cs="Arial"/>
                <w:sz w:val="20"/>
                <w:szCs w:val="20"/>
                <w:lang w:val="en-US"/>
              </w:rPr>
              <w:t>:</w:t>
            </w:r>
          </w:p>
          <w:p w14:paraId="70DA01A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4CEF3E83" w14:textId="77777777" w:rsidTr="00004DB9">
        <w:trPr>
          <w:trHeight w:val="284"/>
        </w:trPr>
        <w:tc>
          <w:tcPr>
            <w:tcW w:w="1731" w:type="dxa"/>
          </w:tcPr>
          <w:p w14:paraId="4166A50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Business impact</w:t>
            </w:r>
          </w:p>
          <w:p w14:paraId="19D58111" w14:textId="77777777" w:rsidR="00FB7811" w:rsidRPr="00715777" w:rsidRDefault="00FB7811" w:rsidP="00FB7811">
            <w:pPr>
              <w:jc w:val="right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2EC53142" w14:textId="5D73E74C" w:rsidR="00FB7811" w:rsidRPr="00715777" w:rsidRDefault="00262D1C" w:rsidP="00FB7811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1918856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3479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943479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High</w:t>
            </w:r>
          </w:p>
          <w:p w14:paraId="5DFF80C6" w14:textId="1C8B5972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2036070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3479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943479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Medium</w:t>
            </w:r>
          </w:p>
          <w:p w14:paraId="2DFC16EE" w14:textId="576BEB9C" w:rsidR="00FB7811" w:rsidRPr="00715777" w:rsidRDefault="00262D1C" w:rsidP="00FB7811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628165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3479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943479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Low</w:t>
            </w:r>
          </w:p>
          <w:p w14:paraId="3B086AA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113DFEE2" w14:textId="77777777" w:rsidR="00FB7811" w:rsidRPr="00715777" w:rsidRDefault="00FB7811" w:rsidP="00FB7811">
      <w:pPr>
        <w:rPr>
          <w:rFonts w:cs="Arial"/>
          <w:b/>
          <w:bCs/>
          <w:iCs/>
          <w:sz w:val="20"/>
          <w:szCs w:val="20"/>
          <w:lang w:val="en-US"/>
        </w:rPr>
      </w:pPr>
    </w:p>
    <w:p w14:paraId="1267EF08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5" w:name="_Toc337549841"/>
      <w:bookmarkStart w:id="6" w:name="_Toc203737775"/>
      <w:r w:rsidRPr="00715777">
        <w:rPr>
          <w:lang w:val="en-US"/>
        </w:rPr>
        <w:t>Licensing information</w:t>
      </w:r>
      <w:bookmarkEnd w:id="5"/>
      <w:bookmarkEnd w:id="6"/>
    </w:p>
    <w:p w14:paraId="3849D1F6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2126"/>
        <w:gridCol w:w="2332"/>
      </w:tblGrid>
      <w:tr w:rsidR="00FB7811" w:rsidRPr="00715777" w14:paraId="79EA20F4" w14:textId="77777777" w:rsidTr="00004DB9">
        <w:trPr>
          <w:trHeight w:val="284"/>
        </w:trPr>
        <w:tc>
          <w:tcPr>
            <w:tcW w:w="7543" w:type="dxa"/>
            <w:gridSpan w:val="3"/>
            <w:shd w:val="clear" w:color="auto" w:fill="E6E6E6"/>
          </w:tcPr>
          <w:p w14:paraId="03088BDC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Licensing information</w:t>
            </w:r>
          </w:p>
        </w:tc>
      </w:tr>
      <w:tr w:rsidR="00FB7811" w:rsidRPr="00715777" w14:paraId="0A6E9666" w14:textId="77777777" w:rsidTr="00004DB9">
        <w:trPr>
          <w:trHeight w:val="284"/>
        </w:trPr>
        <w:tc>
          <w:tcPr>
            <w:tcW w:w="3085" w:type="dxa"/>
          </w:tcPr>
          <w:p w14:paraId="25FF2D0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licensing needed for running the application?</w:t>
            </w:r>
          </w:p>
          <w:p w14:paraId="496F1DD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  <w:gridSpan w:val="2"/>
          </w:tcPr>
          <w:p w14:paraId="46D79E36" w14:textId="7B0F9158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214809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EF8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003EF8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Yes</w:t>
            </w:r>
          </w:p>
          <w:p w14:paraId="58DD5BCD" w14:textId="5217DD7E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2328473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EF8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003EF8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 (go to 2.3)</w:t>
            </w:r>
          </w:p>
          <w:p w14:paraId="3F17ADAD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5B8D430D" w14:textId="77777777" w:rsidTr="00004DB9">
        <w:trPr>
          <w:trHeight w:val="284"/>
        </w:trPr>
        <w:tc>
          <w:tcPr>
            <w:tcW w:w="3085" w:type="dxa"/>
          </w:tcPr>
          <w:p w14:paraId="4F8C84A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Licensing type</w:t>
            </w:r>
          </w:p>
        </w:tc>
        <w:tc>
          <w:tcPr>
            <w:tcW w:w="2126" w:type="dxa"/>
            <w:tcBorders>
              <w:right w:val="nil"/>
            </w:tcBorders>
          </w:tcPr>
          <w:p w14:paraId="5CC9939E" w14:textId="28380007" w:rsidR="00FB7811" w:rsidRPr="00715777" w:rsidRDefault="00262D1C" w:rsidP="00FB7811">
            <w:pPr>
              <w:tabs>
                <w:tab w:val="left" w:pos="2973"/>
              </w:tabs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909996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EF8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003EF8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Single user</w:t>
            </w:r>
          </w:p>
          <w:p w14:paraId="3C3100E5" w14:textId="32406A66" w:rsidR="00FB7811" w:rsidRPr="00715777" w:rsidRDefault="00262D1C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143866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EF8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003EF8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Multiple user</w:t>
            </w:r>
          </w:p>
          <w:p w14:paraId="3EFC2BA1" w14:textId="55B034A3" w:rsidR="00FB7811" w:rsidRPr="00715777" w:rsidRDefault="00262D1C" w:rsidP="00FB7811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6671363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EF8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003EF8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Hardware dongle  </w:t>
            </w:r>
          </w:p>
          <w:p w14:paraId="6B22A28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332" w:type="dxa"/>
            <w:tcBorders>
              <w:left w:val="nil"/>
            </w:tcBorders>
          </w:tcPr>
          <w:p w14:paraId="2AC28D48" w14:textId="4E2F52ED" w:rsidR="00FB7811" w:rsidRPr="00715777" w:rsidRDefault="00262D1C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1847703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EF8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003EF8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Server</w:t>
            </w:r>
          </w:p>
          <w:p w14:paraId="04B2D475" w14:textId="0E299400" w:rsidR="00FB7811" w:rsidRPr="00715777" w:rsidRDefault="00262D1C" w:rsidP="00FB7811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926353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EF8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003EF8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Other, specify:  </w:t>
            </w:r>
          </w:p>
        </w:tc>
      </w:tr>
      <w:tr w:rsidR="00FB7811" w:rsidRPr="00715777" w14:paraId="5854098E" w14:textId="77777777" w:rsidTr="00004DB9">
        <w:trPr>
          <w:trHeight w:val="284"/>
        </w:trPr>
        <w:tc>
          <w:tcPr>
            <w:tcW w:w="3085" w:type="dxa"/>
          </w:tcPr>
          <w:p w14:paraId="55522C8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 license hardware related?</w:t>
            </w:r>
          </w:p>
          <w:p w14:paraId="4C840D7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  <w:gridSpan w:val="2"/>
          </w:tcPr>
          <w:p w14:paraId="01056BD2" w14:textId="5479C8EA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1650789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EF8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003EF8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480605BF" w14:textId="4FC3443A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1533606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03EF8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003EF8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Yes</w:t>
            </w:r>
          </w:p>
          <w:p w14:paraId="2A173B8B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262D1C" w14:paraId="24AFC27F" w14:textId="77777777" w:rsidTr="00004DB9">
        <w:trPr>
          <w:trHeight w:val="284"/>
        </w:trPr>
        <w:tc>
          <w:tcPr>
            <w:tcW w:w="3085" w:type="dxa"/>
          </w:tcPr>
          <w:p w14:paraId="2AFF600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Product/license key or server name</w:t>
            </w:r>
          </w:p>
          <w:p w14:paraId="2214E04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  <w:gridSpan w:val="2"/>
          </w:tcPr>
          <w:p w14:paraId="15EC48C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05C54653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7C279CDD" w14:textId="77777777" w:rsidR="00FB7811" w:rsidRPr="00715777" w:rsidRDefault="00FB7811" w:rsidP="00FB7811">
      <w:pPr>
        <w:rPr>
          <w:lang w:val="en-US"/>
        </w:rPr>
      </w:pPr>
      <w:r w:rsidRPr="00715777">
        <w:rPr>
          <w:lang w:val="en-US"/>
        </w:rPr>
        <w:br w:type="page"/>
      </w:r>
    </w:p>
    <w:p w14:paraId="16B9CBC4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7" w:name="_Toc337549842"/>
      <w:bookmarkStart w:id="8" w:name="_Toc203737776"/>
      <w:r w:rsidRPr="00715777">
        <w:rPr>
          <w:lang w:val="en-US"/>
        </w:rPr>
        <w:lastRenderedPageBreak/>
        <w:t>Additional information</w:t>
      </w:r>
      <w:bookmarkEnd w:id="7"/>
      <w:bookmarkEnd w:id="8"/>
    </w:p>
    <w:p w14:paraId="70CACCE1" w14:textId="77777777" w:rsidR="00FB7811" w:rsidRPr="00715777" w:rsidRDefault="00FB7811" w:rsidP="00FB7811">
      <w:pPr>
        <w:rPr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67182BA3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2F22DA2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Alternative installations</w:t>
            </w:r>
          </w:p>
        </w:tc>
      </w:tr>
      <w:tr w:rsidR="00FB7811" w:rsidRPr="00262D1C" w14:paraId="54F1801A" w14:textId="77777777" w:rsidTr="00004DB9">
        <w:trPr>
          <w:trHeight w:val="284"/>
        </w:trPr>
        <w:tc>
          <w:tcPr>
            <w:tcW w:w="3085" w:type="dxa"/>
          </w:tcPr>
          <w:p w14:paraId="254EF6C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there an alternative installation needed for mobile workstations or laptops?</w:t>
            </w:r>
          </w:p>
        </w:tc>
        <w:tc>
          <w:tcPr>
            <w:tcW w:w="4458" w:type="dxa"/>
          </w:tcPr>
          <w:p w14:paraId="615D7BEB" w14:textId="27576133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7055556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6AA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0C6AA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No </w:t>
            </w:r>
          </w:p>
          <w:p w14:paraId="5A67C17C" w14:textId="6C3656BD" w:rsidR="00FB7811" w:rsidRPr="00715777" w:rsidRDefault="00262D1C" w:rsidP="00FB7811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735238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6AA6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0C6AA6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Yes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 (a separate intake is needed)</w:t>
            </w:r>
          </w:p>
          <w:p w14:paraId="5976871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33295D6A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262D1C" w14:paraId="4E6978F3" w14:textId="77777777" w:rsidTr="00004DB9">
        <w:trPr>
          <w:trHeight w:val="284"/>
        </w:trPr>
        <w:tc>
          <w:tcPr>
            <w:tcW w:w="3085" w:type="dxa"/>
          </w:tcPr>
          <w:p w14:paraId="4FCC420E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there an alternative installation needed for specific users?</w:t>
            </w:r>
          </w:p>
        </w:tc>
        <w:tc>
          <w:tcPr>
            <w:tcW w:w="4458" w:type="dxa"/>
          </w:tcPr>
          <w:p w14:paraId="6A0F0067" w14:textId="2AC17697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485086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6AA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0C6AA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5C8F7025" w14:textId="1347876B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188335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6AA6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0C6AA6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Yes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 (a manual installation is required for those users)</w:t>
            </w:r>
          </w:p>
          <w:p w14:paraId="05CE178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3F51D32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11D4C1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4FB25FDA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1BFCE38D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Security</w:t>
            </w:r>
          </w:p>
        </w:tc>
      </w:tr>
      <w:tr w:rsidR="00FB7811" w:rsidRPr="00715777" w14:paraId="4CE83446" w14:textId="77777777" w:rsidTr="00004DB9">
        <w:trPr>
          <w:trHeight w:val="284"/>
        </w:trPr>
        <w:tc>
          <w:tcPr>
            <w:tcW w:w="3085" w:type="dxa"/>
          </w:tcPr>
          <w:p w14:paraId="091420EA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file of registry permissions needed on the local machine?</w:t>
            </w:r>
          </w:p>
          <w:p w14:paraId="643F6801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highlight w:val="yellow"/>
                <w:lang w:val="en-US"/>
              </w:rPr>
            </w:pPr>
          </w:p>
        </w:tc>
        <w:tc>
          <w:tcPr>
            <w:tcW w:w="4458" w:type="dxa"/>
          </w:tcPr>
          <w:p w14:paraId="6F85D4A3" w14:textId="05F10D41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7616602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6AA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0C6AA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7C3B6F17" w14:textId="420E865E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387930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6AA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0C6AA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Yes,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specify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:</w:t>
            </w:r>
          </w:p>
          <w:p w14:paraId="0F21CB8E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1E8AC65A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032A498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852BF2C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highlight w:val="lightGray"/>
          <w:lang w:val="en-US"/>
        </w:rPr>
        <w:br w:type="page"/>
      </w:r>
      <w:bookmarkStart w:id="9" w:name="_Toc337549843"/>
      <w:bookmarkStart w:id="10" w:name="_Toc203737777"/>
      <w:r w:rsidRPr="00715777">
        <w:rPr>
          <w:lang w:val="en-US"/>
        </w:rPr>
        <w:lastRenderedPageBreak/>
        <w:t>Requirements</w:t>
      </w:r>
      <w:bookmarkEnd w:id="9"/>
      <w:bookmarkEnd w:id="10"/>
    </w:p>
    <w:p w14:paraId="697C9E4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6CD0E97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>In this chapter all the requirements for running the application (e.g. software requirements, hardware requirements) are described.</w:t>
      </w:r>
    </w:p>
    <w:p w14:paraId="2599696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96E435B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11" w:name="_Toc337549844"/>
      <w:bookmarkStart w:id="12" w:name="_Toc203737778"/>
      <w:r w:rsidRPr="00715777">
        <w:rPr>
          <w:lang w:val="en-US"/>
        </w:rPr>
        <w:t>Soft- and hardware</w:t>
      </w:r>
      <w:bookmarkEnd w:id="11"/>
      <w:bookmarkEnd w:id="12"/>
    </w:p>
    <w:p w14:paraId="661ABBD8" w14:textId="77777777" w:rsidR="00FB7811" w:rsidRPr="00715777" w:rsidRDefault="00FB7811" w:rsidP="00FB7811">
      <w:pPr>
        <w:rPr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1FA4F38F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2AA539BE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Software dependencies</w:t>
            </w:r>
          </w:p>
        </w:tc>
      </w:tr>
      <w:tr w:rsidR="00FB7811" w:rsidRPr="00715777" w14:paraId="411B4794" w14:textId="77777777" w:rsidTr="00004DB9">
        <w:trPr>
          <w:trHeight w:val="284"/>
        </w:trPr>
        <w:tc>
          <w:tcPr>
            <w:tcW w:w="3085" w:type="dxa"/>
          </w:tcPr>
          <w:p w14:paraId="16207E0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other applications needed for running the application (e.g. dotNet Framework, Office Add-ons, Java)?</w:t>
            </w:r>
          </w:p>
          <w:p w14:paraId="778ECA0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3BE923F8" w14:textId="61D126F0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4466178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B3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800B3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7A15A833" w14:textId="6ED2D058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440884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B3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800B3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Yes, specify:</w:t>
            </w:r>
          </w:p>
          <w:p w14:paraId="2BE294D4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2E745CDD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4E95C29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625631A8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0399653D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1FBBD2F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Hardware dependencies</w:t>
            </w:r>
          </w:p>
        </w:tc>
      </w:tr>
      <w:tr w:rsidR="00FB7811" w:rsidRPr="00715777" w14:paraId="0C7E44A0" w14:textId="77777777" w:rsidTr="00004DB9">
        <w:trPr>
          <w:trHeight w:val="284"/>
        </w:trPr>
        <w:tc>
          <w:tcPr>
            <w:tcW w:w="3085" w:type="dxa"/>
          </w:tcPr>
          <w:p w14:paraId="2ECD934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external devices needed for running the application (e.g. dongle, printer)?</w:t>
            </w:r>
          </w:p>
          <w:p w14:paraId="1F97D48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698D13EB" w14:textId="77777777" w:rsidR="00800B36" w:rsidRPr="00715777" w:rsidRDefault="00262D1C" w:rsidP="00800B36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16544885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B3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800B3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800B36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64421ECC" w14:textId="77777777" w:rsidR="00800B36" w:rsidRPr="00715777" w:rsidRDefault="00262D1C" w:rsidP="00800B36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247472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B3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800B3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800B36" w:rsidRPr="00715777">
              <w:rPr>
                <w:rFonts w:cs="Arial"/>
                <w:iCs/>
                <w:sz w:val="20"/>
                <w:szCs w:val="20"/>
                <w:lang w:val="en-US"/>
              </w:rPr>
              <w:t>Yes, specify:</w:t>
            </w:r>
          </w:p>
          <w:p w14:paraId="6331E72B" w14:textId="77777777" w:rsidR="00FB7811" w:rsidRPr="00715777" w:rsidRDefault="00FB7811" w:rsidP="00FB7811">
            <w:pPr>
              <w:tabs>
                <w:tab w:val="left" w:pos="355"/>
              </w:tabs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262D1C" w14:paraId="2D289ADC" w14:textId="77777777" w:rsidTr="00004DB9">
        <w:trPr>
          <w:trHeight w:val="284"/>
        </w:trPr>
        <w:tc>
          <w:tcPr>
            <w:tcW w:w="7543" w:type="dxa"/>
            <w:gridSpan w:val="2"/>
          </w:tcPr>
          <w:p w14:paraId="631B661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Cs/>
                <w:sz w:val="20"/>
                <w:szCs w:val="20"/>
                <w:lang w:val="en-US"/>
              </w:rPr>
              <w:t>Answer the question below when there are external devices needed.</w:t>
            </w:r>
          </w:p>
        </w:tc>
      </w:tr>
      <w:tr w:rsidR="00FB7811" w:rsidRPr="00715777" w14:paraId="7CFA3C6C" w14:textId="77777777" w:rsidTr="00004DB9">
        <w:trPr>
          <w:trHeight w:val="284"/>
        </w:trPr>
        <w:tc>
          <w:tcPr>
            <w:tcW w:w="3085" w:type="dxa"/>
          </w:tcPr>
          <w:p w14:paraId="09C9B23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driver installations needed to connect the external devices to the computer?</w:t>
            </w:r>
          </w:p>
          <w:p w14:paraId="19C73FC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3437E355" w14:textId="77777777" w:rsidR="00800B36" w:rsidRPr="00715777" w:rsidRDefault="00262D1C" w:rsidP="00800B36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14811912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B3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800B3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800B36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5F1905C6" w14:textId="77777777" w:rsidR="00800B36" w:rsidRPr="00715777" w:rsidRDefault="00262D1C" w:rsidP="00800B36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75810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B3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800B3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800B36" w:rsidRPr="00715777">
              <w:rPr>
                <w:rFonts w:cs="Arial"/>
                <w:iCs/>
                <w:sz w:val="20"/>
                <w:szCs w:val="20"/>
                <w:lang w:val="en-US"/>
              </w:rPr>
              <w:t>Yes, specify:</w:t>
            </w:r>
          </w:p>
          <w:p w14:paraId="5EABB98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FB7811" w:rsidRPr="00262D1C" w14:paraId="6B125978" w14:textId="77777777" w:rsidTr="00004DB9">
        <w:trPr>
          <w:trHeight w:val="284"/>
        </w:trPr>
        <w:tc>
          <w:tcPr>
            <w:tcW w:w="7543" w:type="dxa"/>
            <w:gridSpan w:val="2"/>
          </w:tcPr>
          <w:p w14:paraId="26ECF22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Cs/>
                <w:sz w:val="20"/>
                <w:szCs w:val="20"/>
                <w:lang w:val="en-US"/>
              </w:rPr>
              <w:t>Answer the question below when there are driver installation needed.</w:t>
            </w:r>
          </w:p>
        </w:tc>
      </w:tr>
      <w:tr w:rsidR="00FB7811" w:rsidRPr="00262D1C" w14:paraId="01B70A06" w14:textId="77777777" w:rsidTr="00004DB9">
        <w:trPr>
          <w:trHeight w:val="284"/>
        </w:trPr>
        <w:tc>
          <w:tcPr>
            <w:tcW w:w="3085" w:type="dxa"/>
          </w:tcPr>
          <w:p w14:paraId="39FF3D3E" w14:textId="77777777" w:rsidR="00FB7811" w:rsidRPr="00715777" w:rsidRDefault="00FB7811" w:rsidP="00FB7811">
            <w:pPr>
              <w:rPr>
                <w:rFonts w:cs="Arial"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Cs/>
                <w:sz w:val="20"/>
                <w:szCs w:val="20"/>
                <w:lang w:val="en-US"/>
              </w:rPr>
              <w:t>Are the driver installations included in the main application installation?</w:t>
            </w:r>
          </w:p>
          <w:p w14:paraId="0FDD35B0" w14:textId="77777777" w:rsidR="00FB7811" w:rsidRPr="00715777" w:rsidRDefault="00FB7811" w:rsidP="00FB7811">
            <w:pPr>
              <w:rPr>
                <w:rFonts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34616353" w14:textId="1CF9974C" w:rsidR="00FB7811" w:rsidRPr="00715777" w:rsidRDefault="00262D1C" w:rsidP="00FB7811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2019654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B3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800B3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Yes</w:t>
            </w:r>
          </w:p>
          <w:p w14:paraId="172C3E72" w14:textId="00298ACE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1811472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B3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800B3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 , specify installation source:</w:t>
            </w:r>
          </w:p>
          <w:p w14:paraId="1764665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660849A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C66347" w:rsidRPr="00715777" w14:paraId="0C8C0085" w14:textId="77777777" w:rsidTr="0038017B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73833B6F" w14:textId="0B845935" w:rsidR="00C66347" w:rsidRPr="00715777" w:rsidRDefault="00C66347" w:rsidP="00C66347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Client</w:t>
            </w:r>
          </w:p>
        </w:tc>
      </w:tr>
      <w:tr w:rsidR="00C66347" w:rsidRPr="00715777" w14:paraId="7BB47F8A" w14:textId="77777777" w:rsidTr="0038017B">
        <w:trPr>
          <w:trHeight w:val="284"/>
        </w:trPr>
        <w:tc>
          <w:tcPr>
            <w:tcW w:w="3085" w:type="dxa"/>
          </w:tcPr>
          <w:p w14:paraId="71FCB712" w14:textId="13995218" w:rsidR="00C66347" w:rsidRPr="00715777" w:rsidRDefault="00C66347" w:rsidP="0038017B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Target client type(s)</w:t>
            </w:r>
          </w:p>
          <w:p w14:paraId="070815B1" w14:textId="77777777" w:rsidR="00C66347" w:rsidRPr="00715777" w:rsidRDefault="00C66347" w:rsidP="0038017B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5C34ED5B" w14:textId="22142E59" w:rsidR="00C66347" w:rsidRPr="00715777" w:rsidRDefault="00262D1C" w:rsidP="0038017B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1287846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B3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800B3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C66347">
              <w:rPr>
                <w:rFonts w:cs="Arial"/>
                <w:iCs/>
                <w:sz w:val="20"/>
                <w:szCs w:val="20"/>
                <w:lang w:val="en-US"/>
              </w:rPr>
              <w:t>VDI</w:t>
            </w:r>
          </w:p>
          <w:p w14:paraId="7582B5E4" w14:textId="2F5F7136" w:rsidR="00C66347" w:rsidRPr="00715777" w:rsidRDefault="00262D1C" w:rsidP="0038017B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14564862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0B36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800B36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C66347">
              <w:rPr>
                <w:rFonts w:cs="Arial"/>
                <w:iCs/>
                <w:sz w:val="20"/>
                <w:szCs w:val="20"/>
                <w:lang w:val="en-US"/>
              </w:rPr>
              <w:t>Fat client</w:t>
            </w:r>
          </w:p>
          <w:p w14:paraId="3288D301" w14:textId="77777777" w:rsidR="00C66347" w:rsidRPr="00715777" w:rsidRDefault="00C66347" w:rsidP="0038017B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4613ABD9" w14:textId="77777777" w:rsidR="00C66347" w:rsidRPr="00715777" w:rsidRDefault="00C66347" w:rsidP="0038017B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66FEF585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5E1DDC56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3A9AB419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r w:rsidRPr="00715777">
        <w:rPr>
          <w:rFonts w:cs="Arial"/>
          <w:sz w:val="20"/>
          <w:szCs w:val="20"/>
          <w:lang w:val="en-US"/>
        </w:rPr>
        <w:br w:type="page"/>
      </w:r>
      <w:bookmarkStart w:id="13" w:name="_Toc337549845"/>
      <w:bookmarkStart w:id="14" w:name="_Toc203737779"/>
      <w:r w:rsidRPr="00715777">
        <w:rPr>
          <w:lang w:val="en-US"/>
        </w:rPr>
        <w:lastRenderedPageBreak/>
        <w:t>Network</w:t>
      </w:r>
      <w:bookmarkEnd w:id="13"/>
      <w:bookmarkEnd w:id="14"/>
      <w:r w:rsidRPr="00715777">
        <w:rPr>
          <w:lang w:val="en-US"/>
        </w:rPr>
        <w:tab/>
      </w:r>
      <w:r w:rsidRPr="00715777">
        <w:rPr>
          <w:lang w:val="en-US"/>
        </w:rPr>
        <w:tab/>
      </w:r>
    </w:p>
    <w:p w14:paraId="5BFBE94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384"/>
        <w:gridCol w:w="3260"/>
        <w:gridCol w:w="2899"/>
      </w:tblGrid>
      <w:tr w:rsidR="00FB7811" w:rsidRPr="00715777" w14:paraId="0C6BFED2" w14:textId="77777777" w:rsidTr="00004DB9">
        <w:trPr>
          <w:trHeight w:val="284"/>
        </w:trPr>
        <w:tc>
          <w:tcPr>
            <w:tcW w:w="7543" w:type="dxa"/>
            <w:gridSpan w:val="3"/>
            <w:shd w:val="clear" w:color="auto" w:fill="E6E6E6"/>
          </w:tcPr>
          <w:p w14:paraId="6A319D4A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Network drives</w:t>
            </w:r>
          </w:p>
        </w:tc>
      </w:tr>
      <w:tr w:rsidR="00FB7811" w:rsidRPr="00715777" w14:paraId="189DC6EA" w14:textId="77777777" w:rsidTr="00004DB9">
        <w:trPr>
          <w:trHeight w:val="284"/>
        </w:trPr>
        <w:tc>
          <w:tcPr>
            <w:tcW w:w="4644" w:type="dxa"/>
            <w:gridSpan w:val="2"/>
          </w:tcPr>
          <w:p w14:paraId="261B771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network drives or UNC paths required for running the application?</w:t>
            </w:r>
          </w:p>
        </w:tc>
        <w:tc>
          <w:tcPr>
            <w:tcW w:w="2899" w:type="dxa"/>
            <w:vAlign w:val="center"/>
          </w:tcPr>
          <w:p w14:paraId="06B454B2" w14:textId="251DEBDC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3279419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62DF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DB62DF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4F21F200" w14:textId="5CC3A3D2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1957171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62DF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DB62DF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Yes, specify below.</w:t>
            </w:r>
          </w:p>
          <w:p w14:paraId="644DD2D3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262D1C" w14:paraId="18326C57" w14:textId="77777777" w:rsidTr="00004DB9">
        <w:trPr>
          <w:trHeight w:val="284"/>
        </w:trPr>
        <w:tc>
          <w:tcPr>
            <w:tcW w:w="1384" w:type="dxa"/>
            <w:shd w:val="clear" w:color="auto" w:fill="F2F2F2" w:themeFill="background1" w:themeFillShade="F2"/>
            <w:vAlign w:val="center"/>
          </w:tcPr>
          <w:p w14:paraId="77E4C5D0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Drive letter:</w:t>
            </w:r>
          </w:p>
        </w:tc>
        <w:tc>
          <w:tcPr>
            <w:tcW w:w="3260" w:type="dxa"/>
            <w:shd w:val="clear" w:color="auto" w:fill="F2F2F2" w:themeFill="background1" w:themeFillShade="F2"/>
            <w:vAlign w:val="center"/>
          </w:tcPr>
          <w:p w14:paraId="1E85AF5B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bCs/>
                <w:sz w:val="20"/>
                <w:szCs w:val="20"/>
                <w:lang w:val="en-US"/>
              </w:rPr>
              <w:t>Server path (e.g. \\server\share):</w:t>
            </w:r>
          </w:p>
        </w:tc>
        <w:tc>
          <w:tcPr>
            <w:tcW w:w="2899" w:type="dxa"/>
            <w:shd w:val="clear" w:color="auto" w:fill="F2F2F2" w:themeFill="background1" w:themeFillShade="F2"/>
            <w:vAlign w:val="center"/>
          </w:tcPr>
          <w:p w14:paraId="09A4F407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bCs/>
                <w:sz w:val="20"/>
                <w:szCs w:val="20"/>
                <w:lang w:val="en-US"/>
              </w:rPr>
              <w:t>Data location (e.g. L:\Data):</w:t>
            </w:r>
          </w:p>
        </w:tc>
      </w:tr>
      <w:tr w:rsidR="00FB7811" w:rsidRPr="00262D1C" w14:paraId="02935BBE" w14:textId="77777777" w:rsidTr="00004DB9">
        <w:trPr>
          <w:trHeight w:val="284"/>
        </w:trPr>
        <w:tc>
          <w:tcPr>
            <w:tcW w:w="1384" w:type="dxa"/>
            <w:vAlign w:val="center"/>
          </w:tcPr>
          <w:p w14:paraId="6172F72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260" w:type="dxa"/>
            <w:vAlign w:val="center"/>
          </w:tcPr>
          <w:p w14:paraId="127FAFAB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2899" w:type="dxa"/>
            <w:vAlign w:val="center"/>
          </w:tcPr>
          <w:p w14:paraId="4782DE3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2F7A995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D58BE53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262D1C" w14:paraId="72D2CFF9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208A4055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fr-FR"/>
              </w:rPr>
            </w:pPr>
            <w:r w:rsidRPr="00715777">
              <w:rPr>
                <w:rFonts w:cs="Arial"/>
                <w:b/>
                <w:sz w:val="20"/>
                <w:szCs w:val="20"/>
                <w:lang w:val="fr-FR"/>
              </w:rPr>
              <w:t>Server connections (Oracle, SQL, ODBC, et cetera.)</w:t>
            </w:r>
          </w:p>
        </w:tc>
      </w:tr>
      <w:tr w:rsidR="00FB7811" w:rsidRPr="00715777" w14:paraId="355857C5" w14:textId="77777777" w:rsidTr="00004DB9">
        <w:trPr>
          <w:trHeight w:val="284"/>
        </w:trPr>
        <w:tc>
          <w:tcPr>
            <w:tcW w:w="3085" w:type="dxa"/>
          </w:tcPr>
          <w:p w14:paraId="1C816E2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 xml:space="preserve">Are there server connections used by the application? </w:t>
            </w:r>
          </w:p>
        </w:tc>
        <w:tc>
          <w:tcPr>
            <w:tcW w:w="4458" w:type="dxa"/>
          </w:tcPr>
          <w:p w14:paraId="2C6BC12F" w14:textId="3ACE7738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3615642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62DF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DB62DF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3CDEFAF2" w14:textId="4AA7927A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8977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62DF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DB62DF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Yes, specify below.</w:t>
            </w:r>
          </w:p>
          <w:p w14:paraId="514DEBB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671E4456" w14:textId="77777777" w:rsidTr="00004DB9">
        <w:trPr>
          <w:trHeight w:val="284"/>
        </w:trPr>
        <w:tc>
          <w:tcPr>
            <w:tcW w:w="3085" w:type="dxa"/>
            <w:shd w:val="clear" w:color="auto" w:fill="F2F2F2" w:themeFill="background1" w:themeFillShade="F2"/>
          </w:tcPr>
          <w:p w14:paraId="192BF251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bCs/>
                <w:sz w:val="20"/>
                <w:szCs w:val="20"/>
                <w:lang w:val="en-US"/>
              </w:rPr>
              <w:t>Name:</w:t>
            </w:r>
          </w:p>
        </w:tc>
        <w:tc>
          <w:tcPr>
            <w:tcW w:w="4458" w:type="dxa"/>
            <w:shd w:val="clear" w:color="auto" w:fill="F2F2F2" w:themeFill="background1" w:themeFillShade="F2"/>
          </w:tcPr>
          <w:p w14:paraId="45FBC76C" w14:textId="77777777" w:rsidR="00FB7811" w:rsidRPr="00715777" w:rsidRDefault="00FB7811" w:rsidP="00FB7811">
            <w:pPr>
              <w:rPr>
                <w:rFonts w:cs="Arial"/>
                <w:b/>
                <w:b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bCs/>
                <w:sz w:val="20"/>
                <w:szCs w:val="20"/>
                <w:lang w:val="en-US"/>
              </w:rPr>
              <w:t>Description:</w:t>
            </w:r>
          </w:p>
        </w:tc>
      </w:tr>
      <w:tr w:rsidR="00FB7811" w:rsidRPr="00715777" w14:paraId="0682ED65" w14:textId="77777777" w:rsidTr="00004DB9">
        <w:trPr>
          <w:trHeight w:val="284"/>
        </w:trPr>
        <w:tc>
          <w:tcPr>
            <w:tcW w:w="3085" w:type="dxa"/>
          </w:tcPr>
          <w:p w14:paraId="0F3089B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5420B9C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30F8F545" w14:textId="77777777" w:rsidR="00262D1C" w:rsidRDefault="00262D1C" w:rsidP="00262D1C">
      <w:pPr>
        <w:rPr>
          <w:rFonts w:cs="Arial"/>
          <w:sz w:val="20"/>
          <w:szCs w:val="20"/>
          <w:lang w:val="en-US"/>
        </w:rPr>
      </w:pPr>
    </w:p>
    <w:p w14:paraId="2AC2D01F" w14:textId="77777777" w:rsidR="00262D1C" w:rsidRPr="00715777" w:rsidRDefault="00262D1C" w:rsidP="00262D1C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262D1C" w:rsidRPr="00715777" w14:paraId="6D88B4CC" w14:textId="77777777" w:rsidTr="00215B80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59E62790" w14:textId="77777777" w:rsidR="00262D1C" w:rsidRPr="00715777" w:rsidRDefault="00262D1C" w:rsidP="00215B80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Active Directory</w:t>
            </w:r>
          </w:p>
        </w:tc>
      </w:tr>
      <w:tr w:rsidR="00262D1C" w:rsidRPr="00715777" w14:paraId="01A62C0F" w14:textId="77777777" w:rsidTr="00215B80">
        <w:trPr>
          <w:trHeight w:val="284"/>
        </w:trPr>
        <w:tc>
          <w:tcPr>
            <w:tcW w:w="3085" w:type="dxa"/>
          </w:tcPr>
          <w:p w14:paraId="308CEF1F" w14:textId="77777777" w:rsidR="00262D1C" w:rsidRPr="00715777" w:rsidRDefault="00262D1C" w:rsidP="00215B80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AD Group Name:</w:t>
            </w:r>
          </w:p>
        </w:tc>
        <w:tc>
          <w:tcPr>
            <w:tcW w:w="4458" w:type="dxa"/>
          </w:tcPr>
          <w:p w14:paraId="29BE393A" w14:textId="65943CC4" w:rsidR="00262D1C" w:rsidRPr="00715777" w:rsidRDefault="00262D1C" w:rsidP="00215B80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iCs/>
                <w:sz w:val="20"/>
                <w:szCs w:val="20"/>
              </w:rPr>
              <w:t>ADGROUPNAME</w:t>
            </w:r>
          </w:p>
        </w:tc>
      </w:tr>
      <w:tr w:rsidR="00262D1C" w:rsidRPr="00715777" w14:paraId="6F6688E1" w14:textId="77777777" w:rsidTr="00215B80">
        <w:trPr>
          <w:trHeight w:val="284"/>
        </w:trPr>
        <w:tc>
          <w:tcPr>
            <w:tcW w:w="3085" w:type="dxa"/>
          </w:tcPr>
          <w:p w14:paraId="5EF4E196" w14:textId="77777777" w:rsidR="00262D1C" w:rsidRDefault="00262D1C" w:rsidP="00215B80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AD Group SID:</w:t>
            </w:r>
          </w:p>
        </w:tc>
        <w:tc>
          <w:tcPr>
            <w:tcW w:w="4458" w:type="dxa"/>
          </w:tcPr>
          <w:p w14:paraId="737F22CA" w14:textId="27A59B44" w:rsidR="00262D1C" w:rsidRPr="00715777" w:rsidRDefault="00262D1C" w:rsidP="00215B80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r>
              <w:rPr>
                <w:rFonts w:cs="Arial"/>
                <w:iCs/>
                <w:sz w:val="20"/>
                <w:szCs w:val="20"/>
              </w:rPr>
              <w:t>ADGROUPSID</w:t>
            </w:r>
          </w:p>
        </w:tc>
      </w:tr>
    </w:tbl>
    <w:p w14:paraId="6A742AD4" w14:textId="77777777" w:rsidR="00FB7811" w:rsidRDefault="00FB7811" w:rsidP="00FB7811">
      <w:pPr>
        <w:rPr>
          <w:rFonts w:cs="Arial"/>
          <w:sz w:val="20"/>
          <w:szCs w:val="20"/>
          <w:lang w:val="en-US"/>
        </w:rPr>
      </w:pPr>
    </w:p>
    <w:p w14:paraId="1A793D98" w14:textId="77777777" w:rsidR="00262D1C" w:rsidRPr="00715777" w:rsidRDefault="00262D1C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4A0ACC57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059BEE1F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Other</w:t>
            </w:r>
          </w:p>
        </w:tc>
      </w:tr>
      <w:tr w:rsidR="00FB7811" w:rsidRPr="00715777" w14:paraId="4DDDC8F8" w14:textId="77777777" w:rsidTr="00004DB9">
        <w:trPr>
          <w:trHeight w:val="284"/>
        </w:trPr>
        <w:tc>
          <w:tcPr>
            <w:tcW w:w="3085" w:type="dxa"/>
          </w:tcPr>
          <w:p w14:paraId="1B4DFE79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Are there other network dependencies?</w:t>
            </w:r>
          </w:p>
        </w:tc>
        <w:tc>
          <w:tcPr>
            <w:tcW w:w="4458" w:type="dxa"/>
          </w:tcPr>
          <w:p w14:paraId="1A282BC5" w14:textId="7A5B9B21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10540772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62DF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DB62DF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</w:t>
            </w:r>
          </w:p>
          <w:p w14:paraId="1223E6CE" w14:textId="6BB4E2AD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1300578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B62DF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DB62DF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Yes, specify:</w:t>
            </w:r>
          </w:p>
          <w:p w14:paraId="065A3632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5073C3C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429D860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sz w:val="20"/>
          <w:szCs w:val="20"/>
          <w:lang w:val="en-US"/>
        </w:rPr>
        <w:br w:type="page"/>
      </w:r>
      <w:bookmarkStart w:id="15" w:name="_Toc337549846"/>
      <w:bookmarkStart w:id="16" w:name="_Toc203737780"/>
      <w:r w:rsidRPr="00715777">
        <w:rPr>
          <w:lang w:val="en-US"/>
        </w:rPr>
        <w:lastRenderedPageBreak/>
        <w:t>Installation manual</w:t>
      </w:r>
      <w:bookmarkEnd w:id="15"/>
      <w:bookmarkEnd w:id="16"/>
      <w:r w:rsidRPr="00715777">
        <w:rPr>
          <w:lang w:val="en-US"/>
        </w:rPr>
        <w:tab/>
      </w:r>
      <w:r w:rsidRPr="00715777">
        <w:rPr>
          <w:lang w:val="en-US"/>
        </w:rPr>
        <w:tab/>
      </w:r>
    </w:p>
    <w:p w14:paraId="545E87C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98AEFB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>In the tables below the installation manual is described using text and screen captures. The text is leading during the packaging process and the screen captures are for reference only.</w:t>
      </w:r>
    </w:p>
    <w:p w14:paraId="721C5D28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52EC184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17" w:name="_Toc203737781"/>
      <w:r w:rsidRPr="00715777">
        <w:rPr>
          <w:lang w:val="en-US"/>
        </w:rPr>
        <w:t>Actions prior to installation</w:t>
      </w:r>
      <w:bookmarkEnd w:id="17"/>
    </w:p>
    <w:p w14:paraId="2DC2B3B4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2174D68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 xml:space="preserve">The steps described below will not be included in the package. </w:t>
      </w:r>
    </w:p>
    <w:p w14:paraId="1A580172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1C9EFCCA" w14:textId="77777777" w:rsidTr="00004DB9">
        <w:trPr>
          <w:trHeight w:val="284"/>
        </w:trPr>
        <w:tc>
          <w:tcPr>
            <w:tcW w:w="3085" w:type="dxa"/>
            <w:shd w:val="clear" w:color="auto" w:fill="E6E6E6"/>
          </w:tcPr>
          <w:p w14:paraId="3D3C2F8E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458" w:type="dxa"/>
            <w:shd w:val="clear" w:color="auto" w:fill="E6E6E6"/>
          </w:tcPr>
          <w:p w14:paraId="48F93CD1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FB7811" w:rsidRPr="00715777" w14:paraId="5A5E3003" w14:textId="77777777" w:rsidTr="00004DB9">
        <w:trPr>
          <w:trHeight w:val="284"/>
        </w:trPr>
        <w:tc>
          <w:tcPr>
            <w:tcW w:w="3085" w:type="dxa"/>
          </w:tcPr>
          <w:p w14:paraId="1A548336" w14:textId="793A5905" w:rsidR="00FB7811" w:rsidRPr="00715777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None.</w:t>
            </w:r>
          </w:p>
        </w:tc>
        <w:tc>
          <w:tcPr>
            <w:tcW w:w="4458" w:type="dxa"/>
          </w:tcPr>
          <w:p w14:paraId="373A8071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79D641A3" w14:textId="77777777" w:rsidR="00FB7811" w:rsidRPr="00715777" w:rsidRDefault="00FB7811" w:rsidP="00FB7811">
      <w:pPr>
        <w:pStyle w:val="NoSpacing"/>
        <w:rPr>
          <w:rFonts w:ascii="Verdana" w:hAnsi="Verdana" w:cs="Arial"/>
          <w:sz w:val="20"/>
          <w:szCs w:val="20"/>
          <w:lang w:val="en-US"/>
        </w:rPr>
      </w:pPr>
    </w:p>
    <w:p w14:paraId="2BA0F6F0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18" w:name="_Toc337549848"/>
      <w:bookmarkStart w:id="19" w:name="_Toc203737782"/>
      <w:r w:rsidRPr="00715777">
        <w:rPr>
          <w:lang w:val="en-US"/>
        </w:rPr>
        <w:t>Installation</w:t>
      </w:r>
      <w:bookmarkEnd w:id="18"/>
      <w:bookmarkEnd w:id="19"/>
    </w:p>
    <w:p w14:paraId="592E1E3E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 xml:space="preserve">The steps described below will be included in the package. </w:t>
      </w:r>
    </w:p>
    <w:p w14:paraId="594B0E2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439811C2" w14:textId="77777777" w:rsidTr="00004DB9">
        <w:trPr>
          <w:trHeight w:val="284"/>
        </w:trPr>
        <w:tc>
          <w:tcPr>
            <w:tcW w:w="3085" w:type="dxa"/>
            <w:shd w:val="clear" w:color="auto" w:fill="E6E6E6"/>
          </w:tcPr>
          <w:p w14:paraId="2F6BFCDD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458" w:type="dxa"/>
            <w:shd w:val="clear" w:color="auto" w:fill="E6E6E6"/>
          </w:tcPr>
          <w:p w14:paraId="5CD07151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FB7811" w:rsidRPr="00715777" w14:paraId="6005E334" w14:textId="77777777" w:rsidTr="00004DB9">
        <w:trPr>
          <w:trHeight w:val="284"/>
        </w:trPr>
        <w:tc>
          <w:tcPr>
            <w:tcW w:w="3085" w:type="dxa"/>
          </w:tcPr>
          <w:p w14:paraId="269C40BB" w14:textId="61BB52FC" w:rsidR="00FB7811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Start </w:t>
            </w:r>
            <w:r w:rsidR="00754501">
              <w:rPr>
                <w:rFonts w:cs="Arial"/>
                <w:sz w:val="20"/>
                <w:szCs w:val="20"/>
                <w:lang w:val="en-US"/>
              </w:rPr>
              <w:t>‘’</w:t>
            </w:r>
            <w:r>
              <w:rPr>
                <w:rFonts w:cs="Arial"/>
                <w:sz w:val="20"/>
                <w:szCs w:val="20"/>
                <w:lang w:val="en-US"/>
              </w:rPr>
              <w:t>.</w:t>
            </w:r>
          </w:p>
          <w:p w14:paraId="4797C762" w14:textId="77777777" w:rsidR="00331A11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0D908D6F" w14:textId="77777777" w:rsidR="00331A11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Click Next.</w:t>
            </w:r>
          </w:p>
          <w:p w14:paraId="3BEE1771" w14:textId="467EE6B5" w:rsidR="00331A11" w:rsidRPr="00715777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38062D5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715777" w14:paraId="67725854" w14:textId="77777777" w:rsidTr="00004DB9">
        <w:trPr>
          <w:trHeight w:val="284"/>
        </w:trPr>
        <w:tc>
          <w:tcPr>
            <w:tcW w:w="3085" w:type="dxa"/>
          </w:tcPr>
          <w:p w14:paraId="5CEA2D1D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58" w:type="dxa"/>
          </w:tcPr>
          <w:p w14:paraId="1ED1889B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6C2CD157" w14:textId="77777777" w:rsidR="00FB7811" w:rsidRPr="00715777" w:rsidRDefault="00FB7811" w:rsidP="00FB7811">
      <w:pPr>
        <w:pStyle w:val="NoSpacing"/>
        <w:rPr>
          <w:rFonts w:ascii="Verdana" w:hAnsi="Verdana" w:cs="Arial"/>
          <w:sz w:val="20"/>
          <w:szCs w:val="20"/>
          <w:lang w:val="en-US"/>
        </w:rPr>
      </w:pPr>
    </w:p>
    <w:p w14:paraId="0E67DEE9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0" w:name="_Toc337549849"/>
      <w:bookmarkStart w:id="21" w:name="_Toc203737783"/>
      <w:r w:rsidRPr="00715777">
        <w:rPr>
          <w:lang w:val="en-US"/>
        </w:rPr>
        <w:t>Configuration</w:t>
      </w:r>
      <w:bookmarkEnd w:id="20"/>
      <w:bookmarkEnd w:id="21"/>
    </w:p>
    <w:p w14:paraId="41DF3E20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 xml:space="preserve">The steps described below will be included in the package. </w:t>
      </w:r>
    </w:p>
    <w:p w14:paraId="2C5F3548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2520177D" w14:textId="77777777" w:rsidTr="00004DB9">
        <w:trPr>
          <w:trHeight w:val="284"/>
        </w:trPr>
        <w:tc>
          <w:tcPr>
            <w:tcW w:w="3085" w:type="dxa"/>
            <w:shd w:val="clear" w:color="auto" w:fill="E6E6E6"/>
          </w:tcPr>
          <w:p w14:paraId="5B8BD4F6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458" w:type="dxa"/>
            <w:shd w:val="clear" w:color="auto" w:fill="E6E6E6"/>
          </w:tcPr>
          <w:p w14:paraId="1E75B7FD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FB7811" w:rsidRPr="00715777" w14:paraId="38E04B1A" w14:textId="77777777" w:rsidTr="00004DB9">
        <w:trPr>
          <w:trHeight w:val="284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E130" w14:textId="2F190DA4" w:rsidR="00FB7811" w:rsidRPr="00715777" w:rsidRDefault="00331A11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None.</w:t>
            </w:r>
          </w:p>
        </w:tc>
        <w:tc>
          <w:tcPr>
            <w:tcW w:w="4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8D2EB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7753185E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9DAB2DA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br w:type="page"/>
      </w:r>
    </w:p>
    <w:p w14:paraId="5389D848" w14:textId="74692930" w:rsidR="00D2760B" w:rsidRDefault="00D2760B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2" w:name="_Toc203737784"/>
      <w:bookmarkStart w:id="23" w:name="_Toc337549850"/>
      <w:r>
        <w:rPr>
          <w:lang w:val="en-US"/>
        </w:rPr>
        <w:lastRenderedPageBreak/>
        <w:t>Hardening steps</w:t>
      </w:r>
      <w:bookmarkEnd w:id="22"/>
    </w:p>
    <w:p w14:paraId="015E1572" w14:textId="77777777" w:rsidR="00D2760B" w:rsidRPr="00D2760B" w:rsidRDefault="00D2760B" w:rsidP="00D2760B">
      <w:pPr>
        <w:rPr>
          <w:lang w:val="en-US"/>
        </w:rPr>
      </w:pPr>
    </w:p>
    <w:tbl>
      <w:tblPr>
        <w:tblW w:w="7546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7546"/>
      </w:tblGrid>
      <w:tr w:rsidR="00B52759" w:rsidRPr="00715777" w14:paraId="0050C3F0" w14:textId="77777777" w:rsidTr="00B52759">
        <w:trPr>
          <w:trHeight w:val="284"/>
        </w:trPr>
        <w:tc>
          <w:tcPr>
            <w:tcW w:w="7546" w:type="dxa"/>
            <w:shd w:val="clear" w:color="auto" w:fill="E6E6E6"/>
          </w:tcPr>
          <w:p w14:paraId="2E99D173" w14:textId="20411D50" w:rsidR="00B52759" w:rsidRPr="00715777" w:rsidRDefault="00B52759" w:rsidP="00B52759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Steps</w:t>
            </w:r>
          </w:p>
        </w:tc>
      </w:tr>
      <w:tr w:rsidR="00B52759" w:rsidRPr="00331A11" w14:paraId="2C726715" w14:textId="77777777" w:rsidTr="00B52759">
        <w:trPr>
          <w:trHeight w:val="284"/>
        </w:trPr>
        <w:tc>
          <w:tcPr>
            <w:tcW w:w="7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9821D" w14:textId="445F43FA" w:rsidR="00B52759" w:rsidRPr="00715777" w:rsidRDefault="00331A11" w:rsidP="00B52759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None.</w:t>
            </w:r>
          </w:p>
        </w:tc>
      </w:tr>
    </w:tbl>
    <w:p w14:paraId="54F9C7B3" w14:textId="77777777" w:rsidR="00D2760B" w:rsidRPr="00D2760B" w:rsidRDefault="00D2760B" w:rsidP="00D2760B">
      <w:pPr>
        <w:rPr>
          <w:lang w:val="en-US"/>
        </w:rPr>
      </w:pPr>
    </w:p>
    <w:p w14:paraId="660C33D4" w14:textId="721966CE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4" w:name="_Toc203737785"/>
      <w:r w:rsidRPr="00715777">
        <w:rPr>
          <w:lang w:val="en-US"/>
        </w:rPr>
        <w:t>Shortcuts</w:t>
      </w:r>
      <w:bookmarkEnd w:id="23"/>
      <w:bookmarkEnd w:id="24"/>
    </w:p>
    <w:p w14:paraId="7D2D35A9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A7098F1" w14:textId="77777777" w:rsidR="00FB7811" w:rsidRDefault="00FB78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  <w:r w:rsidRPr="00715777">
        <w:rPr>
          <w:rFonts w:cs="Arial"/>
          <w:iCs/>
          <w:sz w:val="20"/>
          <w:szCs w:val="20"/>
          <w:lang w:val="en-US"/>
        </w:rPr>
        <w:t>The shortcuts below are placed in the Start Menu. Shortcuts that are not listed will not be included in the package.</w:t>
      </w:r>
    </w:p>
    <w:p w14:paraId="24508582" w14:textId="77777777" w:rsidR="00331A11" w:rsidRDefault="00331A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440"/>
        <w:gridCol w:w="5103"/>
      </w:tblGrid>
      <w:tr w:rsidR="00331A11" w:rsidRPr="00715777" w14:paraId="47610803" w14:textId="77777777" w:rsidTr="00941A88">
        <w:trPr>
          <w:trHeight w:val="284"/>
        </w:trPr>
        <w:tc>
          <w:tcPr>
            <w:tcW w:w="2440" w:type="dxa"/>
            <w:shd w:val="clear" w:color="auto" w:fill="E6E6E6"/>
          </w:tcPr>
          <w:p w14:paraId="7ACE69EB" w14:textId="62A574F2" w:rsidR="00331A11" w:rsidRPr="00715777" w:rsidRDefault="006140E5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Property</w:t>
            </w:r>
          </w:p>
        </w:tc>
        <w:tc>
          <w:tcPr>
            <w:tcW w:w="5103" w:type="dxa"/>
            <w:shd w:val="clear" w:color="auto" w:fill="E6E6E6"/>
          </w:tcPr>
          <w:p w14:paraId="5BC2486B" w14:textId="06727E2A" w:rsidR="00331A11" w:rsidRPr="00715777" w:rsidRDefault="006140E5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Value</w:t>
            </w:r>
          </w:p>
        </w:tc>
      </w:tr>
      <w:tr w:rsidR="00331A11" w:rsidRPr="00715777" w14:paraId="70B759ED" w14:textId="77777777" w:rsidTr="00941A88">
        <w:trPr>
          <w:trHeight w:val="284"/>
        </w:trPr>
        <w:tc>
          <w:tcPr>
            <w:tcW w:w="2440" w:type="dxa"/>
          </w:tcPr>
          <w:p w14:paraId="707D3E71" w14:textId="77777777" w:rsidR="00331A11" w:rsidRPr="00033392" w:rsidRDefault="00331A11" w:rsidP="00941A88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Name:</w:t>
            </w:r>
          </w:p>
        </w:tc>
        <w:tc>
          <w:tcPr>
            <w:tcW w:w="5103" w:type="dxa"/>
          </w:tcPr>
          <w:p w14:paraId="0FD16FB6" w14:textId="4E9414B6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331A11" w14:paraId="49F03EA9" w14:textId="77777777" w:rsidTr="00941A88">
        <w:trPr>
          <w:trHeight w:val="284"/>
        </w:trPr>
        <w:tc>
          <w:tcPr>
            <w:tcW w:w="2440" w:type="dxa"/>
          </w:tcPr>
          <w:p w14:paraId="4501DDDF" w14:textId="77777777" w:rsidR="00331A11" w:rsidRPr="00715777" w:rsidRDefault="00331A11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Target:</w:t>
            </w:r>
          </w:p>
        </w:tc>
        <w:tc>
          <w:tcPr>
            <w:tcW w:w="5103" w:type="dxa"/>
          </w:tcPr>
          <w:p w14:paraId="73A988C1" w14:textId="21EB75B7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715777" w14:paraId="77E7725C" w14:textId="77777777" w:rsidTr="00941A88">
        <w:trPr>
          <w:trHeight w:val="284"/>
        </w:trPr>
        <w:tc>
          <w:tcPr>
            <w:tcW w:w="2440" w:type="dxa"/>
          </w:tcPr>
          <w:p w14:paraId="20A0BEA0" w14:textId="1E163AC9" w:rsidR="00331A11" w:rsidRPr="00715777" w:rsidRDefault="006140E5" w:rsidP="00941A88">
            <w:pPr>
              <w:rPr>
                <w:rFonts w:cs="Arial"/>
                <w:sz w:val="20"/>
                <w:szCs w:val="20"/>
                <w:lang w:val="en-US"/>
              </w:rPr>
            </w:pPr>
            <w:r w:rsidRPr="006140E5">
              <w:rPr>
                <w:rFonts w:cs="Arial"/>
                <w:sz w:val="20"/>
                <w:szCs w:val="20"/>
                <w:lang w:val="en-US"/>
              </w:rPr>
              <w:t>Start in:</w:t>
            </w:r>
          </w:p>
        </w:tc>
        <w:tc>
          <w:tcPr>
            <w:tcW w:w="5103" w:type="dxa"/>
          </w:tcPr>
          <w:p w14:paraId="51BDC2CF" w14:textId="77777777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715777" w14:paraId="2141AD55" w14:textId="77777777" w:rsidTr="00941A88">
        <w:trPr>
          <w:trHeight w:val="284"/>
        </w:trPr>
        <w:tc>
          <w:tcPr>
            <w:tcW w:w="2440" w:type="dxa"/>
          </w:tcPr>
          <w:p w14:paraId="051B3A99" w14:textId="69B9CF61" w:rsidR="00331A11" w:rsidRPr="00033392" w:rsidRDefault="006140E5" w:rsidP="00941A88">
            <w:pPr>
              <w:rPr>
                <w:rFonts w:cs="Arial"/>
                <w:sz w:val="20"/>
                <w:szCs w:val="20"/>
                <w:lang w:val="en-US"/>
              </w:rPr>
            </w:pPr>
            <w:r w:rsidRPr="006140E5">
              <w:rPr>
                <w:rFonts w:cs="Arial"/>
                <w:sz w:val="20"/>
                <w:szCs w:val="20"/>
                <w:lang w:val="en-US"/>
              </w:rPr>
              <w:t>Parameters:</w:t>
            </w:r>
          </w:p>
        </w:tc>
        <w:tc>
          <w:tcPr>
            <w:tcW w:w="5103" w:type="dxa"/>
          </w:tcPr>
          <w:p w14:paraId="00A3A6C6" w14:textId="77777777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715777" w14:paraId="1713CA9E" w14:textId="77777777" w:rsidTr="00941A88">
        <w:trPr>
          <w:trHeight w:val="284"/>
        </w:trPr>
        <w:tc>
          <w:tcPr>
            <w:tcW w:w="2440" w:type="dxa"/>
          </w:tcPr>
          <w:p w14:paraId="6FA36095" w14:textId="77777777" w:rsidR="00331A11" w:rsidRPr="00715777" w:rsidRDefault="00331A11" w:rsidP="00941A88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Start Menu Location:</w:t>
            </w:r>
          </w:p>
        </w:tc>
        <w:tc>
          <w:tcPr>
            <w:tcW w:w="5103" w:type="dxa"/>
          </w:tcPr>
          <w:p w14:paraId="69BD1D24" w14:textId="610FC106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331A11" w:rsidRPr="00033392" w14:paraId="566B3BB5" w14:textId="77777777" w:rsidTr="00941A88">
        <w:trPr>
          <w:trHeight w:val="284"/>
        </w:trPr>
        <w:tc>
          <w:tcPr>
            <w:tcW w:w="2440" w:type="dxa"/>
          </w:tcPr>
          <w:p w14:paraId="6D50CF62" w14:textId="77777777" w:rsidR="00331A11" w:rsidRPr="00715777" w:rsidRDefault="00331A11" w:rsidP="00941A88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Icon File:</w:t>
            </w:r>
          </w:p>
        </w:tc>
        <w:tc>
          <w:tcPr>
            <w:tcW w:w="5103" w:type="dxa"/>
          </w:tcPr>
          <w:p w14:paraId="7F2C0290" w14:textId="346CF153" w:rsidR="00331A11" w:rsidRPr="00715777" w:rsidRDefault="00331A11" w:rsidP="00941A88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38A4DA5C" w14:textId="77777777" w:rsidR="00FB7811" w:rsidRDefault="00FB78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440"/>
        <w:gridCol w:w="5103"/>
      </w:tblGrid>
      <w:tr w:rsidR="00331A11" w:rsidRPr="00715777" w14:paraId="19C1C94A" w14:textId="77777777" w:rsidTr="00941A88">
        <w:trPr>
          <w:trHeight w:val="284"/>
        </w:trPr>
        <w:tc>
          <w:tcPr>
            <w:tcW w:w="2440" w:type="dxa"/>
            <w:shd w:val="clear" w:color="auto" w:fill="E6E6E6"/>
          </w:tcPr>
          <w:p w14:paraId="44425523" w14:textId="64386D98" w:rsidR="00331A11" w:rsidRPr="00715777" w:rsidRDefault="006140E5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Property</w:t>
            </w:r>
          </w:p>
        </w:tc>
        <w:tc>
          <w:tcPr>
            <w:tcW w:w="5103" w:type="dxa"/>
            <w:shd w:val="clear" w:color="auto" w:fill="E6E6E6"/>
          </w:tcPr>
          <w:p w14:paraId="3FC8E9E5" w14:textId="3D272C50" w:rsidR="00331A11" w:rsidRPr="00715777" w:rsidRDefault="006140E5" w:rsidP="00941A88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>
              <w:rPr>
                <w:rFonts w:cs="Arial"/>
                <w:b/>
                <w:sz w:val="20"/>
                <w:szCs w:val="20"/>
                <w:lang w:val="en-US"/>
              </w:rPr>
              <w:t>Value</w:t>
            </w:r>
          </w:p>
        </w:tc>
      </w:tr>
      <w:tr w:rsidR="006140E5" w:rsidRPr="00715777" w14:paraId="6F405981" w14:textId="77777777" w:rsidTr="00941A88">
        <w:trPr>
          <w:trHeight w:val="284"/>
        </w:trPr>
        <w:tc>
          <w:tcPr>
            <w:tcW w:w="2440" w:type="dxa"/>
          </w:tcPr>
          <w:p w14:paraId="3A53E038" w14:textId="393C7532" w:rsidR="006140E5" w:rsidRPr="00033392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Name:</w:t>
            </w:r>
          </w:p>
        </w:tc>
        <w:tc>
          <w:tcPr>
            <w:tcW w:w="5103" w:type="dxa"/>
          </w:tcPr>
          <w:p w14:paraId="3ECD90FF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331A11" w14:paraId="57A62AFF" w14:textId="77777777" w:rsidTr="00941A88">
        <w:trPr>
          <w:trHeight w:val="284"/>
        </w:trPr>
        <w:tc>
          <w:tcPr>
            <w:tcW w:w="2440" w:type="dxa"/>
          </w:tcPr>
          <w:p w14:paraId="12B6A606" w14:textId="5F68CB71" w:rsidR="006140E5" w:rsidRPr="00715777" w:rsidRDefault="006140E5" w:rsidP="006140E5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Target:</w:t>
            </w:r>
          </w:p>
        </w:tc>
        <w:tc>
          <w:tcPr>
            <w:tcW w:w="5103" w:type="dxa"/>
          </w:tcPr>
          <w:p w14:paraId="040BE6E9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715777" w14:paraId="7EF89D29" w14:textId="77777777" w:rsidTr="00941A88">
        <w:trPr>
          <w:trHeight w:val="284"/>
        </w:trPr>
        <w:tc>
          <w:tcPr>
            <w:tcW w:w="2440" w:type="dxa"/>
          </w:tcPr>
          <w:p w14:paraId="1CCC54E0" w14:textId="52518471" w:rsidR="006140E5" w:rsidRPr="00715777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 w:rsidRPr="006140E5">
              <w:rPr>
                <w:rFonts w:cs="Arial"/>
                <w:sz w:val="20"/>
                <w:szCs w:val="20"/>
                <w:lang w:val="en-US"/>
              </w:rPr>
              <w:t>Start in:</w:t>
            </w:r>
          </w:p>
        </w:tc>
        <w:tc>
          <w:tcPr>
            <w:tcW w:w="5103" w:type="dxa"/>
          </w:tcPr>
          <w:p w14:paraId="65E0DFDA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715777" w14:paraId="28CA44F5" w14:textId="77777777" w:rsidTr="00941A88">
        <w:trPr>
          <w:trHeight w:val="284"/>
        </w:trPr>
        <w:tc>
          <w:tcPr>
            <w:tcW w:w="2440" w:type="dxa"/>
          </w:tcPr>
          <w:p w14:paraId="22B22E79" w14:textId="1C52CD74" w:rsidR="006140E5" w:rsidRPr="00033392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 w:rsidRPr="006140E5">
              <w:rPr>
                <w:rFonts w:cs="Arial"/>
                <w:sz w:val="20"/>
                <w:szCs w:val="20"/>
                <w:lang w:val="en-US"/>
              </w:rPr>
              <w:t>Parameters:</w:t>
            </w:r>
          </w:p>
        </w:tc>
        <w:tc>
          <w:tcPr>
            <w:tcW w:w="5103" w:type="dxa"/>
          </w:tcPr>
          <w:p w14:paraId="28ADA61C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715777" w14:paraId="6E284CAE" w14:textId="77777777" w:rsidTr="00941A88">
        <w:trPr>
          <w:trHeight w:val="284"/>
        </w:trPr>
        <w:tc>
          <w:tcPr>
            <w:tcW w:w="2440" w:type="dxa"/>
          </w:tcPr>
          <w:p w14:paraId="72C43B19" w14:textId="2FA08BEC" w:rsidR="006140E5" w:rsidRPr="00715777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Start Menu Location:</w:t>
            </w:r>
          </w:p>
        </w:tc>
        <w:tc>
          <w:tcPr>
            <w:tcW w:w="5103" w:type="dxa"/>
          </w:tcPr>
          <w:p w14:paraId="6D1C34F3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6140E5" w:rsidRPr="00033392" w14:paraId="0CC9A0E7" w14:textId="77777777" w:rsidTr="00941A88">
        <w:trPr>
          <w:trHeight w:val="284"/>
        </w:trPr>
        <w:tc>
          <w:tcPr>
            <w:tcW w:w="2440" w:type="dxa"/>
          </w:tcPr>
          <w:p w14:paraId="1B129989" w14:textId="3D2499BA" w:rsidR="006140E5" w:rsidRPr="00715777" w:rsidRDefault="006140E5" w:rsidP="006140E5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Icon File:</w:t>
            </w:r>
          </w:p>
        </w:tc>
        <w:tc>
          <w:tcPr>
            <w:tcW w:w="5103" w:type="dxa"/>
          </w:tcPr>
          <w:p w14:paraId="3398ED05" w14:textId="77777777" w:rsidR="006140E5" w:rsidRPr="00715777" w:rsidRDefault="006140E5" w:rsidP="006140E5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2F196487" w14:textId="77777777" w:rsidR="00331A11" w:rsidRDefault="00331A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p w14:paraId="3CF79ECD" w14:textId="77777777" w:rsidR="00331A11" w:rsidRPr="00715777" w:rsidRDefault="00331A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p w14:paraId="2759BCD6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5" w:name="_Toc203737786"/>
      <w:bookmarkStart w:id="26" w:name="_Toc337549851"/>
      <w:r w:rsidRPr="00715777">
        <w:rPr>
          <w:lang w:val="en-US"/>
        </w:rPr>
        <w:t>Uninstall</w:t>
      </w:r>
      <w:bookmarkEnd w:id="25"/>
      <w:r w:rsidRPr="00715777">
        <w:rPr>
          <w:lang w:val="en-US"/>
        </w:rPr>
        <w:t xml:space="preserve"> </w:t>
      </w:r>
      <w:bookmarkEnd w:id="26"/>
    </w:p>
    <w:p w14:paraId="38AE272C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440"/>
        <w:gridCol w:w="5103"/>
      </w:tblGrid>
      <w:tr w:rsidR="00FB7811" w:rsidRPr="00715777" w14:paraId="00959BD0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0C219D20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Uninstall behavior</w:t>
            </w:r>
          </w:p>
        </w:tc>
      </w:tr>
      <w:tr w:rsidR="00FB7811" w:rsidRPr="00715777" w14:paraId="5EB98D59" w14:textId="77777777" w:rsidTr="00004DB9">
        <w:trPr>
          <w:trHeight w:val="284"/>
        </w:trPr>
        <w:tc>
          <w:tcPr>
            <w:tcW w:w="2440" w:type="dxa"/>
          </w:tcPr>
          <w:p w14:paraId="06871D1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What is the required uninstall behavior for the application?</w:t>
            </w:r>
          </w:p>
          <w:p w14:paraId="0874648A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</w:tcPr>
          <w:p w14:paraId="7441A4EE" w14:textId="46006A09" w:rsidR="00FB7811" w:rsidRPr="00715777" w:rsidRDefault="00262D1C" w:rsidP="00BD5D3F">
            <w:pPr>
              <w:ind w:left="361" w:hanging="361"/>
              <w:rPr>
                <w:rFonts w:cs="Arial"/>
                <w:b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18182533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510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693510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BD5D3F">
              <w:rPr>
                <w:rFonts w:cs="Arial"/>
                <w:sz w:val="20"/>
                <w:szCs w:val="20"/>
                <w:lang w:val="en-US"/>
              </w:rPr>
              <w:tab/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 xml:space="preserve">Remove all program files, </w:t>
            </w:r>
            <w:r w:rsidR="00FB7811" w:rsidRPr="00715777">
              <w:rPr>
                <w:rFonts w:cs="Arial"/>
                <w:b/>
                <w:iCs/>
                <w:sz w:val="20"/>
                <w:szCs w:val="20"/>
                <w:lang w:val="en-US"/>
              </w:rPr>
              <w:t>including (user) data</w:t>
            </w:r>
          </w:p>
          <w:p w14:paraId="15613222" w14:textId="71E381BB" w:rsidR="00FB7811" w:rsidRPr="00715777" w:rsidRDefault="00262D1C" w:rsidP="00BD5D3F">
            <w:pPr>
              <w:ind w:left="361" w:hanging="361"/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371688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510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BD5D3F">
              <w:rPr>
                <w:rFonts w:cs="Arial"/>
                <w:sz w:val="20"/>
                <w:szCs w:val="20"/>
                <w:lang w:val="en-US"/>
              </w:rPr>
              <w:tab/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Remove all program files and keep all local data</w:t>
            </w:r>
          </w:p>
          <w:p w14:paraId="4CCD0F27" w14:textId="2ADC6ECC" w:rsidR="00FB7811" w:rsidRPr="00715777" w:rsidRDefault="00262D1C" w:rsidP="00BD5D3F">
            <w:pPr>
              <w:ind w:left="361" w:hanging="361"/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205615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510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BD5D3F">
              <w:rPr>
                <w:rFonts w:cs="Arial"/>
                <w:sz w:val="20"/>
                <w:szCs w:val="20"/>
                <w:lang w:val="en-US"/>
              </w:rPr>
              <w:tab/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Remove all program files and keep user data only</w:t>
            </w:r>
          </w:p>
          <w:p w14:paraId="71CB2BF9" w14:textId="55A43739" w:rsidR="00FB7811" w:rsidRPr="00715777" w:rsidRDefault="00262D1C" w:rsidP="00BD5D3F">
            <w:pPr>
              <w:ind w:left="361" w:hanging="361"/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164065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510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BD5D3F">
              <w:rPr>
                <w:rFonts w:cs="Arial"/>
                <w:sz w:val="20"/>
                <w:szCs w:val="20"/>
                <w:lang w:val="en-US"/>
              </w:rPr>
              <w:tab/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Other, specify:</w:t>
            </w:r>
          </w:p>
          <w:p w14:paraId="1A62E360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6B05FA89" w14:textId="485D7613" w:rsidR="00FB7811" w:rsidRPr="00715777" w:rsidRDefault="00FB7811" w:rsidP="00FB7811">
      <w:pPr>
        <w:tabs>
          <w:tab w:val="left" w:pos="567"/>
          <w:tab w:val="left" w:pos="2790"/>
        </w:tabs>
        <w:rPr>
          <w:rFonts w:cs="Arial"/>
          <w:iCs/>
          <w:sz w:val="20"/>
          <w:szCs w:val="20"/>
          <w:lang w:val="en-US"/>
        </w:rPr>
      </w:pPr>
    </w:p>
    <w:p w14:paraId="5F694E5B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sz w:val="20"/>
          <w:szCs w:val="20"/>
          <w:lang w:val="en-US"/>
        </w:rPr>
        <w:br w:type="page"/>
      </w:r>
      <w:bookmarkStart w:id="27" w:name="_Toc337549852"/>
      <w:bookmarkStart w:id="28" w:name="_Toc203737787"/>
      <w:r w:rsidRPr="00715777">
        <w:rPr>
          <w:lang w:val="en-US"/>
        </w:rPr>
        <w:lastRenderedPageBreak/>
        <w:t>Technical test</w:t>
      </w:r>
      <w:bookmarkEnd w:id="27"/>
      <w:bookmarkEnd w:id="28"/>
    </w:p>
    <w:p w14:paraId="65EFEB2C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01DE953" w14:textId="7E2B7AE4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  <w:r w:rsidRPr="00715777">
        <w:rPr>
          <w:rFonts w:cs="Arial"/>
          <w:iCs/>
          <w:sz w:val="20"/>
          <w:szCs w:val="20"/>
          <w:lang w:val="en-US"/>
        </w:rPr>
        <w:t xml:space="preserve">This chapter describes how the packager can check that the installation is correct and that main application functions are working. </w:t>
      </w:r>
      <w:r w:rsidRPr="00715777">
        <w:rPr>
          <w:rFonts w:cs="Arial"/>
          <w:b/>
          <w:iCs/>
          <w:sz w:val="20"/>
          <w:szCs w:val="20"/>
          <w:lang w:val="en-US"/>
        </w:rPr>
        <w:t>Beware</w:t>
      </w:r>
      <w:r w:rsidR="00441A87">
        <w:rPr>
          <w:rFonts w:cs="Arial"/>
          <w:b/>
          <w:iCs/>
          <w:sz w:val="20"/>
          <w:szCs w:val="20"/>
          <w:lang w:val="en-US"/>
        </w:rPr>
        <w:t>:</w:t>
      </w:r>
      <w:r w:rsidRPr="00715777">
        <w:rPr>
          <w:rFonts w:cs="Arial"/>
          <w:b/>
          <w:iCs/>
          <w:sz w:val="20"/>
          <w:szCs w:val="20"/>
          <w:lang w:val="en-US"/>
        </w:rPr>
        <w:t xml:space="preserve"> </w:t>
      </w:r>
      <w:r w:rsidR="00441A87">
        <w:rPr>
          <w:rFonts w:cs="Arial"/>
          <w:b/>
          <w:iCs/>
          <w:sz w:val="20"/>
          <w:szCs w:val="20"/>
          <w:lang w:val="en-US"/>
        </w:rPr>
        <w:t>T</w:t>
      </w:r>
      <w:r w:rsidRPr="00715777">
        <w:rPr>
          <w:rFonts w:cs="Arial"/>
          <w:b/>
          <w:iCs/>
          <w:sz w:val="20"/>
          <w:szCs w:val="20"/>
          <w:lang w:val="en-US"/>
        </w:rPr>
        <w:t>his is not a functional test</w:t>
      </w:r>
      <w:r w:rsidR="00441A87">
        <w:rPr>
          <w:rFonts w:cs="Arial"/>
          <w:iCs/>
          <w:sz w:val="20"/>
          <w:szCs w:val="20"/>
          <w:lang w:val="en-US"/>
        </w:rPr>
        <w:t>. T</w:t>
      </w:r>
      <w:r w:rsidRPr="00715777">
        <w:rPr>
          <w:rFonts w:cs="Arial"/>
          <w:iCs/>
          <w:sz w:val="20"/>
          <w:szCs w:val="20"/>
          <w:lang w:val="en-US"/>
        </w:rPr>
        <w:t xml:space="preserve">he functional application </w:t>
      </w:r>
      <w:r w:rsidR="00441A87">
        <w:rPr>
          <w:rFonts w:cs="Arial"/>
          <w:iCs/>
          <w:sz w:val="20"/>
          <w:szCs w:val="20"/>
          <w:lang w:val="en-US"/>
        </w:rPr>
        <w:t>maintainer</w:t>
      </w:r>
      <w:r w:rsidRPr="00715777">
        <w:rPr>
          <w:rFonts w:cs="Arial"/>
          <w:iCs/>
          <w:sz w:val="20"/>
          <w:szCs w:val="20"/>
          <w:lang w:val="en-US"/>
        </w:rPr>
        <w:t xml:space="preserve"> or key user still must test the application before it will be deployed.</w:t>
      </w:r>
    </w:p>
    <w:p w14:paraId="568CF609" w14:textId="77777777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</w:p>
    <w:p w14:paraId="78C78BC9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29" w:name="_Toc337549853"/>
      <w:bookmarkStart w:id="30" w:name="_Toc203737788"/>
      <w:r w:rsidRPr="00715777">
        <w:rPr>
          <w:lang w:val="en-US"/>
        </w:rPr>
        <w:t>General</w:t>
      </w:r>
      <w:bookmarkEnd w:id="29"/>
      <w:bookmarkEnd w:id="30"/>
    </w:p>
    <w:p w14:paraId="1A4A9A07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4458"/>
      </w:tblGrid>
      <w:tr w:rsidR="00FB7811" w:rsidRPr="00715777" w14:paraId="1B5D92A0" w14:textId="77777777" w:rsidTr="00004DB9">
        <w:trPr>
          <w:trHeight w:val="284"/>
        </w:trPr>
        <w:tc>
          <w:tcPr>
            <w:tcW w:w="7543" w:type="dxa"/>
            <w:gridSpan w:val="2"/>
            <w:shd w:val="clear" w:color="auto" w:fill="E6E6E6"/>
          </w:tcPr>
          <w:p w14:paraId="3B03C9B2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Environment</w:t>
            </w:r>
          </w:p>
        </w:tc>
      </w:tr>
      <w:tr w:rsidR="00FB7811" w:rsidRPr="00715777" w14:paraId="5609AB8B" w14:textId="77777777" w:rsidTr="00004DB9">
        <w:trPr>
          <w:trHeight w:val="284"/>
        </w:trPr>
        <w:tc>
          <w:tcPr>
            <w:tcW w:w="3085" w:type="dxa"/>
          </w:tcPr>
          <w:p w14:paraId="6FCEB93F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Will the application be tested in a production- or test environment?</w:t>
            </w:r>
          </w:p>
        </w:tc>
        <w:tc>
          <w:tcPr>
            <w:tcW w:w="4458" w:type="dxa"/>
          </w:tcPr>
          <w:p w14:paraId="68A59DC5" w14:textId="5C5CE3CF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643934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510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693510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Production environment</w:t>
            </w:r>
          </w:p>
          <w:p w14:paraId="34A28062" w14:textId="55D3C70C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1154296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93510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693510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Test environment</w:t>
            </w:r>
          </w:p>
          <w:p w14:paraId="59240611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4C06C684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3AFA99A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60"/>
        <w:gridCol w:w="363"/>
        <w:gridCol w:w="4120"/>
      </w:tblGrid>
      <w:tr w:rsidR="00FB7811" w:rsidRPr="00715777" w14:paraId="3C7BEBD4" w14:textId="77777777" w:rsidTr="00004DB9">
        <w:trPr>
          <w:trHeight w:val="284"/>
        </w:trPr>
        <w:tc>
          <w:tcPr>
            <w:tcW w:w="7543" w:type="dxa"/>
            <w:gridSpan w:val="3"/>
            <w:shd w:val="clear" w:color="auto" w:fill="E6E6E6"/>
          </w:tcPr>
          <w:p w14:paraId="3AE69F5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User accounts</w:t>
            </w:r>
          </w:p>
        </w:tc>
      </w:tr>
      <w:tr w:rsidR="00FB7811" w:rsidRPr="00262D1C" w14:paraId="14B848B0" w14:textId="77777777" w:rsidTr="00004DB9">
        <w:trPr>
          <w:trHeight w:val="284"/>
        </w:trPr>
        <w:tc>
          <w:tcPr>
            <w:tcW w:w="3060" w:type="dxa"/>
          </w:tcPr>
          <w:p w14:paraId="7912FD5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there a user account needed to logon when the application starts?</w:t>
            </w:r>
          </w:p>
          <w:p w14:paraId="688D6D2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4483" w:type="dxa"/>
            <w:gridSpan w:val="2"/>
          </w:tcPr>
          <w:p w14:paraId="14A0A7AB" w14:textId="124E65B1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196677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1767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031767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Yes</w:t>
            </w:r>
          </w:p>
          <w:p w14:paraId="724CF753" w14:textId="21F51A4C" w:rsidR="00FB7811" w:rsidRPr="00715777" w:rsidRDefault="00262D1C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iCs/>
                  <w:sz w:val="20"/>
                  <w:szCs w:val="20"/>
                  <w:lang w:val="en-US"/>
                </w:rPr>
                <w:id w:val="-12433307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31767"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sdtContent>
            </w:sdt>
            <w:r w:rsidR="00031767">
              <w:rPr>
                <w:rFonts w:cs="Arial"/>
                <w:iCs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iCs/>
                <w:sz w:val="20"/>
                <w:szCs w:val="20"/>
                <w:lang w:val="en-US"/>
              </w:rPr>
              <w:t>No (you can skip the other user account questions)</w:t>
            </w:r>
          </w:p>
          <w:p w14:paraId="0DB931CD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180C27" w14:paraId="74A3A150" w14:textId="77777777" w:rsidTr="00004DB9">
        <w:trPr>
          <w:trHeight w:val="284"/>
        </w:trPr>
        <w:tc>
          <w:tcPr>
            <w:tcW w:w="3060" w:type="dxa"/>
          </w:tcPr>
          <w:p w14:paraId="7CC938CA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Is there a user account available during the technical test?</w:t>
            </w:r>
          </w:p>
        </w:tc>
        <w:tc>
          <w:tcPr>
            <w:tcW w:w="363" w:type="dxa"/>
            <w:tcBorders>
              <w:right w:val="nil"/>
            </w:tcBorders>
          </w:tcPr>
          <w:sdt>
            <w:sdtPr>
              <w:rPr>
                <w:rFonts w:cs="Arial"/>
                <w:iCs/>
                <w:sz w:val="20"/>
                <w:szCs w:val="20"/>
                <w:lang w:val="en-US"/>
              </w:rPr>
              <w:id w:val="-115275142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E9487B5" w14:textId="3CD5A1F0" w:rsidR="00FB7811" w:rsidRPr="00715777" w:rsidRDefault="005D15DB" w:rsidP="00FB7811">
                <w:pPr>
                  <w:tabs>
                    <w:tab w:val="left" w:pos="2973"/>
                  </w:tabs>
                  <w:rPr>
                    <w:rFonts w:cs="Arial"/>
                    <w:iCs/>
                    <w:sz w:val="20"/>
                    <w:szCs w:val="20"/>
                    <w:lang w:val="en-US"/>
                  </w:rPr>
                </w:pPr>
                <w:r>
                  <w:rPr>
                    <w:rFonts w:ascii="MS Gothic" w:eastAsia="MS Gothic" w:hAnsi="MS Gothic" w:cs="Arial" w:hint="eastAsia"/>
                    <w:iCs/>
                    <w:sz w:val="20"/>
                    <w:szCs w:val="20"/>
                    <w:lang w:val="en-US"/>
                  </w:rPr>
                  <w:t>☒</w:t>
                </w:r>
              </w:p>
            </w:sdtContent>
          </w:sdt>
          <w:p w14:paraId="3326FB01" w14:textId="77777777" w:rsidR="00FB7811" w:rsidRPr="00715777" w:rsidRDefault="00FB7811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</w:p>
          <w:p w14:paraId="411FBBD6" w14:textId="77777777" w:rsidR="00BD5D3F" w:rsidRDefault="00BD5D3F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</w:p>
          <w:p w14:paraId="253D354D" w14:textId="77777777" w:rsidR="00BD5D3F" w:rsidRDefault="00BD5D3F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</w:p>
          <w:p w14:paraId="79781D71" w14:textId="58D3AE44" w:rsidR="00FB7811" w:rsidRPr="00715777" w:rsidRDefault="00262D1C" w:rsidP="00FB7811">
            <w:pPr>
              <w:tabs>
                <w:tab w:val="left" w:pos="2973"/>
              </w:tabs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1807236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DB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FB7811" w:rsidRPr="00715777">
              <w:rPr>
                <w:rFonts w:cs="Arial"/>
                <w:sz w:val="20"/>
                <w:szCs w:val="20"/>
                <w:lang w:val="en-US"/>
              </w:rPr>
              <w:t xml:space="preserve">  </w:t>
            </w:r>
          </w:p>
        </w:tc>
        <w:tc>
          <w:tcPr>
            <w:tcW w:w="4120" w:type="dxa"/>
            <w:tcBorders>
              <w:left w:val="nil"/>
            </w:tcBorders>
          </w:tcPr>
          <w:p w14:paraId="100E6E37" w14:textId="0C418601" w:rsidR="00FB7811" w:rsidRDefault="00FB7811" w:rsidP="00FB7811">
            <w:pPr>
              <w:tabs>
                <w:tab w:val="left" w:pos="2973"/>
              </w:tabs>
              <w:rPr>
                <w:rFonts w:cs="Arial"/>
                <w:iCs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iCs/>
                <w:sz w:val="20"/>
                <w:szCs w:val="20"/>
                <w:lang w:val="en-US"/>
              </w:rPr>
              <w:t>No (a functional application manager or key user must be available during the technical test)</w:t>
            </w:r>
          </w:p>
          <w:p w14:paraId="48BE801F" w14:textId="77777777" w:rsidR="00BD5D3F" w:rsidRPr="00715777" w:rsidRDefault="00BD5D3F" w:rsidP="00FB7811">
            <w:pPr>
              <w:tabs>
                <w:tab w:val="left" w:pos="2973"/>
              </w:tabs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649F676E" w14:textId="53A46B24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Yes, specify:</w:t>
            </w:r>
          </w:p>
          <w:p w14:paraId="524FCB97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5A423785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Username:</w:t>
            </w:r>
          </w:p>
          <w:p w14:paraId="3958D716" w14:textId="77777777" w:rsidR="00FB7811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Password:</w:t>
            </w:r>
          </w:p>
          <w:p w14:paraId="2C473AC7" w14:textId="77777777" w:rsidR="005D15DB" w:rsidRPr="00715777" w:rsidRDefault="005D15DB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1830484E" w14:textId="77777777" w:rsidR="005D15DB" w:rsidRDefault="00262D1C" w:rsidP="005D15DB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-346181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DB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5D15DB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Test user</w:t>
            </w:r>
          </w:p>
          <w:p w14:paraId="204044CE" w14:textId="6AA404D1" w:rsidR="00FB7811" w:rsidRPr="00715777" w:rsidRDefault="00262D1C" w:rsidP="00FB7811">
            <w:pPr>
              <w:rPr>
                <w:rFonts w:cs="Arial"/>
                <w:sz w:val="20"/>
                <w:szCs w:val="20"/>
                <w:lang w:val="en-US"/>
              </w:rPr>
            </w:pPr>
            <w:sdt>
              <w:sdtPr>
                <w:rPr>
                  <w:rFonts w:cs="Arial"/>
                  <w:sz w:val="20"/>
                  <w:szCs w:val="20"/>
                  <w:lang w:val="en-US"/>
                </w:rPr>
                <w:id w:val="178557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D15DB">
                  <w:rPr>
                    <w:rFonts w:ascii="MS Gothic" w:eastAsia="MS Gothic" w:hAnsi="MS Gothic" w:cs="Arial" w:hint="eastAsia"/>
                    <w:sz w:val="20"/>
                    <w:szCs w:val="20"/>
                    <w:lang w:val="en-US"/>
                  </w:rPr>
                  <w:t>☐</w:t>
                </w:r>
              </w:sdtContent>
            </w:sdt>
            <w:r w:rsidR="005D15DB">
              <w:rPr>
                <w:rFonts w:cs="Arial"/>
                <w:sz w:val="20"/>
                <w:szCs w:val="20"/>
                <w:lang w:val="en-US"/>
              </w:rPr>
              <w:t xml:space="preserve"> </w:t>
            </w:r>
            <w:r w:rsidR="00FB7811" w:rsidRPr="00715777">
              <w:rPr>
                <w:rFonts w:cs="Arial"/>
                <w:sz w:val="20"/>
                <w:szCs w:val="20"/>
                <w:lang w:val="en-US"/>
              </w:rPr>
              <w:t>Normal (production) user</w:t>
            </w:r>
          </w:p>
          <w:p w14:paraId="5C9C5632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</w:tr>
    </w:tbl>
    <w:p w14:paraId="44708282" w14:textId="77777777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</w:p>
    <w:p w14:paraId="2B4B863A" w14:textId="77777777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  <w:r w:rsidRPr="00715777">
        <w:rPr>
          <w:rFonts w:cs="Arial"/>
          <w:iCs/>
          <w:sz w:val="20"/>
          <w:szCs w:val="20"/>
          <w:lang w:val="en-US"/>
        </w:rPr>
        <w:br w:type="page"/>
      </w:r>
    </w:p>
    <w:p w14:paraId="0B69201D" w14:textId="77777777" w:rsidR="00FB7811" w:rsidRPr="00715777" w:rsidRDefault="00FB7811" w:rsidP="00FB7811">
      <w:pPr>
        <w:pStyle w:val="Heading2"/>
        <w:keepLines w:val="0"/>
        <w:tabs>
          <w:tab w:val="num" w:pos="576"/>
        </w:tabs>
        <w:suppressAutoHyphens w:val="0"/>
        <w:autoSpaceDN/>
        <w:spacing w:after="60"/>
        <w:ind w:left="576" w:hanging="576"/>
        <w:textAlignment w:val="auto"/>
        <w:rPr>
          <w:lang w:val="en-US"/>
        </w:rPr>
      </w:pPr>
      <w:bookmarkStart w:id="31" w:name="_Toc337549854"/>
      <w:bookmarkStart w:id="32" w:name="_Toc203737789"/>
      <w:r w:rsidRPr="00715777">
        <w:rPr>
          <w:lang w:val="en-US"/>
        </w:rPr>
        <w:lastRenderedPageBreak/>
        <w:t>Test instructions</w:t>
      </w:r>
      <w:bookmarkEnd w:id="31"/>
      <w:bookmarkEnd w:id="32"/>
    </w:p>
    <w:p w14:paraId="5B019F1F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>At least one screenshot and description is required per shortcut.</w:t>
      </w:r>
    </w:p>
    <w:p w14:paraId="68425701" w14:textId="77777777" w:rsidR="00FB7811" w:rsidRPr="00715777" w:rsidRDefault="00FB7811" w:rsidP="00FB7811">
      <w:pPr>
        <w:rPr>
          <w:rFonts w:cs="Arial"/>
          <w:iCs/>
          <w:sz w:val="20"/>
          <w:szCs w:val="20"/>
          <w:lang w:val="en-US"/>
        </w:rPr>
      </w:pP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376"/>
        <w:gridCol w:w="5167"/>
      </w:tblGrid>
      <w:tr w:rsidR="00FB7811" w:rsidRPr="00715777" w14:paraId="6EB63EAD" w14:textId="77777777" w:rsidTr="00004DB9">
        <w:trPr>
          <w:trHeight w:val="284"/>
        </w:trPr>
        <w:tc>
          <w:tcPr>
            <w:tcW w:w="2376" w:type="dxa"/>
            <w:shd w:val="clear" w:color="auto" w:fill="E6E6E6"/>
          </w:tcPr>
          <w:p w14:paraId="5410AD0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5167" w:type="dxa"/>
            <w:shd w:val="clear" w:color="auto" w:fill="E6E6E6"/>
          </w:tcPr>
          <w:p w14:paraId="1ECB0CC9" w14:textId="77777777" w:rsidR="00FB7811" w:rsidRPr="00715777" w:rsidRDefault="00FB7811" w:rsidP="00FB7811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FB7811" w:rsidRPr="00262D1C" w14:paraId="6325C79E" w14:textId="77777777" w:rsidTr="00004DB9">
        <w:trPr>
          <w:trHeight w:val="284"/>
        </w:trPr>
        <w:tc>
          <w:tcPr>
            <w:tcW w:w="2376" w:type="dxa"/>
          </w:tcPr>
          <w:p w14:paraId="6132D0B3" w14:textId="358F4730" w:rsidR="00FB7811" w:rsidRDefault="00E2782E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Start </w:t>
            </w:r>
            <w:r w:rsidR="00FF2D70">
              <w:rPr>
                <w:rFonts w:cs="Arial"/>
                <w:sz w:val="20"/>
                <w:szCs w:val="20"/>
                <w:lang w:val="en-US"/>
              </w:rPr>
              <w:t>‘’</w:t>
            </w:r>
            <w:r>
              <w:rPr>
                <w:rFonts w:cs="Arial"/>
                <w:sz w:val="20"/>
                <w:szCs w:val="20"/>
                <w:lang w:val="en-US"/>
              </w:rPr>
              <w:t>.</w:t>
            </w:r>
          </w:p>
          <w:p w14:paraId="5CE435BB" w14:textId="77777777" w:rsidR="00E2782E" w:rsidRDefault="00E2782E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608F73DF" w14:textId="4DDB33A0" w:rsidR="00E2782E" w:rsidRPr="00715777" w:rsidRDefault="00E2782E" w:rsidP="00FB7811">
            <w:p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The following screen appears:</w:t>
            </w:r>
          </w:p>
        </w:tc>
        <w:tc>
          <w:tcPr>
            <w:tcW w:w="5167" w:type="dxa"/>
          </w:tcPr>
          <w:p w14:paraId="7A5D2A1E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521D4F28" w14:textId="77777777" w:rsidR="00FB7811" w:rsidRDefault="00FB7811" w:rsidP="00FB7811">
      <w:pPr>
        <w:rPr>
          <w:rFonts w:cs="Arial"/>
          <w:sz w:val="20"/>
          <w:szCs w:val="20"/>
          <w:lang w:val="en-US"/>
        </w:rPr>
      </w:pPr>
    </w:p>
    <w:p w14:paraId="549CC268" w14:textId="77777777" w:rsidR="006140E5" w:rsidRPr="00715777" w:rsidRDefault="006140E5" w:rsidP="00FB7811">
      <w:pPr>
        <w:rPr>
          <w:rFonts w:cs="Arial"/>
          <w:sz w:val="20"/>
          <w:szCs w:val="20"/>
          <w:lang w:val="en-US"/>
        </w:rPr>
      </w:pPr>
    </w:p>
    <w:p w14:paraId="4972981C" w14:textId="29D458E1" w:rsidR="00FB7811" w:rsidRDefault="006140E5" w:rsidP="006140E5">
      <w:pPr>
        <w:pStyle w:val="Heading2"/>
        <w:rPr>
          <w:lang w:val="en-US"/>
        </w:rPr>
      </w:pPr>
      <w:bookmarkStart w:id="33" w:name="_Toc203737790"/>
      <w:r>
        <w:rPr>
          <w:lang w:val="en-US"/>
        </w:rPr>
        <w:t>Extra information / Known Issues</w:t>
      </w:r>
      <w:bookmarkEnd w:id="33"/>
    </w:p>
    <w:p w14:paraId="296092C2" w14:textId="514434FA" w:rsidR="006140E5" w:rsidRDefault="006140E5" w:rsidP="00FB7811">
      <w:pPr>
        <w:rPr>
          <w:rFonts w:cs="Arial"/>
          <w:sz w:val="20"/>
          <w:szCs w:val="20"/>
          <w:lang w:val="en-US"/>
        </w:rPr>
      </w:pPr>
      <w:r>
        <w:rPr>
          <w:rFonts w:cs="Arial"/>
          <w:sz w:val="20"/>
          <w:szCs w:val="20"/>
          <w:lang w:val="en-US"/>
        </w:rPr>
        <w:t>Document certain packaging/scripting details, or known issues, like errors or other restrictions</w:t>
      </w:r>
    </w:p>
    <w:tbl>
      <w:tblPr>
        <w:tblW w:w="7543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2376"/>
        <w:gridCol w:w="5167"/>
      </w:tblGrid>
      <w:tr w:rsidR="006140E5" w:rsidRPr="00715777" w14:paraId="726EA963" w14:textId="77777777" w:rsidTr="0069190B">
        <w:trPr>
          <w:trHeight w:val="284"/>
        </w:trPr>
        <w:tc>
          <w:tcPr>
            <w:tcW w:w="2376" w:type="dxa"/>
            <w:shd w:val="clear" w:color="auto" w:fill="E6E6E6"/>
          </w:tcPr>
          <w:p w14:paraId="025FF38B" w14:textId="77777777" w:rsidR="006140E5" w:rsidRPr="00715777" w:rsidRDefault="006140E5" w:rsidP="0069190B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5167" w:type="dxa"/>
            <w:shd w:val="clear" w:color="auto" w:fill="E6E6E6"/>
          </w:tcPr>
          <w:p w14:paraId="360ED784" w14:textId="77777777" w:rsidR="006140E5" w:rsidRPr="00715777" w:rsidRDefault="006140E5" w:rsidP="0069190B">
            <w:pPr>
              <w:rPr>
                <w:rFonts w:cs="Arial"/>
                <w:b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b/>
                <w:sz w:val="20"/>
                <w:szCs w:val="20"/>
                <w:lang w:val="en-US"/>
              </w:rPr>
              <w:t>Screenshot</w:t>
            </w:r>
          </w:p>
        </w:tc>
      </w:tr>
      <w:tr w:rsidR="006140E5" w:rsidRPr="00715777" w14:paraId="378506DC" w14:textId="77777777" w:rsidTr="0069190B">
        <w:trPr>
          <w:trHeight w:val="284"/>
        </w:trPr>
        <w:tc>
          <w:tcPr>
            <w:tcW w:w="2376" w:type="dxa"/>
          </w:tcPr>
          <w:p w14:paraId="1D681B3A" w14:textId="6B021DC2" w:rsidR="006140E5" w:rsidRPr="00715777" w:rsidRDefault="006140E5" w:rsidP="0069190B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167" w:type="dxa"/>
          </w:tcPr>
          <w:p w14:paraId="3DE93AE4" w14:textId="77777777" w:rsidR="006140E5" w:rsidRPr="00715777" w:rsidRDefault="006140E5" w:rsidP="0069190B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4CACA4F8" w14:textId="77777777" w:rsidR="006140E5" w:rsidRDefault="006140E5" w:rsidP="00FB7811">
      <w:pPr>
        <w:rPr>
          <w:rFonts w:cs="Arial"/>
          <w:sz w:val="20"/>
          <w:szCs w:val="20"/>
          <w:lang w:val="en-US"/>
        </w:rPr>
      </w:pPr>
    </w:p>
    <w:p w14:paraId="6E5187DB" w14:textId="77777777" w:rsidR="006140E5" w:rsidRPr="00715777" w:rsidRDefault="006140E5" w:rsidP="00FB7811">
      <w:pPr>
        <w:rPr>
          <w:rFonts w:cs="Arial"/>
          <w:sz w:val="20"/>
          <w:szCs w:val="20"/>
          <w:lang w:val="en-US"/>
        </w:rPr>
      </w:pPr>
    </w:p>
    <w:p w14:paraId="4C423733" w14:textId="77777777" w:rsidR="00FB7811" w:rsidRPr="00715777" w:rsidRDefault="00FB7811" w:rsidP="00FB7811">
      <w:pPr>
        <w:pStyle w:val="Heading1"/>
        <w:keepLines w:val="0"/>
        <w:pageBreakBefore w:val="0"/>
        <w:tabs>
          <w:tab w:val="num" w:pos="432"/>
        </w:tabs>
        <w:suppressAutoHyphens w:val="0"/>
        <w:autoSpaceDN/>
        <w:spacing w:before="240" w:after="60"/>
        <w:ind w:left="432" w:hanging="432"/>
        <w:textAlignment w:val="auto"/>
        <w:rPr>
          <w:lang w:val="en-US"/>
        </w:rPr>
      </w:pPr>
      <w:r w:rsidRPr="00715777">
        <w:rPr>
          <w:sz w:val="20"/>
          <w:szCs w:val="20"/>
          <w:lang w:val="en-US"/>
        </w:rPr>
        <w:br w:type="page"/>
      </w:r>
      <w:bookmarkStart w:id="34" w:name="_Toc337549855"/>
      <w:bookmarkStart w:id="35" w:name="_Toc203737791"/>
      <w:r w:rsidRPr="00715777">
        <w:rPr>
          <w:lang w:val="en-US"/>
        </w:rPr>
        <w:lastRenderedPageBreak/>
        <w:t>Approval</w:t>
      </w:r>
      <w:bookmarkEnd w:id="34"/>
      <w:bookmarkEnd w:id="35"/>
      <w:r w:rsidRPr="00715777">
        <w:rPr>
          <w:lang w:val="en-US"/>
        </w:rPr>
        <w:tab/>
      </w:r>
    </w:p>
    <w:p w14:paraId="234C6EE1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46466EE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  <w:r w:rsidRPr="00715777">
        <w:rPr>
          <w:rFonts w:cs="Arial"/>
          <w:sz w:val="20"/>
          <w:szCs w:val="20"/>
          <w:lang w:val="en-US"/>
        </w:rPr>
        <w:t>The technical application manager approves that the package will be created using the manual described in this document by signing below.</w:t>
      </w:r>
    </w:p>
    <w:p w14:paraId="171A54FD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tbl>
      <w:tblPr>
        <w:tblW w:w="8897" w:type="dxa"/>
        <w:tblInd w:w="-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085"/>
        <w:gridCol w:w="5812"/>
      </w:tblGrid>
      <w:tr w:rsidR="00FB7811" w:rsidRPr="00715777" w14:paraId="686D9CB7" w14:textId="77777777" w:rsidTr="00FB7811">
        <w:trPr>
          <w:trHeight w:val="284"/>
        </w:trPr>
        <w:tc>
          <w:tcPr>
            <w:tcW w:w="3085" w:type="dxa"/>
          </w:tcPr>
          <w:p w14:paraId="683B2E0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41626EC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Name</w:t>
            </w:r>
          </w:p>
          <w:p w14:paraId="7840C22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67642CCD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091792F6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  <w:tr w:rsidR="00FB7811" w:rsidRPr="00262D1C" w14:paraId="03956B34" w14:textId="77777777" w:rsidTr="00FB7811">
        <w:trPr>
          <w:trHeight w:val="284"/>
        </w:trPr>
        <w:tc>
          <w:tcPr>
            <w:tcW w:w="3085" w:type="dxa"/>
          </w:tcPr>
          <w:p w14:paraId="5021FEE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433CEFBC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Date</w:t>
            </w:r>
          </w:p>
          <w:p w14:paraId="13C5D6E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27D1A945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sdt>
            <w:sdtPr>
              <w:rPr>
                <w:rFonts w:cs="Arial"/>
                <w:iCs/>
                <w:sz w:val="20"/>
                <w:szCs w:val="20"/>
                <w:lang w:val="en-US"/>
              </w:rPr>
              <w:id w:val="1740213340"/>
              <w:placeholder>
                <w:docPart w:val="DefaultPlaceholder_-1854013437"/>
              </w:placeholder>
              <w:showingPlcHdr/>
              <w:date>
                <w:dateFormat w:val="d-M-yyyy"/>
                <w:lid w:val="nl-NL"/>
                <w:storeMappedDataAs w:val="dateTime"/>
                <w:calendar w:val="gregorian"/>
              </w:date>
            </w:sdtPr>
            <w:sdtEndPr/>
            <w:sdtContent>
              <w:p w14:paraId="315777A3" w14:textId="0774E1BA" w:rsidR="00FB7811" w:rsidRPr="00715777" w:rsidRDefault="008632E2" w:rsidP="00FB7811">
                <w:pPr>
                  <w:rPr>
                    <w:rFonts w:cs="Arial"/>
                    <w:iCs/>
                    <w:sz w:val="20"/>
                    <w:szCs w:val="20"/>
                    <w:lang w:val="en-US"/>
                  </w:rPr>
                </w:pPr>
                <w:r w:rsidRPr="00262D1C">
                  <w:rPr>
                    <w:rStyle w:val="PlaceholderText"/>
                    <w:lang w:val="en-US"/>
                  </w:rPr>
                  <w:t>Click or tap to enter a date.</w:t>
                </w:r>
              </w:p>
            </w:sdtContent>
          </w:sdt>
        </w:tc>
      </w:tr>
      <w:tr w:rsidR="00FB7811" w:rsidRPr="00715777" w14:paraId="01F8E26D" w14:textId="77777777" w:rsidTr="00FB7811">
        <w:trPr>
          <w:trHeight w:val="284"/>
        </w:trPr>
        <w:tc>
          <w:tcPr>
            <w:tcW w:w="3085" w:type="dxa"/>
          </w:tcPr>
          <w:p w14:paraId="163E6C34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73C9D73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  <w:r w:rsidRPr="00715777">
              <w:rPr>
                <w:rFonts w:cs="Arial"/>
                <w:sz w:val="20"/>
                <w:szCs w:val="20"/>
                <w:lang w:val="en-US"/>
              </w:rPr>
              <w:t>Signature</w:t>
            </w:r>
          </w:p>
          <w:p w14:paraId="2152280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67D686A8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2BF8CD60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  <w:p w14:paraId="02EB9666" w14:textId="77777777" w:rsidR="00FB7811" w:rsidRPr="00715777" w:rsidRDefault="00FB7811" w:rsidP="00FB7811">
            <w:pPr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5812" w:type="dxa"/>
          </w:tcPr>
          <w:p w14:paraId="22F57536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  <w:p w14:paraId="3D9E6E43" w14:textId="77777777" w:rsidR="00FB7811" w:rsidRPr="00715777" w:rsidRDefault="00FB7811" w:rsidP="00FB7811">
            <w:pPr>
              <w:rPr>
                <w:rFonts w:cs="Arial"/>
                <w:iCs/>
                <w:sz w:val="20"/>
                <w:szCs w:val="20"/>
                <w:lang w:val="en-US"/>
              </w:rPr>
            </w:pPr>
          </w:p>
        </w:tc>
      </w:tr>
    </w:tbl>
    <w:p w14:paraId="44131A28" w14:textId="77777777" w:rsidR="00FB7811" w:rsidRPr="00715777" w:rsidRDefault="00FB7811" w:rsidP="00FB7811">
      <w:pPr>
        <w:rPr>
          <w:rFonts w:cs="Arial"/>
          <w:sz w:val="20"/>
          <w:szCs w:val="20"/>
          <w:lang w:val="en-US"/>
        </w:rPr>
      </w:pPr>
    </w:p>
    <w:p w14:paraId="0B68531D" w14:textId="77777777" w:rsidR="00761853" w:rsidRPr="00715777" w:rsidRDefault="00761853" w:rsidP="00761853">
      <w:pPr>
        <w:rPr>
          <w:lang w:val="en-US"/>
        </w:rPr>
      </w:pPr>
    </w:p>
    <w:sectPr w:rsidR="00761853" w:rsidRPr="00715777" w:rsidSect="00715777">
      <w:pgSz w:w="11905" w:h="16837" w:code="9"/>
      <w:pgMar w:top="2517" w:right="958" w:bottom="1077" w:left="1701" w:header="198" w:footer="65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96181" w14:textId="77777777" w:rsidR="005E4515" w:rsidRDefault="005E4515">
      <w:r>
        <w:separator/>
      </w:r>
    </w:p>
  </w:endnote>
  <w:endnote w:type="continuationSeparator" w:id="0">
    <w:p w14:paraId="42E97961" w14:textId="77777777" w:rsidR="005E4515" w:rsidRDefault="005E4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Lohit Hindi">
    <w:altName w:val="Times New Roman"/>
    <w:charset w:val="00"/>
    <w:family w:val="auto"/>
    <w:pitch w:val="default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CC4FD" w14:textId="77777777" w:rsidR="00143536" w:rsidRDefault="00143536" w:rsidP="005D089D"/>
  <w:tbl>
    <w:tblPr>
      <w:tblStyle w:val="TableGrid"/>
      <w:tblW w:w="0" w:type="auto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763"/>
    </w:tblGrid>
    <w:tr w:rsidR="00143536" w14:paraId="56EA2D59" w14:textId="77777777" w:rsidTr="00E04598">
      <w:trPr>
        <w:trHeight w:val="20"/>
      </w:trPr>
      <w:tc>
        <w:tcPr>
          <w:tcW w:w="7763" w:type="dxa"/>
        </w:tcPr>
        <w:p w14:paraId="4A8E0396" w14:textId="1794C839" w:rsidR="00143536" w:rsidRDefault="00143536" w:rsidP="00E04598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Classification 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sz w:val="13"/>
              <w:szCs w:val="13"/>
            </w:rPr>
            <w:instrText>STG-G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="00180C27">
            <w:rPr>
              <w:sz w:val="13"/>
              <w:szCs w:val="13"/>
              <w:u w:val="single"/>
            </w:rPr>
            <w:instrText>STG-G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 | 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Pr="0085335F">
            <w:rPr>
              <w:sz w:val="13"/>
              <w:szCs w:val="13"/>
              <w:u w:val="single"/>
            </w:rPr>
            <w:instrText>Classification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>"</w:instrText>
          </w:r>
          <w:r w:rsidRPr="0085335F">
            <w:rPr>
              <w:sz w:val="13"/>
              <w:szCs w:val="13"/>
            </w:rPr>
            <w:fldChar w:fldCharType="separate"/>
          </w:r>
          <w:r w:rsidR="00262D1C">
            <w:rPr>
              <w:noProof/>
              <w:sz w:val="13"/>
              <w:szCs w:val="13"/>
              <w:u w:val="single"/>
            </w:rPr>
            <w:instrText>STG-G</w:instrText>
          </w:r>
          <w:r w:rsidR="00262D1C" w:rsidRPr="0085335F">
            <w:rPr>
              <w:noProof/>
              <w:sz w:val="13"/>
              <w:szCs w:val="13"/>
            </w:rPr>
            <w:instrText xml:space="preserve"> | 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" ""</w:instrText>
          </w:r>
          <w:r w:rsidRPr="0085335F">
            <w:rPr>
              <w:sz w:val="13"/>
              <w:szCs w:val="13"/>
            </w:rPr>
            <w:fldChar w:fldCharType="separate"/>
          </w:r>
          <w:r w:rsidR="00262D1C">
            <w:rPr>
              <w:noProof/>
              <w:sz w:val="13"/>
              <w:szCs w:val="13"/>
              <w:u w:val="single"/>
            </w:rPr>
            <w:t>STG-G</w:t>
          </w:r>
          <w:r w:rsidR="00262D1C" w:rsidRPr="0085335F">
            <w:rPr>
              <w:noProof/>
              <w:sz w:val="13"/>
              <w:szCs w:val="13"/>
            </w:rPr>
            <w:t xml:space="preserve"> | </w: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Marking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INTERN GEBRUIK DEFENSIE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" ""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  <w:u w:val="single"/>
            </w:rPr>
            <w:t>INTERN GEBRUIK DEFENSIE</w:t>
          </w:r>
          <w:r w:rsidRPr="0085335F">
            <w:rPr>
              <w:sz w:val="13"/>
              <w:szCs w:val="13"/>
            </w:rPr>
            <w:fldChar w:fldCharType="end"/>
          </w:r>
        </w:p>
        <w:p w14:paraId="452C7DFD" w14:textId="3079A49A" w:rsidR="00143536" w:rsidRDefault="00143536" w:rsidP="00E04598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>
            <w:t>Pagina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PAGE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2</w:t>
          </w:r>
          <w:r w:rsidRPr="00371195">
            <w:rPr>
              <w:sz w:val="13"/>
              <w:szCs w:val="13"/>
            </w:rPr>
            <w:fldChar w:fldCharType="end"/>
          </w:r>
          <w:r w:rsidRPr="00371195">
            <w:rPr>
              <w:sz w:val="13"/>
              <w:szCs w:val="13"/>
            </w:rPr>
            <w:t xml:space="preserve"> </w:t>
          </w:r>
          <w:r>
            <w:t>van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NUMPAGES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13</w:t>
          </w:r>
          <w:r w:rsidRPr="00371195">
            <w:rPr>
              <w:sz w:val="13"/>
              <w:szCs w:val="13"/>
            </w:rPr>
            <w:fldChar w:fldCharType="end"/>
          </w:r>
        </w:p>
      </w:tc>
    </w:tr>
  </w:tbl>
  <w:p w14:paraId="70DA9262" w14:textId="77777777" w:rsidR="00143536" w:rsidRPr="004C5471" w:rsidRDefault="00143536" w:rsidP="005D089D">
    <w:pPr>
      <w:tabs>
        <w:tab w:val="left" w:pos="142"/>
      </w:tabs>
      <w:rPr>
        <w:b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89D0B" w14:textId="77777777" w:rsidR="00143536" w:rsidRDefault="00143536" w:rsidP="00EC005B"/>
  <w:tbl>
    <w:tblPr>
      <w:tblStyle w:val="TableGrid"/>
      <w:tblW w:w="776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763"/>
    </w:tblGrid>
    <w:tr w:rsidR="00143536" w14:paraId="28FCE3E6" w14:textId="77777777" w:rsidTr="00EC005B">
      <w:trPr>
        <w:trHeight w:val="20"/>
      </w:trPr>
      <w:tc>
        <w:tcPr>
          <w:tcW w:w="7763" w:type="dxa"/>
        </w:tcPr>
        <w:p w14:paraId="7A8DB244" w14:textId="7F88D70F" w:rsidR="00143536" w:rsidRPr="005D089D" w:rsidRDefault="00143536" w:rsidP="005D089D">
          <w:pPr>
            <w:jc w:val="right"/>
            <w:rPr>
              <w:sz w:val="13"/>
              <w:szCs w:val="13"/>
            </w:rPr>
          </w:pP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Classification 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sz w:val="13"/>
              <w:szCs w:val="13"/>
            </w:rPr>
            <w:instrText>STG-G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="00180C27">
            <w:rPr>
              <w:sz w:val="13"/>
              <w:szCs w:val="13"/>
              <w:u w:val="single"/>
            </w:rPr>
            <w:instrText>STG-G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 | 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Pr="0085335F">
            <w:rPr>
              <w:sz w:val="13"/>
              <w:szCs w:val="13"/>
              <w:u w:val="single"/>
            </w:rPr>
            <w:instrText>Classification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>"</w:instrText>
          </w:r>
          <w:r w:rsidRPr="0085335F">
            <w:rPr>
              <w:sz w:val="13"/>
              <w:szCs w:val="13"/>
            </w:rPr>
            <w:fldChar w:fldCharType="separate"/>
          </w:r>
          <w:r w:rsidR="00262D1C">
            <w:rPr>
              <w:noProof/>
              <w:sz w:val="13"/>
              <w:szCs w:val="13"/>
              <w:u w:val="single"/>
            </w:rPr>
            <w:instrText>STG-G</w:instrText>
          </w:r>
          <w:r w:rsidR="00262D1C" w:rsidRPr="0085335F">
            <w:rPr>
              <w:noProof/>
              <w:sz w:val="13"/>
              <w:szCs w:val="13"/>
            </w:rPr>
            <w:instrText xml:space="preserve"> | 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" ""</w:instrText>
          </w:r>
          <w:r w:rsidRPr="0085335F">
            <w:rPr>
              <w:sz w:val="13"/>
              <w:szCs w:val="13"/>
            </w:rPr>
            <w:fldChar w:fldCharType="separate"/>
          </w:r>
          <w:r w:rsidR="00262D1C">
            <w:rPr>
              <w:noProof/>
              <w:sz w:val="13"/>
              <w:szCs w:val="13"/>
              <w:u w:val="single"/>
            </w:rPr>
            <w:t>STG-G</w:t>
          </w:r>
          <w:r w:rsidR="00262D1C" w:rsidRPr="0085335F">
            <w:rPr>
              <w:noProof/>
              <w:sz w:val="13"/>
              <w:szCs w:val="13"/>
            </w:rPr>
            <w:t xml:space="preserve"> | </w: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Marking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INTERN GEBRUIK DEFENSIE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" ""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  <w:u w:val="single"/>
            </w:rPr>
            <w:t>INTERN GEBRUIK DEFENSIE</w:t>
          </w:r>
          <w:r w:rsidRPr="0085335F">
            <w:rPr>
              <w:sz w:val="13"/>
              <w:szCs w:val="13"/>
            </w:rPr>
            <w:fldChar w:fldCharType="end"/>
          </w:r>
        </w:p>
      </w:tc>
    </w:tr>
  </w:tbl>
  <w:p w14:paraId="08BFB883" w14:textId="77777777" w:rsidR="00143536" w:rsidRPr="004C5471" w:rsidRDefault="00143536" w:rsidP="004C5471">
    <w:pPr>
      <w:tabs>
        <w:tab w:val="left" w:pos="142"/>
      </w:tabs>
      <w:rPr>
        <w:b/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365ED" w14:textId="77777777" w:rsidR="00180C27" w:rsidRDefault="00180C2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4FF9A" w14:textId="77777777" w:rsidR="00143536" w:rsidRDefault="00143536" w:rsidP="00EC005B"/>
  <w:tbl>
    <w:tblPr>
      <w:tblStyle w:val="TableGrid"/>
      <w:tblW w:w="0" w:type="auto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763"/>
    </w:tblGrid>
    <w:tr w:rsidR="00143536" w14:paraId="574D85BE" w14:textId="77777777" w:rsidTr="004C5471">
      <w:trPr>
        <w:trHeight w:val="20"/>
      </w:trPr>
      <w:tc>
        <w:tcPr>
          <w:tcW w:w="7763" w:type="dxa"/>
        </w:tcPr>
        <w:p w14:paraId="29DEABFC" w14:textId="4D91221A" w:rsidR="00143536" w:rsidRDefault="00143536" w:rsidP="004C5471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Classification 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sz w:val="13"/>
              <w:szCs w:val="13"/>
            </w:rPr>
            <w:instrText>STG-G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 w:rsidR="00180C27"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="00180C27">
            <w:rPr>
              <w:sz w:val="13"/>
              <w:szCs w:val="13"/>
              <w:u w:val="single"/>
            </w:rPr>
            <w:instrText>STG-G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 | 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Classification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 w:rsidRPr="0085335F">
            <w:rPr>
              <w:sz w:val="13"/>
              <w:szCs w:val="13"/>
              <w:u w:val="single"/>
            </w:rPr>
            <w:instrText>Classification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>"</w:instrText>
          </w:r>
          <w:r w:rsidRPr="0085335F">
            <w:rPr>
              <w:sz w:val="13"/>
              <w:szCs w:val="13"/>
            </w:rPr>
            <w:fldChar w:fldCharType="separate"/>
          </w:r>
          <w:r w:rsidR="00262D1C">
            <w:rPr>
              <w:noProof/>
              <w:sz w:val="13"/>
              <w:szCs w:val="13"/>
              <w:u w:val="single"/>
            </w:rPr>
            <w:instrText>STG-G</w:instrText>
          </w:r>
          <w:r w:rsidR="00262D1C" w:rsidRPr="0085335F">
            <w:rPr>
              <w:noProof/>
              <w:sz w:val="13"/>
              <w:szCs w:val="13"/>
            </w:rPr>
            <w:instrText xml:space="preserve"> | 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" ""</w:instrText>
          </w:r>
          <w:r w:rsidRPr="0085335F">
            <w:rPr>
              <w:sz w:val="13"/>
              <w:szCs w:val="13"/>
            </w:rPr>
            <w:fldChar w:fldCharType="separate"/>
          </w:r>
          <w:r w:rsidR="00262D1C">
            <w:rPr>
              <w:noProof/>
              <w:sz w:val="13"/>
              <w:szCs w:val="13"/>
              <w:u w:val="single"/>
            </w:rPr>
            <w:t>STG-G</w:t>
          </w:r>
          <w:r w:rsidR="00262D1C" w:rsidRPr="0085335F">
            <w:rPr>
              <w:noProof/>
              <w:sz w:val="13"/>
              <w:szCs w:val="13"/>
            </w:rPr>
            <w:t xml:space="preserve"> | </w: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IF </w:instrText>
          </w:r>
          <w:r w:rsidRPr="0085335F">
            <w:rPr>
              <w:sz w:val="13"/>
              <w:szCs w:val="13"/>
            </w:rPr>
            <w:fldChar w:fldCharType="begin"/>
          </w:r>
          <w:r w:rsidRPr="0085335F">
            <w:rPr>
              <w:sz w:val="13"/>
              <w:szCs w:val="13"/>
            </w:rPr>
            <w:instrText xml:space="preserve"> docproperty Marking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sz w:val="13"/>
              <w:szCs w:val="13"/>
            </w:rPr>
            <w:instrText>INTERN GEBRUIK DEFENSIE</w:instrText>
          </w:r>
          <w:r w:rsidRPr="0085335F">
            <w:rPr>
              <w:sz w:val="13"/>
              <w:szCs w:val="13"/>
            </w:rPr>
            <w:fldChar w:fldCharType="end"/>
          </w:r>
          <w:r w:rsidRPr="0085335F">
            <w:rPr>
              <w:sz w:val="13"/>
              <w:szCs w:val="13"/>
            </w:rPr>
            <w:instrText>&lt;&gt;"" "</w:instrText>
          </w:r>
          <w:r w:rsidRPr="0085335F">
            <w:rPr>
              <w:sz w:val="13"/>
              <w:szCs w:val="13"/>
              <w:u w:val="single"/>
            </w:rPr>
            <w:fldChar w:fldCharType="begin"/>
          </w:r>
          <w:r w:rsidRPr="0085335F">
            <w:rPr>
              <w:sz w:val="13"/>
              <w:szCs w:val="13"/>
              <w:u w:val="single"/>
            </w:rPr>
            <w:instrText xml:space="preserve"> docproperty Marking </w:instrText>
          </w:r>
          <w:r w:rsidRPr="0085335F">
            <w:rPr>
              <w:sz w:val="13"/>
              <w:szCs w:val="13"/>
              <w:u w:val="single"/>
            </w:rPr>
            <w:fldChar w:fldCharType="separate"/>
          </w:r>
          <w:r>
            <w:rPr>
              <w:sz w:val="13"/>
              <w:szCs w:val="13"/>
              <w:u w:val="single"/>
            </w:rPr>
            <w:instrText>INTERN GEBRUIK DEFENSIE</w:instrText>
          </w:r>
          <w:r w:rsidRPr="0085335F">
            <w:rPr>
              <w:sz w:val="13"/>
              <w:szCs w:val="13"/>
              <w:u w:val="single"/>
            </w:rPr>
            <w:fldChar w:fldCharType="end"/>
          </w:r>
          <w:r w:rsidRPr="0085335F">
            <w:rPr>
              <w:sz w:val="13"/>
              <w:szCs w:val="13"/>
            </w:rPr>
            <w:instrText xml:space="preserve">" "" </w:instrText>
          </w:r>
          <w:r w:rsidRPr="0085335F">
            <w:rPr>
              <w:sz w:val="13"/>
              <w:szCs w:val="13"/>
            </w:rPr>
            <w:fldChar w:fldCharType="separate"/>
          </w:r>
          <w:r>
            <w:rPr>
              <w:noProof/>
              <w:sz w:val="13"/>
              <w:szCs w:val="13"/>
              <w:u w:val="single"/>
            </w:rPr>
            <w:t>INTERN GEBRUIK DEFENSIE</w:t>
          </w:r>
          <w:r w:rsidRPr="0085335F">
            <w:rPr>
              <w:sz w:val="13"/>
              <w:szCs w:val="13"/>
            </w:rPr>
            <w:fldChar w:fldCharType="end"/>
          </w:r>
        </w:p>
        <w:p w14:paraId="5E78B1E5" w14:textId="4F3F2235" w:rsidR="00143536" w:rsidRDefault="00143536" w:rsidP="004C5471">
          <w:pPr>
            <w:tabs>
              <w:tab w:val="left" w:pos="142"/>
            </w:tabs>
            <w:jc w:val="right"/>
            <w:rPr>
              <w:sz w:val="13"/>
              <w:szCs w:val="13"/>
            </w:rPr>
          </w:pPr>
          <w:r>
            <w:t>Pagina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PAGE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3</w:t>
          </w:r>
          <w:r w:rsidRPr="00371195">
            <w:rPr>
              <w:sz w:val="13"/>
              <w:szCs w:val="13"/>
            </w:rPr>
            <w:fldChar w:fldCharType="end"/>
          </w:r>
          <w:r w:rsidRPr="00371195">
            <w:rPr>
              <w:sz w:val="13"/>
              <w:szCs w:val="13"/>
            </w:rPr>
            <w:t xml:space="preserve"> </w:t>
          </w:r>
          <w:r>
            <w:t>van</w:t>
          </w:r>
          <w:r w:rsidRPr="00371195">
            <w:rPr>
              <w:sz w:val="13"/>
              <w:szCs w:val="13"/>
            </w:rPr>
            <w:t xml:space="preserve"> </w:t>
          </w:r>
          <w:r w:rsidRPr="00371195">
            <w:rPr>
              <w:sz w:val="13"/>
              <w:szCs w:val="13"/>
            </w:rPr>
            <w:fldChar w:fldCharType="begin"/>
          </w:r>
          <w:r w:rsidRPr="00371195">
            <w:rPr>
              <w:sz w:val="13"/>
              <w:szCs w:val="13"/>
            </w:rPr>
            <w:instrText xml:space="preserve"> NUMPAGES  \* Arabic  \* MERGEFORMAT </w:instrText>
          </w:r>
          <w:r w:rsidRPr="00371195">
            <w:rPr>
              <w:sz w:val="13"/>
              <w:szCs w:val="13"/>
            </w:rPr>
            <w:fldChar w:fldCharType="separate"/>
          </w:r>
          <w:r w:rsidR="00934FC0">
            <w:rPr>
              <w:noProof/>
              <w:sz w:val="13"/>
              <w:szCs w:val="13"/>
            </w:rPr>
            <w:t>13</w:t>
          </w:r>
          <w:r w:rsidRPr="00371195">
            <w:rPr>
              <w:sz w:val="13"/>
              <w:szCs w:val="13"/>
            </w:rPr>
            <w:fldChar w:fldCharType="end"/>
          </w:r>
        </w:p>
      </w:tc>
    </w:tr>
  </w:tbl>
  <w:p w14:paraId="5410A4E9" w14:textId="77777777" w:rsidR="00143536" w:rsidRPr="004C5471" w:rsidRDefault="00143536" w:rsidP="004C5471">
    <w:pPr>
      <w:tabs>
        <w:tab w:val="left" w:pos="142"/>
      </w:tabs>
      <w:rPr>
        <w:b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F4D038" w14:textId="77777777" w:rsidR="005E4515" w:rsidRDefault="005E4515">
      <w:r>
        <w:rPr>
          <w:color w:val="000000"/>
        </w:rPr>
        <w:separator/>
      </w:r>
    </w:p>
  </w:footnote>
  <w:footnote w:type="continuationSeparator" w:id="0">
    <w:p w14:paraId="4D97DB44" w14:textId="77777777" w:rsidR="005E4515" w:rsidRDefault="005E4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1F45D" w14:textId="3CC8188E" w:rsidR="00143536" w:rsidRPr="0085335F" w:rsidRDefault="00143536" w:rsidP="00016DF0">
    <w:pPr>
      <w:jc w:val="right"/>
      <w:rPr>
        <w:sz w:val="13"/>
        <w:szCs w:val="13"/>
      </w:rPr>
    </w:pP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Classification </w:instrText>
    </w:r>
    <w:r w:rsidRPr="0085335F">
      <w:rPr>
        <w:sz w:val="13"/>
        <w:szCs w:val="13"/>
      </w:rPr>
      <w:fldChar w:fldCharType="separate"/>
    </w:r>
    <w:r w:rsidR="00180C27">
      <w:rPr>
        <w:sz w:val="13"/>
        <w:szCs w:val="13"/>
      </w:rPr>
      <w:instrText>STG-G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="00180C27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Classification</w:instrText>
    </w:r>
    <w:r w:rsidRPr="0085335F">
      <w:rPr>
        <w:sz w:val="13"/>
        <w:szCs w:val="13"/>
        <w:u w:val="single"/>
      </w:rPr>
      <w:fldChar w:fldCharType="separate"/>
    </w:r>
    <w:r w:rsidR="00180C27">
      <w:rPr>
        <w:sz w:val="13"/>
        <w:szCs w:val="13"/>
        <w:u w:val="single"/>
      </w:rPr>
      <w:instrText>STG-G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 xml:space="preserve"> | 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Classification </w:instrText>
    </w:r>
    <w:r w:rsidRPr="0085335F">
      <w:rPr>
        <w:sz w:val="13"/>
        <w:szCs w:val="13"/>
        <w:u w:val="single"/>
      </w:rPr>
      <w:fldChar w:fldCharType="separate"/>
    </w:r>
    <w:r w:rsidRPr="0085335F">
      <w:rPr>
        <w:sz w:val="13"/>
        <w:szCs w:val="13"/>
        <w:u w:val="single"/>
      </w:rPr>
      <w:instrText>Classification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>"</w:instrText>
    </w:r>
    <w:r w:rsidRPr="0085335F">
      <w:rPr>
        <w:sz w:val="13"/>
        <w:szCs w:val="13"/>
      </w:rPr>
      <w:fldChar w:fldCharType="separate"/>
    </w:r>
    <w:r w:rsidR="00262D1C">
      <w:rPr>
        <w:noProof/>
        <w:sz w:val="13"/>
        <w:szCs w:val="13"/>
        <w:u w:val="single"/>
      </w:rPr>
      <w:instrText>STG-G</w:instrText>
    </w:r>
    <w:r w:rsidR="00262D1C" w:rsidRPr="0085335F">
      <w:rPr>
        <w:noProof/>
        <w:sz w:val="13"/>
        <w:szCs w:val="13"/>
      </w:rPr>
      <w:instrText xml:space="preserve"> | 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" ""</w:instrText>
    </w:r>
    <w:r w:rsidRPr="0085335F">
      <w:rPr>
        <w:sz w:val="13"/>
        <w:szCs w:val="13"/>
      </w:rPr>
      <w:fldChar w:fldCharType="separate"/>
    </w:r>
    <w:r w:rsidR="00262D1C">
      <w:rPr>
        <w:noProof/>
        <w:sz w:val="13"/>
        <w:szCs w:val="13"/>
        <w:u w:val="single"/>
      </w:rPr>
      <w:t>STG-G</w:t>
    </w:r>
    <w:r w:rsidR="00262D1C" w:rsidRPr="0085335F">
      <w:rPr>
        <w:noProof/>
        <w:sz w:val="13"/>
        <w:szCs w:val="13"/>
      </w:rPr>
      <w:t xml:space="preserve"> | </w: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Marking </w:instrText>
    </w:r>
    <w:r w:rsidRPr="0085335F">
      <w:rPr>
        <w:sz w:val="13"/>
        <w:szCs w:val="13"/>
        <w:u w:val="single"/>
      </w:rPr>
      <w:fldChar w:fldCharType="separate"/>
    </w:r>
    <w:r>
      <w:rPr>
        <w:sz w:val="13"/>
        <w:szCs w:val="13"/>
        <w:u w:val="single"/>
      </w:rPr>
      <w:instrText>INTERN GEBRUIK DEFENSIE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 xml:space="preserve">" "" </w:instrText>
    </w:r>
    <w:r w:rsidRPr="0085335F">
      <w:rPr>
        <w:sz w:val="13"/>
        <w:szCs w:val="13"/>
      </w:rPr>
      <w:fldChar w:fldCharType="separate"/>
    </w:r>
    <w:r>
      <w:rPr>
        <w:noProof/>
        <w:sz w:val="13"/>
        <w:szCs w:val="13"/>
        <w:u w:val="single"/>
      </w:rPr>
      <w:t>INTERN GEBRUIK DEFENSIE</w:t>
    </w:r>
    <w:r w:rsidRPr="0085335F">
      <w:rPr>
        <w:sz w:val="13"/>
        <w:szCs w:val="13"/>
      </w:rPr>
      <w:fldChar w:fldCharType="end"/>
    </w:r>
  </w:p>
  <w:p w14:paraId="65A860E2" w14:textId="57021A3D" w:rsidR="00143536" w:rsidRPr="00C8629D" w:rsidRDefault="00143536" w:rsidP="00394904">
    <w:pPr>
      <w:rPr>
        <w:sz w:val="13"/>
        <w:szCs w:val="13"/>
      </w:rPr>
    </w:pPr>
    <w:r>
      <w:rPr>
        <w:noProof/>
        <w:lang w:eastAsia="nl-NL" w:bidi="ar-SA"/>
      </w:rPr>
      <w:drawing>
        <wp:anchor distT="0" distB="0" distL="114300" distR="114300" simplePos="0" relativeHeight="251669504" behindDoc="1" locked="0" layoutInCell="1" allowOverlap="1" wp14:anchorId="28EBD0EE" wp14:editId="6016751F">
          <wp:simplePos x="0" y="0"/>
          <wp:positionH relativeFrom="page">
            <wp:posOffset>5124255</wp:posOffset>
          </wp:positionH>
          <wp:positionV relativeFrom="paragraph">
            <wp:posOffset>34290</wp:posOffset>
          </wp:positionV>
          <wp:extent cx="1836172" cy="1172308"/>
          <wp:effectExtent l="0" t="0" r="0" b="8890"/>
          <wp:wrapNone/>
          <wp:docPr id="2" name="Picture 1" descr="KEYSTONE EMAIL 256x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KEYSTONE EMAIL 256x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172" cy="11723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3"/>
        <w:szCs w:val="13"/>
      </w:rPr>
      <w:fldChar w:fldCharType="begin"/>
    </w:r>
    <w:r>
      <w:rPr>
        <w:sz w:val="13"/>
        <w:szCs w:val="13"/>
      </w:rPr>
      <w:instrText xml:space="preserve"> FILENAME   \* MERGEFORMAT </w:instrText>
    </w:r>
    <w:r>
      <w:rPr>
        <w:sz w:val="13"/>
        <w:szCs w:val="13"/>
      </w:rPr>
      <w:fldChar w:fldCharType="separate"/>
    </w:r>
    <w:r w:rsidR="00180C27">
      <w:rPr>
        <w:noProof/>
        <w:sz w:val="13"/>
        <w:szCs w:val="13"/>
      </w:rPr>
      <w:t>KS Client Application Form.docx</w:t>
    </w:r>
    <w:r>
      <w:rPr>
        <w:sz w:val="13"/>
        <w:szCs w:val="13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F6E16" w14:textId="5471071F" w:rsidR="00143536" w:rsidRPr="0085335F" w:rsidRDefault="00143536" w:rsidP="00965184">
    <w:pPr>
      <w:ind w:left="3402" w:right="-1760"/>
      <w:jc w:val="right"/>
      <w:rPr>
        <w:sz w:val="13"/>
        <w:szCs w:val="13"/>
      </w:rPr>
    </w:pP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Classification </w:instrText>
    </w:r>
    <w:r w:rsidRPr="0085335F">
      <w:rPr>
        <w:sz w:val="13"/>
        <w:szCs w:val="13"/>
      </w:rPr>
      <w:fldChar w:fldCharType="separate"/>
    </w:r>
    <w:r w:rsidR="00180C27">
      <w:rPr>
        <w:sz w:val="13"/>
        <w:szCs w:val="13"/>
      </w:rPr>
      <w:instrText>STG-G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="00180C27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Classification</w:instrText>
    </w:r>
    <w:r w:rsidRPr="0085335F">
      <w:rPr>
        <w:sz w:val="13"/>
        <w:szCs w:val="13"/>
        <w:u w:val="single"/>
      </w:rPr>
      <w:fldChar w:fldCharType="separate"/>
    </w:r>
    <w:r w:rsidR="00180C27">
      <w:rPr>
        <w:sz w:val="13"/>
        <w:szCs w:val="13"/>
        <w:u w:val="single"/>
      </w:rPr>
      <w:instrText>STG-G</w:instrText>
    </w:r>
    <w:r w:rsidRPr="0085335F">
      <w:rPr>
        <w:sz w:val="13"/>
        <w:szCs w:val="13"/>
        <w:u w:val="single"/>
      </w:rPr>
      <w:fldChar w:fldCharType="end"/>
    </w:r>
  </w:p>
  <w:p w14:paraId="3C76A0B4" w14:textId="749C7CBF" w:rsidR="00262D1C" w:rsidRPr="0085335F" w:rsidRDefault="00143536" w:rsidP="00965184">
    <w:pPr>
      <w:ind w:left="3402" w:right="-1760"/>
      <w:jc w:val="right"/>
      <w:rPr>
        <w:noProof/>
        <w:sz w:val="13"/>
        <w:szCs w:val="13"/>
      </w:rPr>
    </w:pPr>
    <w:r w:rsidRPr="0085335F">
      <w:rPr>
        <w:sz w:val="13"/>
        <w:szCs w:val="13"/>
      </w:rPr>
      <w:instrText>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docproperty Classification </w:instrText>
    </w:r>
    <w:r w:rsidRPr="0085335F">
      <w:rPr>
        <w:sz w:val="13"/>
        <w:szCs w:val="13"/>
        <w:u w:val="single"/>
      </w:rPr>
      <w:fldChar w:fldCharType="separate"/>
    </w:r>
    <w:r w:rsidRPr="0085335F">
      <w:rPr>
        <w:sz w:val="13"/>
        <w:szCs w:val="13"/>
        <w:u w:val="single"/>
      </w:rPr>
      <w:instrText>Classification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>"</w:instrText>
    </w:r>
    <w:r w:rsidRPr="0085335F">
      <w:rPr>
        <w:sz w:val="13"/>
        <w:szCs w:val="13"/>
      </w:rPr>
      <w:fldChar w:fldCharType="separate"/>
    </w:r>
    <w:r w:rsidR="00262D1C">
      <w:rPr>
        <w:noProof/>
        <w:sz w:val="13"/>
        <w:szCs w:val="13"/>
        <w:u w:val="single"/>
      </w:rPr>
      <w:instrText>STG-G</w:instrText>
    </w:r>
  </w:p>
  <w:p w14:paraId="3D1841B6" w14:textId="77777777" w:rsidR="00262D1C" w:rsidRPr="0085335F" w:rsidRDefault="00143536" w:rsidP="00965184">
    <w:pPr>
      <w:ind w:left="3402" w:right="-1760"/>
      <w:jc w:val="right"/>
      <w:rPr>
        <w:noProof/>
        <w:sz w:val="13"/>
        <w:szCs w:val="13"/>
      </w:rPr>
    </w:pP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" ""</w:instrText>
    </w:r>
    <w:r w:rsidRPr="0085335F">
      <w:rPr>
        <w:sz w:val="13"/>
        <w:szCs w:val="13"/>
      </w:rPr>
      <w:fldChar w:fldCharType="separate"/>
    </w:r>
    <w:r w:rsidR="00262D1C">
      <w:rPr>
        <w:noProof/>
        <w:sz w:val="13"/>
        <w:szCs w:val="13"/>
        <w:u w:val="single"/>
      </w:rPr>
      <w:t>STG-G</w:t>
    </w:r>
  </w:p>
  <w:p w14:paraId="39A28409" w14:textId="77777777" w:rsidR="00143536" w:rsidRDefault="00143536" w:rsidP="00965184">
    <w:pPr>
      <w:ind w:left="3402" w:right="-1760"/>
      <w:jc w:val="right"/>
    </w:pP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85335F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85335F">
      <w:rPr>
        <w:sz w:val="13"/>
        <w:szCs w:val="13"/>
        <w:u w:val="single"/>
      </w:rPr>
      <w:instrText xml:space="preserve"> docproperty Marking </w:instrText>
    </w:r>
    <w:r w:rsidRPr="0085335F">
      <w:rPr>
        <w:sz w:val="13"/>
        <w:szCs w:val="13"/>
        <w:u w:val="single"/>
      </w:rPr>
      <w:fldChar w:fldCharType="separate"/>
    </w:r>
    <w:r>
      <w:rPr>
        <w:sz w:val="13"/>
        <w:szCs w:val="13"/>
        <w:u w:val="single"/>
      </w:rPr>
      <w:instrText>INTERN GEBRUIK DEFENSIE</w:instrText>
    </w:r>
    <w:r w:rsidRPr="0085335F">
      <w:rPr>
        <w:sz w:val="13"/>
        <w:szCs w:val="13"/>
        <w:u w:val="single"/>
      </w:rPr>
      <w:fldChar w:fldCharType="end"/>
    </w:r>
    <w:r w:rsidRPr="0085335F">
      <w:rPr>
        <w:sz w:val="13"/>
        <w:szCs w:val="13"/>
      </w:rPr>
      <w:instrText xml:space="preserve">" "" </w:instrText>
    </w:r>
    <w:r w:rsidRPr="0085335F">
      <w:rPr>
        <w:sz w:val="13"/>
        <w:szCs w:val="13"/>
      </w:rPr>
      <w:fldChar w:fldCharType="separate"/>
    </w:r>
    <w:r>
      <w:rPr>
        <w:noProof/>
        <w:sz w:val="13"/>
        <w:szCs w:val="13"/>
        <w:u w:val="single"/>
      </w:rPr>
      <w:t>INTERN GEBRUIK DEFENSIE</w:t>
    </w:r>
    <w:r w:rsidRPr="0085335F">
      <w:rPr>
        <w:sz w:val="13"/>
        <w:szCs w:val="13"/>
      </w:rPr>
      <w:fldChar w:fldCharType="end"/>
    </w:r>
    <w:r w:rsidRPr="00EB0576">
      <w:rPr>
        <w:noProof/>
        <w:lang w:eastAsia="nl-NL" w:bidi="ar-SA"/>
      </w:rPr>
      <w:drawing>
        <wp:anchor distT="0" distB="0" distL="114300" distR="114300" simplePos="0" relativeHeight="251668480" behindDoc="1" locked="0" layoutInCell="1" allowOverlap="1" wp14:anchorId="13D879C2" wp14:editId="72C3C849">
          <wp:simplePos x="0" y="0"/>
          <wp:positionH relativeFrom="page">
            <wp:posOffset>4010025</wp:posOffset>
          </wp:positionH>
          <wp:positionV relativeFrom="page">
            <wp:posOffset>0</wp:posOffset>
          </wp:positionV>
          <wp:extent cx="2333625" cy="1581150"/>
          <wp:effectExtent l="0" t="0" r="0" b="0"/>
          <wp:wrapNone/>
          <wp:docPr id="9" name="Afbeelding 0" descr="Placeholder_Departmen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Departm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2800" cy="158040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 w:rsidRPr="00EB0576">
      <w:rPr>
        <w:noProof/>
        <w:lang w:eastAsia="nl-NL" w:bidi="ar-SA"/>
      </w:rPr>
      <w:drawing>
        <wp:anchor distT="0" distB="0" distL="114300" distR="114300" simplePos="0" relativeHeight="251667456" behindDoc="0" locked="0" layoutInCell="1" allowOverlap="1" wp14:anchorId="5BE79D4B" wp14:editId="5F8A1AFD">
          <wp:simplePos x="0" y="0"/>
          <wp:positionH relativeFrom="page">
            <wp:posOffset>3543300</wp:posOffset>
          </wp:positionH>
          <wp:positionV relativeFrom="page">
            <wp:posOffset>0</wp:posOffset>
          </wp:positionV>
          <wp:extent cx="466725" cy="1581150"/>
          <wp:effectExtent l="0" t="0" r="0" b="0"/>
          <wp:wrapNone/>
          <wp:docPr id="10" name="Afbeelding 1" descr="Placeholder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laceholder_Logo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68000" cy="1580400"/>
                  </a:xfrm>
                  <a:prstGeom prst="rect">
                    <a:avLst/>
                  </a:prstGeom>
                  <a:ln w="3175"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0C3F3" w14:textId="77777777" w:rsidR="00180C27" w:rsidRDefault="00180C2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9A05F" w14:textId="425CE16B" w:rsidR="00143536" w:rsidRPr="00262D1C" w:rsidRDefault="00143536" w:rsidP="00016DF0">
    <w:pPr>
      <w:jc w:val="right"/>
      <w:rPr>
        <w:sz w:val="13"/>
        <w:szCs w:val="13"/>
      </w:rPr>
    </w:pPr>
    <w:r w:rsidRPr="0085335F">
      <w:rPr>
        <w:sz w:val="13"/>
        <w:szCs w:val="13"/>
      </w:rPr>
      <w:fldChar w:fldCharType="begin"/>
    </w:r>
    <w:r w:rsidRPr="00262D1C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262D1C">
      <w:rPr>
        <w:sz w:val="13"/>
        <w:szCs w:val="13"/>
      </w:rPr>
      <w:instrText xml:space="preserve"> docproperty Classification </w:instrText>
    </w:r>
    <w:r w:rsidRPr="0085335F">
      <w:rPr>
        <w:sz w:val="13"/>
        <w:szCs w:val="13"/>
      </w:rPr>
      <w:fldChar w:fldCharType="separate"/>
    </w:r>
    <w:r w:rsidR="00180C27" w:rsidRPr="00262D1C">
      <w:rPr>
        <w:sz w:val="13"/>
        <w:szCs w:val="13"/>
      </w:rPr>
      <w:instrText>STG-G</w:instrText>
    </w:r>
    <w:r w:rsidRPr="0085335F">
      <w:rPr>
        <w:sz w:val="13"/>
        <w:szCs w:val="13"/>
      </w:rPr>
      <w:fldChar w:fldCharType="end"/>
    </w:r>
    <w:r w:rsidRPr="00262D1C">
      <w:rPr>
        <w:sz w:val="13"/>
        <w:szCs w:val="13"/>
      </w:rPr>
      <w:instrText>&lt;&gt;"" "</w:instrText>
    </w:r>
    <w:r w:rsidRPr="0085335F">
      <w:rPr>
        <w:sz w:val="13"/>
        <w:szCs w:val="13"/>
      </w:rPr>
      <w:fldChar w:fldCharType="begin"/>
    </w:r>
    <w:r w:rsidRPr="00262D1C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262D1C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="00180C27" w:rsidRPr="00262D1C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262D1C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262D1C">
      <w:rPr>
        <w:sz w:val="13"/>
        <w:szCs w:val="13"/>
        <w:u w:val="single"/>
      </w:rPr>
      <w:instrText xml:space="preserve"> docproperty Classification</w:instrText>
    </w:r>
    <w:r w:rsidRPr="0085335F">
      <w:rPr>
        <w:sz w:val="13"/>
        <w:szCs w:val="13"/>
        <w:u w:val="single"/>
      </w:rPr>
      <w:fldChar w:fldCharType="separate"/>
    </w:r>
    <w:r w:rsidR="00180C27" w:rsidRPr="00262D1C">
      <w:rPr>
        <w:sz w:val="13"/>
        <w:szCs w:val="13"/>
        <w:u w:val="single"/>
      </w:rPr>
      <w:instrText>STG-G</w:instrText>
    </w:r>
    <w:r w:rsidRPr="0085335F">
      <w:rPr>
        <w:sz w:val="13"/>
        <w:szCs w:val="13"/>
        <w:u w:val="single"/>
      </w:rPr>
      <w:fldChar w:fldCharType="end"/>
    </w:r>
    <w:r w:rsidRPr="00262D1C">
      <w:rPr>
        <w:sz w:val="13"/>
        <w:szCs w:val="13"/>
      </w:rPr>
      <w:instrText xml:space="preserve"> | " "</w:instrText>
    </w:r>
    <w:r w:rsidRPr="0085335F">
      <w:rPr>
        <w:sz w:val="13"/>
        <w:szCs w:val="13"/>
        <w:u w:val="single"/>
      </w:rPr>
      <w:fldChar w:fldCharType="begin"/>
    </w:r>
    <w:r w:rsidRPr="00262D1C">
      <w:rPr>
        <w:sz w:val="13"/>
        <w:szCs w:val="13"/>
        <w:u w:val="single"/>
      </w:rPr>
      <w:instrText xml:space="preserve"> docproperty Classification </w:instrText>
    </w:r>
    <w:r w:rsidRPr="0085335F">
      <w:rPr>
        <w:sz w:val="13"/>
        <w:szCs w:val="13"/>
        <w:u w:val="single"/>
      </w:rPr>
      <w:fldChar w:fldCharType="separate"/>
    </w:r>
    <w:r w:rsidRPr="00262D1C">
      <w:rPr>
        <w:sz w:val="13"/>
        <w:szCs w:val="13"/>
        <w:u w:val="single"/>
      </w:rPr>
      <w:instrText>Classification</w:instrText>
    </w:r>
    <w:r w:rsidRPr="0085335F">
      <w:rPr>
        <w:sz w:val="13"/>
        <w:szCs w:val="13"/>
        <w:u w:val="single"/>
      </w:rPr>
      <w:fldChar w:fldCharType="end"/>
    </w:r>
    <w:r w:rsidRPr="00262D1C">
      <w:rPr>
        <w:sz w:val="13"/>
        <w:szCs w:val="13"/>
      </w:rPr>
      <w:instrText>"</w:instrText>
    </w:r>
    <w:r w:rsidRPr="0085335F">
      <w:rPr>
        <w:sz w:val="13"/>
        <w:szCs w:val="13"/>
      </w:rPr>
      <w:fldChar w:fldCharType="separate"/>
    </w:r>
    <w:r w:rsidR="00262D1C" w:rsidRPr="00262D1C">
      <w:rPr>
        <w:noProof/>
        <w:sz w:val="13"/>
        <w:szCs w:val="13"/>
        <w:u w:val="single"/>
      </w:rPr>
      <w:instrText>STG-G</w:instrText>
    </w:r>
    <w:r w:rsidR="00262D1C" w:rsidRPr="00262D1C">
      <w:rPr>
        <w:noProof/>
        <w:sz w:val="13"/>
        <w:szCs w:val="13"/>
      </w:rPr>
      <w:instrText xml:space="preserve"> | </w:instrText>
    </w:r>
    <w:r w:rsidRPr="0085335F">
      <w:rPr>
        <w:sz w:val="13"/>
        <w:szCs w:val="13"/>
      </w:rPr>
      <w:fldChar w:fldCharType="end"/>
    </w:r>
    <w:r w:rsidRPr="00262D1C">
      <w:rPr>
        <w:sz w:val="13"/>
        <w:szCs w:val="13"/>
      </w:rPr>
      <w:instrText>" ""</w:instrText>
    </w:r>
    <w:r w:rsidRPr="0085335F">
      <w:rPr>
        <w:sz w:val="13"/>
        <w:szCs w:val="13"/>
      </w:rPr>
      <w:fldChar w:fldCharType="separate"/>
    </w:r>
    <w:r w:rsidR="00262D1C" w:rsidRPr="00262D1C">
      <w:rPr>
        <w:noProof/>
        <w:sz w:val="13"/>
        <w:szCs w:val="13"/>
        <w:u w:val="single"/>
      </w:rPr>
      <w:t>STG-G</w:t>
    </w:r>
    <w:r w:rsidR="00262D1C" w:rsidRPr="00262D1C">
      <w:rPr>
        <w:noProof/>
        <w:sz w:val="13"/>
        <w:szCs w:val="13"/>
      </w:rPr>
      <w:t xml:space="preserve"> | </w:t>
    </w:r>
    <w:r w:rsidRPr="0085335F">
      <w:rPr>
        <w:sz w:val="13"/>
        <w:szCs w:val="13"/>
      </w:rPr>
      <w:fldChar w:fldCharType="end"/>
    </w:r>
    <w:r w:rsidRPr="0085335F">
      <w:rPr>
        <w:sz w:val="13"/>
        <w:szCs w:val="13"/>
      </w:rPr>
      <w:fldChar w:fldCharType="begin"/>
    </w:r>
    <w:r w:rsidRPr="00262D1C">
      <w:rPr>
        <w:sz w:val="13"/>
        <w:szCs w:val="13"/>
      </w:rPr>
      <w:instrText xml:space="preserve"> IF </w:instrText>
    </w:r>
    <w:r w:rsidRPr="0085335F">
      <w:rPr>
        <w:sz w:val="13"/>
        <w:szCs w:val="13"/>
      </w:rPr>
      <w:fldChar w:fldCharType="begin"/>
    </w:r>
    <w:r w:rsidRPr="00262D1C">
      <w:rPr>
        <w:sz w:val="13"/>
        <w:szCs w:val="13"/>
      </w:rPr>
      <w:instrText xml:space="preserve"> docproperty Marking </w:instrText>
    </w:r>
    <w:r w:rsidRPr="0085335F">
      <w:rPr>
        <w:sz w:val="13"/>
        <w:szCs w:val="13"/>
      </w:rPr>
      <w:fldChar w:fldCharType="separate"/>
    </w:r>
    <w:r w:rsidRPr="00262D1C">
      <w:rPr>
        <w:sz w:val="13"/>
        <w:szCs w:val="13"/>
      </w:rPr>
      <w:instrText>INTERN GEBRUIK DEFENSIE</w:instrText>
    </w:r>
    <w:r w:rsidRPr="0085335F">
      <w:rPr>
        <w:sz w:val="13"/>
        <w:szCs w:val="13"/>
      </w:rPr>
      <w:fldChar w:fldCharType="end"/>
    </w:r>
    <w:r w:rsidRPr="00262D1C">
      <w:rPr>
        <w:sz w:val="13"/>
        <w:szCs w:val="13"/>
      </w:rPr>
      <w:instrText>&lt;&gt;"" "</w:instrText>
    </w:r>
    <w:r w:rsidRPr="0085335F">
      <w:rPr>
        <w:sz w:val="13"/>
        <w:szCs w:val="13"/>
        <w:u w:val="single"/>
      </w:rPr>
      <w:fldChar w:fldCharType="begin"/>
    </w:r>
    <w:r w:rsidRPr="00262D1C">
      <w:rPr>
        <w:sz w:val="13"/>
        <w:szCs w:val="13"/>
        <w:u w:val="single"/>
      </w:rPr>
      <w:instrText xml:space="preserve"> docproperty Marking </w:instrText>
    </w:r>
    <w:r w:rsidRPr="0085335F">
      <w:rPr>
        <w:sz w:val="13"/>
        <w:szCs w:val="13"/>
        <w:u w:val="single"/>
      </w:rPr>
      <w:fldChar w:fldCharType="separate"/>
    </w:r>
    <w:r w:rsidRPr="00262D1C">
      <w:rPr>
        <w:sz w:val="13"/>
        <w:szCs w:val="13"/>
        <w:u w:val="single"/>
      </w:rPr>
      <w:instrText>INTERN GEBRUIK DEFENSIE</w:instrText>
    </w:r>
    <w:r w:rsidRPr="0085335F">
      <w:rPr>
        <w:sz w:val="13"/>
        <w:szCs w:val="13"/>
        <w:u w:val="single"/>
      </w:rPr>
      <w:fldChar w:fldCharType="end"/>
    </w:r>
    <w:r w:rsidRPr="00262D1C">
      <w:rPr>
        <w:sz w:val="13"/>
        <w:szCs w:val="13"/>
      </w:rPr>
      <w:instrText xml:space="preserve">" "" </w:instrText>
    </w:r>
    <w:r w:rsidRPr="0085335F">
      <w:rPr>
        <w:sz w:val="13"/>
        <w:szCs w:val="13"/>
      </w:rPr>
      <w:fldChar w:fldCharType="separate"/>
    </w:r>
    <w:r w:rsidRPr="00262D1C">
      <w:rPr>
        <w:noProof/>
        <w:sz w:val="13"/>
        <w:szCs w:val="13"/>
        <w:u w:val="single"/>
      </w:rPr>
      <w:t>INTERN GEBRUIK DEFENSIE</w:t>
    </w:r>
    <w:r w:rsidRPr="0085335F">
      <w:rPr>
        <w:sz w:val="13"/>
        <w:szCs w:val="13"/>
      </w:rPr>
      <w:fldChar w:fldCharType="end"/>
    </w:r>
  </w:p>
  <w:p w14:paraId="7A7A0D49" w14:textId="46D63A43" w:rsidR="00143536" w:rsidRPr="00180C27" w:rsidRDefault="00143536" w:rsidP="00C8629D">
    <w:pPr>
      <w:rPr>
        <w:sz w:val="16"/>
        <w:szCs w:val="16"/>
        <w:lang w:val="en-US"/>
      </w:rPr>
    </w:pPr>
    <w:r w:rsidRPr="00934FC0">
      <w:rPr>
        <w:noProof/>
        <w:sz w:val="16"/>
        <w:szCs w:val="16"/>
        <w:lang w:eastAsia="nl-NL" w:bidi="ar-SA"/>
      </w:rPr>
      <w:drawing>
        <wp:anchor distT="0" distB="0" distL="114300" distR="114300" simplePos="0" relativeHeight="251671552" behindDoc="1" locked="0" layoutInCell="1" allowOverlap="1" wp14:anchorId="0E4D859A" wp14:editId="168169F4">
          <wp:simplePos x="0" y="0"/>
          <wp:positionH relativeFrom="margin">
            <wp:align>right</wp:align>
          </wp:positionH>
          <wp:positionV relativeFrom="paragraph">
            <wp:posOffset>18904</wp:posOffset>
          </wp:positionV>
          <wp:extent cx="1836172" cy="1172308"/>
          <wp:effectExtent l="0" t="0" r="0" b="8890"/>
          <wp:wrapNone/>
          <wp:docPr id="3" name="Picture 1" descr="KEYSTONE EMAIL 256x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KEYSTONE EMAIL 256x1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172" cy="117230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2759" w:rsidRPr="00934FC0">
      <w:rPr>
        <w:sz w:val="16"/>
        <w:szCs w:val="16"/>
      </w:rPr>
      <w:fldChar w:fldCharType="begin"/>
    </w:r>
    <w:r w:rsidR="00B52759" w:rsidRPr="00180C27">
      <w:rPr>
        <w:sz w:val="16"/>
        <w:szCs w:val="16"/>
        <w:lang w:val="en-US"/>
      </w:rPr>
      <w:instrText xml:space="preserve"> FILENAME   \* MERGEFORMAT </w:instrText>
    </w:r>
    <w:r w:rsidR="00B52759" w:rsidRPr="00934FC0">
      <w:rPr>
        <w:sz w:val="16"/>
        <w:szCs w:val="16"/>
      </w:rPr>
      <w:fldChar w:fldCharType="separate"/>
    </w:r>
    <w:r w:rsidR="00934FC0" w:rsidRPr="00180C27">
      <w:rPr>
        <w:noProof/>
        <w:sz w:val="16"/>
        <w:szCs w:val="16"/>
        <w:lang w:val="en-US"/>
      </w:rPr>
      <w:t>KS Client Application Form - template.docx</w:t>
    </w:r>
    <w:r w:rsidR="00B52759" w:rsidRPr="00934FC0">
      <w:rPr>
        <w:noProof/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1330172"/>
    <w:multiLevelType w:val="multilevel"/>
    <w:tmpl w:val="D70A4E22"/>
    <w:styleLink w:val="Bullets"/>
    <w:lvl w:ilvl="0">
      <w:numFmt w:val="bullet"/>
      <w:lvlText w:val=""/>
      <w:lvlJc w:val="left"/>
      <w:pPr>
        <w:ind w:left="369" w:hanging="36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38" w:hanging="36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107" w:hanging="36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76" w:hanging="36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45" w:hanging="36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214" w:hanging="36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83" w:hanging="36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952" w:hanging="36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321" w:hanging="369"/>
      </w:pPr>
      <w:rPr>
        <w:rFonts w:ascii="Wingdings" w:hAnsi="Wingdings" w:hint="default"/>
      </w:rPr>
    </w:lvl>
  </w:abstractNum>
  <w:abstractNum w:abstractNumId="2" w15:restartNumberingAfterBreak="0">
    <w:nsid w:val="16DC2259"/>
    <w:multiLevelType w:val="multilevel"/>
    <w:tmpl w:val="817E3928"/>
    <w:styleLink w:val="Genummerdebullets"/>
    <w:lvl w:ilvl="0">
      <w:start w:val="1"/>
      <w:numFmt w:val="decimal"/>
      <w:lvlText w:val="%1)"/>
      <w:lvlJc w:val="left"/>
      <w:pPr>
        <w:ind w:left="369" w:hanging="36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38" w:hanging="36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107" w:hanging="36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76" w:hanging="36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45" w:hanging="36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214" w:hanging="36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83" w:hanging="36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36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321" w:hanging="369"/>
      </w:pPr>
      <w:rPr>
        <w:rFonts w:hint="default"/>
      </w:rPr>
    </w:lvl>
  </w:abstractNum>
  <w:abstractNum w:abstractNumId="3" w15:restartNumberingAfterBreak="0">
    <w:nsid w:val="1B5950E6"/>
    <w:multiLevelType w:val="multilevel"/>
    <w:tmpl w:val="CAEAF8FA"/>
    <w:numStyleLink w:val="Kopstijlenbijlagen"/>
  </w:abstractNum>
  <w:abstractNum w:abstractNumId="4" w15:restartNumberingAfterBreak="0">
    <w:nsid w:val="1BE02743"/>
    <w:multiLevelType w:val="multilevel"/>
    <w:tmpl w:val="CAEAF8FA"/>
    <w:styleLink w:val="Kopstijlenbijlagen"/>
    <w:lvl w:ilvl="0">
      <w:start w:val="1"/>
      <w:numFmt w:val="upperLetter"/>
      <w:pStyle w:val="Kop1-Bijlage"/>
      <w:lvlText w:val="Bijlage %1"/>
      <w:lvlJc w:val="left"/>
      <w:pPr>
        <w:ind w:left="0" w:hanging="1134"/>
      </w:pPr>
      <w:rPr>
        <w:rFonts w:ascii="Verdana" w:hAnsi="Verdana" w:hint="default"/>
        <w:b w:val="0"/>
        <w:i w:val="0"/>
        <w:caps w:val="0"/>
        <w:spacing w:val="0"/>
        <w:kern w:val="52"/>
        <w:position w:val="0"/>
        <w:sz w:val="24"/>
      </w:rPr>
    </w:lvl>
    <w:lvl w:ilvl="1">
      <w:start w:val="1"/>
      <w:numFmt w:val="decimal"/>
      <w:pStyle w:val="Kop2-Bijlage"/>
      <w:lvlText w:val="%1.%2"/>
      <w:lvlJc w:val="left"/>
      <w:pPr>
        <w:ind w:left="0" w:hanging="1134"/>
      </w:pPr>
      <w:rPr>
        <w:rFonts w:hint="default"/>
      </w:rPr>
    </w:lvl>
    <w:lvl w:ilvl="2">
      <w:start w:val="1"/>
      <w:numFmt w:val="decimal"/>
      <w:pStyle w:val="Kop3-Bijlage"/>
      <w:lvlText w:val="%1.%2.%3"/>
      <w:lvlJc w:val="left"/>
      <w:pPr>
        <w:ind w:left="0" w:hanging="1134"/>
      </w:pPr>
      <w:rPr>
        <w:rFonts w:hint="default"/>
      </w:rPr>
    </w:lvl>
    <w:lvl w:ilvl="3">
      <w:start w:val="1"/>
      <w:numFmt w:val="decimal"/>
      <w:pStyle w:val="Kop4-Bijlage"/>
      <w:lvlText w:val="%1.%2.%3.%4"/>
      <w:lvlJc w:val="left"/>
      <w:pPr>
        <w:ind w:left="0" w:hanging="1134"/>
      </w:pPr>
      <w:rPr>
        <w:rFonts w:hint="default"/>
      </w:rPr>
    </w:lvl>
    <w:lvl w:ilvl="4">
      <w:start w:val="1"/>
      <w:numFmt w:val="decimal"/>
      <w:pStyle w:val="Kop5-Bijlage"/>
      <w:lvlText w:val="%1.%2.%3.%4.%5"/>
      <w:lvlJc w:val="left"/>
      <w:pPr>
        <w:ind w:left="0" w:hanging="1134"/>
      </w:pPr>
      <w:rPr>
        <w:rFonts w:hint="default"/>
      </w:rPr>
    </w:lvl>
    <w:lvl w:ilvl="5">
      <w:start w:val="1"/>
      <w:numFmt w:val="decimal"/>
      <w:pStyle w:val="Kop6-Bijlage"/>
      <w:lvlText w:val="%1.%2.%3.%4.%5.%6"/>
      <w:lvlJc w:val="left"/>
      <w:pPr>
        <w:ind w:left="0" w:hanging="1134"/>
      </w:pPr>
      <w:rPr>
        <w:rFonts w:hint="default"/>
      </w:rPr>
    </w:lvl>
    <w:lvl w:ilvl="6">
      <w:start w:val="1"/>
      <w:numFmt w:val="decimal"/>
      <w:pStyle w:val="Kop7-Bijlage"/>
      <w:lvlText w:val="%1.%2.%3.%4.%5.%6.%7"/>
      <w:lvlJc w:val="left"/>
      <w:pPr>
        <w:ind w:left="0" w:hanging="1134"/>
      </w:pPr>
      <w:rPr>
        <w:rFonts w:hint="default"/>
      </w:rPr>
    </w:lvl>
    <w:lvl w:ilvl="7">
      <w:start w:val="1"/>
      <w:numFmt w:val="decimal"/>
      <w:pStyle w:val="Kop8-Bijlage"/>
      <w:lvlText w:val="%1.%2.%3.%4.%5.%6.%7.%8"/>
      <w:lvlJc w:val="left"/>
      <w:pPr>
        <w:ind w:left="0" w:hanging="1134"/>
      </w:pPr>
      <w:rPr>
        <w:rFonts w:hint="default"/>
      </w:rPr>
    </w:lvl>
    <w:lvl w:ilvl="8">
      <w:start w:val="1"/>
      <w:numFmt w:val="decimal"/>
      <w:pStyle w:val="Kop9-Bijlage"/>
      <w:lvlText w:val="%1.%2.%3.%4.%5.%6.%7.%8.%9"/>
      <w:lvlJc w:val="left"/>
      <w:pPr>
        <w:ind w:left="0" w:hanging="1134"/>
      </w:pPr>
      <w:rPr>
        <w:rFonts w:hint="default"/>
      </w:rPr>
    </w:lvl>
  </w:abstractNum>
  <w:abstractNum w:abstractNumId="5" w15:restartNumberingAfterBreak="0">
    <w:nsid w:val="31391EFF"/>
    <w:multiLevelType w:val="multilevel"/>
    <w:tmpl w:val="A3B6E7C0"/>
    <w:lvl w:ilvl="0">
      <w:start w:val="1"/>
      <w:numFmt w:val="decimal"/>
      <w:pStyle w:val="Heading1"/>
      <w:lvlText w:val="%1"/>
      <w:lvlJc w:val="left"/>
      <w:pPr>
        <w:ind w:left="0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0" w:hanging="1134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0" w:hanging="113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0" w:hanging="1134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0" w:hanging="1134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0" w:hanging="1134"/>
      </w:pPr>
      <w:rPr>
        <w:rFonts w:hint="default"/>
      </w:rPr>
    </w:lvl>
  </w:abstractNum>
  <w:abstractNum w:abstractNumId="6" w15:restartNumberingAfterBreak="0">
    <w:nsid w:val="33EE7454"/>
    <w:multiLevelType w:val="hybridMultilevel"/>
    <w:tmpl w:val="094635E4"/>
    <w:lvl w:ilvl="0" w:tplc="C7766D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D04B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C9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00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40C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7AE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5AB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8C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66AE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62794B"/>
    <w:multiLevelType w:val="hybridMultilevel"/>
    <w:tmpl w:val="1BAC0FF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50901"/>
    <w:multiLevelType w:val="hybridMultilevel"/>
    <w:tmpl w:val="CA10450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A3C9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00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40C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7AE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5AB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8C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66AE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357793"/>
    <w:multiLevelType w:val="hybridMultilevel"/>
    <w:tmpl w:val="3F26E638"/>
    <w:lvl w:ilvl="0" w:tplc="0413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4B3F02"/>
    <w:multiLevelType w:val="hybridMultilevel"/>
    <w:tmpl w:val="0770CE4E"/>
    <w:lvl w:ilvl="0" w:tplc="0413000F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1" w15:restartNumberingAfterBreak="0">
    <w:nsid w:val="6D145FE0"/>
    <w:multiLevelType w:val="hybridMultilevel"/>
    <w:tmpl w:val="2F5C34E6"/>
    <w:lvl w:ilvl="0" w:tplc="26505778">
      <w:start w:val="7"/>
      <w:numFmt w:val="bullet"/>
      <w:lvlText w:val=""/>
      <w:lvlJc w:val="left"/>
      <w:pPr>
        <w:ind w:left="720" w:hanging="360"/>
      </w:pPr>
      <w:rPr>
        <w:rFonts w:ascii="Symbol" w:eastAsia="DejaVu Sans" w:hAnsi="Symbol" w:cs="Lohit Hin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63D00"/>
    <w:multiLevelType w:val="hybridMultilevel"/>
    <w:tmpl w:val="094635E4"/>
    <w:lvl w:ilvl="0" w:tplc="C7766D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D04B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C97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200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4140C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7AE9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5AB6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DF8CA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66AE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C4C70"/>
    <w:multiLevelType w:val="hybridMultilevel"/>
    <w:tmpl w:val="3EFE1A70"/>
    <w:lvl w:ilvl="0" w:tplc="EC0AC8C2">
      <w:start w:val="7"/>
      <w:numFmt w:val="bullet"/>
      <w:lvlText w:val=""/>
      <w:lvlJc w:val="left"/>
      <w:pPr>
        <w:ind w:left="720" w:hanging="360"/>
      </w:pPr>
      <w:rPr>
        <w:rFonts w:ascii="Symbol" w:eastAsia="DejaVu Sans" w:hAnsi="Symbol" w:cs="Lohit Hin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9A171C">
      <w:numFmt w:val="bullet"/>
      <w:lvlText w:val="•"/>
      <w:lvlJc w:val="left"/>
      <w:pPr>
        <w:ind w:left="2160" w:hanging="360"/>
      </w:pPr>
      <w:rPr>
        <w:rFonts w:ascii="Verdana" w:eastAsia="DejaVu Sans" w:hAnsi="Verdana" w:cs="Lohit Hindi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7568D9"/>
    <w:multiLevelType w:val="hybridMultilevel"/>
    <w:tmpl w:val="2834C84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07498">
    <w:abstractNumId w:val="5"/>
  </w:num>
  <w:num w:numId="2" w16cid:durableId="323556065">
    <w:abstractNumId w:val="1"/>
  </w:num>
  <w:num w:numId="3" w16cid:durableId="67194794">
    <w:abstractNumId w:val="2"/>
  </w:num>
  <w:num w:numId="4" w16cid:durableId="1617518461">
    <w:abstractNumId w:val="4"/>
  </w:num>
  <w:num w:numId="5" w16cid:durableId="738209747">
    <w:abstractNumId w:val="3"/>
  </w:num>
  <w:num w:numId="6" w16cid:durableId="1928422710">
    <w:abstractNumId w:val="10"/>
  </w:num>
  <w:num w:numId="7" w16cid:durableId="218707221">
    <w:abstractNumId w:val="13"/>
  </w:num>
  <w:num w:numId="8" w16cid:durableId="515311299">
    <w:abstractNumId w:val="5"/>
  </w:num>
  <w:num w:numId="9" w16cid:durableId="1681077369">
    <w:abstractNumId w:val="5"/>
  </w:num>
  <w:num w:numId="10" w16cid:durableId="1852521254">
    <w:abstractNumId w:val="6"/>
  </w:num>
  <w:num w:numId="11" w16cid:durableId="345786420">
    <w:abstractNumId w:val="11"/>
  </w:num>
  <w:num w:numId="12" w16cid:durableId="1523397738">
    <w:abstractNumId w:val="5"/>
  </w:num>
  <w:num w:numId="13" w16cid:durableId="839153609">
    <w:abstractNumId w:val="5"/>
  </w:num>
  <w:num w:numId="14" w16cid:durableId="2057044464">
    <w:abstractNumId w:val="5"/>
  </w:num>
  <w:num w:numId="15" w16cid:durableId="1053234618">
    <w:abstractNumId w:val="7"/>
  </w:num>
  <w:num w:numId="16" w16cid:durableId="442462819">
    <w:abstractNumId w:val="5"/>
  </w:num>
  <w:num w:numId="17" w16cid:durableId="2138331075">
    <w:abstractNumId w:val="5"/>
  </w:num>
  <w:num w:numId="18" w16cid:durableId="560675672">
    <w:abstractNumId w:val="12"/>
  </w:num>
  <w:num w:numId="19" w16cid:durableId="1177034131">
    <w:abstractNumId w:val="8"/>
  </w:num>
  <w:num w:numId="20" w16cid:durableId="1131560487">
    <w:abstractNumId w:val="9"/>
  </w:num>
  <w:num w:numId="21" w16cid:durableId="1449617617">
    <w:abstractNumId w:val="14"/>
  </w:num>
  <w:num w:numId="22" w16cid:durableId="212233985">
    <w:abstractNumId w:val="0"/>
  </w:num>
  <w:num w:numId="23" w16cid:durableId="1515221132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1328" w:allStyles="0" w:customStyles="0" w:latentStyles="0" w:stylesInUse="1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defaultTabStop w:val="170"/>
  <w:autoHyphenation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5D1"/>
    <w:rsid w:val="00002A3A"/>
    <w:rsid w:val="00003EF8"/>
    <w:rsid w:val="00004DB9"/>
    <w:rsid w:val="00016DF0"/>
    <w:rsid w:val="0001774F"/>
    <w:rsid w:val="00031767"/>
    <w:rsid w:val="000351F8"/>
    <w:rsid w:val="00045D84"/>
    <w:rsid w:val="000561EF"/>
    <w:rsid w:val="00063F5D"/>
    <w:rsid w:val="000654F8"/>
    <w:rsid w:val="00071FA8"/>
    <w:rsid w:val="00072935"/>
    <w:rsid w:val="000778DF"/>
    <w:rsid w:val="0008107E"/>
    <w:rsid w:val="00084BFD"/>
    <w:rsid w:val="000A5055"/>
    <w:rsid w:val="000C6AA6"/>
    <w:rsid w:val="000D7BDA"/>
    <w:rsid w:val="000F23D7"/>
    <w:rsid w:val="000F66DA"/>
    <w:rsid w:val="00121CF3"/>
    <w:rsid w:val="00125A0E"/>
    <w:rsid w:val="00143536"/>
    <w:rsid w:val="00173D8F"/>
    <w:rsid w:val="00180C27"/>
    <w:rsid w:val="001A3678"/>
    <w:rsid w:val="001D4C25"/>
    <w:rsid w:val="001E3438"/>
    <w:rsid w:val="002230D7"/>
    <w:rsid w:val="00231D8A"/>
    <w:rsid w:val="002400B1"/>
    <w:rsid w:val="00245957"/>
    <w:rsid w:val="00245C39"/>
    <w:rsid w:val="00246B5A"/>
    <w:rsid w:val="00255EF2"/>
    <w:rsid w:val="00262D1C"/>
    <w:rsid w:val="002658CC"/>
    <w:rsid w:val="00271DF1"/>
    <w:rsid w:val="0027210A"/>
    <w:rsid w:val="002737C0"/>
    <w:rsid w:val="0028014C"/>
    <w:rsid w:val="00294B06"/>
    <w:rsid w:val="00296EFD"/>
    <w:rsid w:val="002C183A"/>
    <w:rsid w:val="002C74F6"/>
    <w:rsid w:val="002C7A11"/>
    <w:rsid w:val="002D544F"/>
    <w:rsid w:val="003114D8"/>
    <w:rsid w:val="00315706"/>
    <w:rsid w:val="00315B7F"/>
    <w:rsid w:val="00320228"/>
    <w:rsid w:val="00331A11"/>
    <w:rsid w:val="0034463D"/>
    <w:rsid w:val="00361415"/>
    <w:rsid w:val="00362D60"/>
    <w:rsid w:val="00365112"/>
    <w:rsid w:val="003663C2"/>
    <w:rsid w:val="00371195"/>
    <w:rsid w:val="003726AC"/>
    <w:rsid w:val="00374EBB"/>
    <w:rsid w:val="003918AB"/>
    <w:rsid w:val="00394904"/>
    <w:rsid w:val="003961D1"/>
    <w:rsid w:val="003A4985"/>
    <w:rsid w:val="003B15D1"/>
    <w:rsid w:val="003B30EF"/>
    <w:rsid w:val="003B589D"/>
    <w:rsid w:val="003D4228"/>
    <w:rsid w:val="003D43D6"/>
    <w:rsid w:val="003D43EE"/>
    <w:rsid w:val="003E0E66"/>
    <w:rsid w:val="003E28CC"/>
    <w:rsid w:val="003F2F67"/>
    <w:rsid w:val="00412160"/>
    <w:rsid w:val="0042731A"/>
    <w:rsid w:val="004321EF"/>
    <w:rsid w:val="00441A87"/>
    <w:rsid w:val="00452532"/>
    <w:rsid w:val="004525BF"/>
    <w:rsid w:val="004533C1"/>
    <w:rsid w:val="004673B9"/>
    <w:rsid w:val="004673D2"/>
    <w:rsid w:val="004863B6"/>
    <w:rsid w:val="004A7589"/>
    <w:rsid w:val="004B23D9"/>
    <w:rsid w:val="004C5471"/>
    <w:rsid w:val="004D42FA"/>
    <w:rsid w:val="004F076E"/>
    <w:rsid w:val="004F5FC2"/>
    <w:rsid w:val="00524E83"/>
    <w:rsid w:val="00542856"/>
    <w:rsid w:val="0055775B"/>
    <w:rsid w:val="005B2CC1"/>
    <w:rsid w:val="005B3F7A"/>
    <w:rsid w:val="005B4005"/>
    <w:rsid w:val="005C089F"/>
    <w:rsid w:val="005D089D"/>
    <w:rsid w:val="005D15DB"/>
    <w:rsid w:val="005D2462"/>
    <w:rsid w:val="005D3F0D"/>
    <w:rsid w:val="005D5D8D"/>
    <w:rsid w:val="005D65E7"/>
    <w:rsid w:val="005E00B6"/>
    <w:rsid w:val="005E0D32"/>
    <w:rsid w:val="005E3DE1"/>
    <w:rsid w:val="005E4515"/>
    <w:rsid w:val="00600BBB"/>
    <w:rsid w:val="00602AB9"/>
    <w:rsid w:val="00607703"/>
    <w:rsid w:val="006140E5"/>
    <w:rsid w:val="006346B3"/>
    <w:rsid w:val="006460B6"/>
    <w:rsid w:val="00657E2C"/>
    <w:rsid w:val="00671F15"/>
    <w:rsid w:val="00672212"/>
    <w:rsid w:val="00675A33"/>
    <w:rsid w:val="006879D3"/>
    <w:rsid w:val="00693510"/>
    <w:rsid w:val="006946EC"/>
    <w:rsid w:val="006A72E1"/>
    <w:rsid w:val="006A76B9"/>
    <w:rsid w:val="006B4779"/>
    <w:rsid w:val="006B7F4E"/>
    <w:rsid w:val="006D1504"/>
    <w:rsid w:val="006E15B5"/>
    <w:rsid w:val="006F0907"/>
    <w:rsid w:val="007056D1"/>
    <w:rsid w:val="00715777"/>
    <w:rsid w:val="007219F9"/>
    <w:rsid w:val="0073761A"/>
    <w:rsid w:val="00747796"/>
    <w:rsid w:val="00754501"/>
    <w:rsid w:val="00756B6C"/>
    <w:rsid w:val="00761853"/>
    <w:rsid w:val="00762324"/>
    <w:rsid w:val="007D10E9"/>
    <w:rsid w:val="007E2B55"/>
    <w:rsid w:val="00800B36"/>
    <w:rsid w:val="00810AB9"/>
    <w:rsid w:val="00810BF9"/>
    <w:rsid w:val="008117A2"/>
    <w:rsid w:val="00835501"/>
    <w:rsid w:val="00843979"/>
    <w:rsid w:val="00846A48"/>
    <w:rsid w:val="0085335F"/>
    <w:rsid w:val="0085694A"/>
    <w:rsid w:val="008632E2"/>
    <w:rsid w:val="00863DEE"/>
    <w:rsid w:val="008B297A"/>
    <w:rsid w:val="008E054C"/>
    <w:rsid w:val="008F1501"/>
    <w:rsid w:val="008F6349"/>
    <w:rsid w:val="008F7627"/>
    <w:rsid w:val="00934FC0"/>
    <w:rsid w:val="00937A65"/>
    <w:rsid w:val="00943479"/>
    <w:rsid w:val="00965184"/>
    <w:rsid w:val="0097063E"/>
    <w:rsid w:val="00980813"/>
    <w:rsid w:val="00992119"/>
    <w:rsid w:val="009A088E"/>
    <w:rsid w:val="009A2D8E"/>
    <w:rsid w:val="009B40B1"/>
    <w:rsid w:val="009B558B"/>
    <w:rsid w:val="009C090C"/>
    <w:rsid w:val="009E0437"/>
    <w:rsid w:val="009E2526"/>
    <w:rsid w:val="009E2717"/>
    <w:rsid w:val="009E3C35"/>
    <w:rsid w:val="009E7735"/>
    <w:rsid w:val="009F3C6A"/>
    <w:rsid w:val="009F5304"/>
    <w:rsid w:val="009F584A"/>
    <w:rsid w:val="009F597A"/>
    <w:rsid w:val="00A01C55"/>
    <w:rsid w:val="00A0276B"/>
    <w:rsid w:val="00A43B0D"/>
    <w:rsid w:val="00A5565F"/>
    <w:rsid w:val="00A57CC5"/>
    <w:rsid w:val="00A70A3A"/>
    <w:rsid w:val="00A75439"/>
    <w:rsid w:val="00A9100C"/>
    <w:rsid w:val="00A9196C"/>
    <w:rsid w:val="00AA5963"/>
    <w:rsid w:val="00AB6EC8"/>
    <w:rsid w:val="00AC250F"/>
    <w:rsid w:val="00AD196A"/>
    <w:rsid w:val="00AD4D62"/>
    <w:rsid w:val="00AE1726"/>
    <w:rsid w:val="00AE6B11"/>
    <w:rsid w:val="00B077BD"/>
    <w:rsid w:val="00B108C7"/>
    <w:rsid w:val="00B1563E"/>
    <w:rsid w:val="00B52759"/>
    <w:rsid w:val="00BA63A1"/>
    <w:rsid w:val="00BB2CB3"/>
    <w:rsid w:val="00BD258C"/>
    <w:rsid w:val="00BD5D3F"/>
    <w:rsid w:val="00BE5ECC"/>
    <w:rsid w:val="00BE7BBE"/>
    <w:rsid w:val="00BF018E"/>
    <w:rsid w:val="00BF4E5D"/>
    <w:rsid w:val="00C218A6"/>
    <w:rsid w:val="00C26870"/>
    <w:rsid w:val="00C64AA0"/>
    <w:rsid w:val="00C66347"/>
    <w:rsid w:val="00C813BF"/>
    <w:rsid w:val="00C8629D"/>
    <w:rsid w:val="00C91FD3"/>
    <w:rsid w:val="00C921F7"/>
    <w:rsid w:val="00C935DC"/>
    <w:rsid w:val="00CB0ECF"/>
    <w:rsid w:val="00CB6A58"/>
    <w:rsid w:val="00CC46D4"/>
    <w:rsid w:val="00CD2826"/>
    <w:rsid w:val="00CE3933"/>
    <w:rsid w:val="00D013B0"/>
    <w:rsid w:val="00D02451"/>
    <w:rsid w:val="00D06D64"/>
    <w:rsid w:val="00D225FB"/>
    <w:rsid w:val="00D2495D"/>
    <w:rsid w:val="00D2760B"/>
    <w:rsid w:val="00D377C9"/>
    <w:rsid w:val="00D72BB1"/>
    <w:rsid w:val="00D7688D"/>
    <w:rsid w:val="00D9271D"/>
    <w:rsid w:val="00DB62DF"/>
    <w:rsid w:val="00DD5DC6"/>
    <w:rsid w:val="00DE3165"/>
    <w:rsid w:val="00E04598"/>
    <w:rsid w:val="00E159F3"/>
    <w:rsid w:val="00E22A69"/>
    <w:rsid w:val="00E24068"/>
    <w:rsid w:val="00E2782E"/>
    <w:rsid w:val="00E30287"/>
    <w:rsid w:val="00E33ED5"/>
    <w:rsid w:val="00E64F9A"/>
    <w:rsid w:val="00E71465"/>
    <w:rsid w:val="00E76577"/>
    <w:rsid w:val="00E81191"/>
    <w:rsid w:val="00E85983"/>
    <w:rsid w:val="00E90370"/>
    <w:rsid w:val="00E9435A"/>
    <w:rsid w:val="00EB0576"/>
    <w:rsid w:val="00EC005B"/>
    <w:rsid w:val="00EC05B9"/>
    <w:rsid w:val="00ED5317"/>
    <w:rsid w:val="00EE6669"/>
    <w:rsid w:val="00F00088"/>
    <w:rsid w:val="00F003A6"/>
    <w:rsid w:val="00F43080"/>
    <w:rsid w:val="00F51712"/>
    <w:rsid w:val="00F85EA6"/>
    <w:rsid w:val="00F97072"/>
    <w:rsid w:val="00FA3589"/>
    <w:rsid w:val="00FB53F9"/>
    <w:rsid w:val="00FB69E0"/>
    <w:rsid w:val="00FB7811"/>
    <w:rsid w:val="00FB7CCE"/>
    <w:rsid w:val="00FD0A3E"/>
    <w:rsid w:val="00FD6312"/>
    <w:rsid w:val="00FF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,"/>
  <w:listSeparator w:val=";"/>
  <w14:docId w14:val="66ADDB95"/>
  <w15:docId w15:val="{EDC5D0F0-1775-455F-8349-3AD09EB6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DejaVu Sans" w:hAnsi="Times New Roman" w:cs="Lohit Hindi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B36"/>
    <w:pPr>
      <w:suppressAutoHyphens/>
      <w:autoSpaceDN w:val="0"/>
      <w:textAlignment w:val="baseline"/>
    </w:pPr>
    <w:rPr>
      <w:rFonts w:ascii="Verdana" w:hAnsi="Verdana"/>
      <w:kern w:val="3"/>
      <w:sz w:val="18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qFormat/>
    <w:rsid w:val="00441A87"/>
    <w:pPr>
      <w:keepNext/>
      <w:keepLines/>
      <w:pageBreakBefore/>
      <w:numPr>
        <w:numId w:val="1"/>
      </w:numPr>
      <w:spacing w:after="720"/>
      <w:outlineLvl w:val="0"/>
    </w:pPr>
    <w:rPr>
      <w:rFonts w:eastAsia="Times New Roman" w:cs="Mangal"/>
      <w:b/>
      <w:bCs/>
      <w:sz w:val="24"/>
      <w:szCs w:val="25"/>
    </w:rPr>
  </w:style>
  <w:style w:type="paragraph" w:styleId="Heading2">
    <w:name w:val="heading 2"/>
    <w:basedOn w:val="Normal"/>
    <w:next w:val="Normal"/>
    <w:link w:val="Heading2Char"/>
    <w:qFormat/>
    <w:rsid w:val="00071FA8"/>
    <w:pPr>
      <w:keepNext/>
      <w:keepLines/>
      <w:numPr>
        <w:ilvl w:val="1"/>
        <w:numId w:val="1"/>
      </w:numPr>
      <w:spacing w:before="240"/>
      <w:outlineLvl w:val="1"/>
    </w:pPr>
    <w:rPr>
      <w:rFonts w:eastAsia="Times New Roman" w:cs="Mangal"/>
      <w:b/>
      <w:bCs/>
      <w:szCs w:val="23"/>
    </w:rPr>
  </w:style>
  <w:style w:type="paragraph" w:styleId="Heading3">
    <w:name w:val="heading 3"/>
    <w:basedOn w:val="Normal"/>
    <w:next w:val="Normal"/>
    <w:link w:val="Heading3Char"/>
    <w:qFormat/>
    <w:rsid w:val="00071FA8"/>
    <w:pPr>
      <w:keepNext/>
      <w:keepLines/>
      <w:numPr>
        <w:ilvl w:val="2"/>
        <w:numId w:val="1"/>
      </w:numPr>
      <w:spacing w:before="240"/>
      <w:outlineLvl w:val="2"/>
    </w:pPr>
    <w:rPr>
      <w:rFonts w:eastAsia="Times New Roman" w:cs="Mangal"/>
      <w:bCs/>
      <w:i/>
      <w:szCs w:val="21"/>
    </w:rPr>
  </w:style>
  <w:style w:type="paragraph" w:styleId="Heading4">
    <w:name w:val="heading 4"/>
    <w:basedOn w:val="Normal"/>
    <w:next w:val="Normal"/>
    <w:link w:val="Heading4Char"/>
    <w:rsid w:val="00071FA8"/>
    <w:pPr>
      <w:keepNext/>
      <w:keepLines/>
      <w:numPr>
        <w:ilvl w:val="3"/>
        <w:numId w:val="1"/>
      </w:numPr>
      <w:spacing w:before="240"/>
      <w:outlineLvl w:val="3"/>
    </w:pPr>
    <w:rPr>
      <w:rFonts w:eastAsiaTheme="majorEastAsia" w:cs="Mangal"/>
      <w:bCs/>
      <w:iCs/>
    </w:rPr>
  </w:style>
  <w:style w:type="paragraph" w:styleId="Heading5">
    <w:name w:val="heading 5"/>
    <w:basedOn w:val="Normal"/>
    <w:next w:val="Normal"/>
    <w:link w:val="Heading5Char"/>
    <w:rsid w:val="00246B5A"/>
    <w:pPr>
      <w:keepNext/>
      <w:keepLines/>
      <w:numPr>
        <w:ilvl w:val="4"/>
        <w:numId w:val="1"/>
      </w:numPr>
      <w:spacing w:before="240"/>
      <w:outlineLvl w:val="4"/>
    </w:pPr>
    <w:rPr>
      <w:rFonts w:eastAsiaTheme="majorEastAsia" w:cs="Mangal"/>
      <w:szCs w:val="18"/>
    </w:rPr>
  </w:style>
  <w:style w:type="paragraph" w:styleId="Heading6">
    <w:name w:val="heading 6"/>
    <w:basedOn w:val="Normal"/>
    <w:next w:val="Normal"/>
    <w:link w:val="Heading6Char"/>
    <w:rsid w:val="00246B5A"/>
    <w:pPr>
      <w:keepNext/>
      <w:keepLines/>
      <w:numPr>
        <w:ilvl w:val="5"/>
        <w:numId w:val="1"/>
      </w:numPr>
      <w:spacing w:before="240"/>
      <w:outlineLvl w:val="5"/>
    </w:pPr>
    <w:rPr>
      <w:rFonts w:eastAsiaTheme="majorEastAsia" w:cs="Mangal"/>
      <w:iCs/>
      <w:szCs w:val="18"/>
    </w:rPr>
  </w:style>
  <w:style w:type="paragraph" w:styleId="Heading7">
    <w:name w:val="heading 7"/>
    <w:basedOn w:val="Normal"/>
    <w:next w:val="Normal"/>
    <w:link w:val="Heading7Char"/>
    <w:rsid w:val="00246B5A"/>
    <w:pPr>
      <w:keepNext/>
      <w:keepLines/>
      <w:numPr>
        <w:ilvl w:val="6"/>
        <w:numId w:val="1"/>
      </w:numPr>
      <w:spacing w:before="240"/>
      <w:outlineLvl w:val="6"/>
    </w:pPr>
    <w:rPr>
      <w:rFonts w:eastAsiaTheme="majorEastAsia" w:cs="Mangal"/>
      <w:iCs/>
      <w:szCs w:val="18"/>
    </w:rPr>
  </w:style>
  <w:style w:type="paragraph" w:styleId="Heading8">
    <w:name w:val="heading 8"/>
    <w:basedOn w:val="Normal"/>
    <w:next w:val="Normal"/>
    <w:link w:val="Heading8Char"/>
    <w:rsid w:val="00246B5A"/>
    <w:pPr>
      <w:keepNext/>
      <w:keepLines/>
      <w:numPr>
        <w:ilvl w:val="7"/>
        <w:numId w:val="1"/>
      </w:numPr>
      <w:spacing w:before="240"/>
      <w:outlineLvl w:val="7"/>
    </w:pPr>
    <w:rPr>
      <w:rFonts w:eastAsiaTheme="majorEastAsia" w:cs="Mangal"/>
      <w:szCs w:val="18"/>
    </w:rPr>
  </w:style>
  <w:style w:type="paragraph" w:styleId="Heading9">
    <w:name w:val="heading 9"/>
    <w:basedOn w:val="Normal"/>
    <w:next w:val="Normal"/>
    <w:link w:val="Heading9Char"/>
    <w:rsid w:val="00246B5A"/>
    <w:pPr>
      <w:keepNext/>
      <w:keepLines/>
      <w:numPr>
        <w:ilvl w:val="8"/>
        <w:numId w:val="1"/>
      </w:numPr>
      <w:spacing w:before="240"/>
      <w:outlineLvl w:val="8"/>
    </w:pPr>
    <w:rPr>
      <w:rFonts w:eastAsiaTheme="majorEastAsia" w:cs="Mangal"/>
      <w:iCs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uiPriority w:val="99"/>
    <w:unhideWhenUsed/>
    <w:qFormat/>
    <w:rsid w:val="00E81191"/>
    <w:pPr>
      <w:widowControl w:val="0"/>
      <w:suppressAutoHyphens/>
      <w:autoSpaceDN w:val="0"/>
      <w:spacing w:line="240" w:lineRule="exact"/>
      <w:textAlignment w:val="baseline"/>
    </w:pPr>
    <w:rPr>
      <w:rFonts w:ascii="Verdana" w:hAnsi="Verdana"/>
      <w:kern w:val="3"/>
      <w:sz w:val="18"/>
      <w:szCs w:val="24"/>
      <w:lang w:eastAsia="zh-CN" w:bidi="hi-IN"/>
    </w:rPr>
  </w:style>
  <w:style w:type="paragraph" w:customStyle="1" w:styleId="Heading">
    <w:name w:val="Heading"/>
    <w:basedOn w:val="Standard"/>
    <w:next w:val="Textbody"/>
    <w:uiPriority w:val="4"/>
    <w:rsid w:val="00E81191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uiPriority w:val="4"/>
    <w:rsid w:val="00E81191"/>
    <w:pPr>
      <w:spacing w:after="120"/>
    </w:pPr>
  </w:style>
  <w:style w:type="paragraph" w:styleId="List">
    <w:name w:val="List"/>
    <w:basedOn w:val="Textbody"/>
    <w:uiPriority w:val="4"/>
    <w:rsid w:val="00E81191"/>
  </w:style>
  <w:style w:type="paragraph" w:customStyle="1" w:styleId="Caption1">
    <w:name w:val="Caption1"/>
    <w:basedOn w:val="Standard"/>
    <w:uiPriority w:val="4"/>
    <w:rsid w:val="00E81191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uiPriority w:val="4"/>
    <w:rsid w:val="00E81191"/>
    <w:pPr>
      <w:suppressLineNumbers/>
    </w:pPr>
  </w:style>
  <w:style w:type="paragraph" w:customStyle="1" w:styleId="Heading11">
    <w:name w:val="Heading 11"/>
    <w:basedOn w:val="Heading"/>
    <w:next w:val="Textbody"/>
    <w:uiPriority w:val="4"/>
    <w:rsid w:val="00E81191"/>
    <w:pPr>
      <w:pageBreakBefore/>
      <w:spacing w:before="340" w:after="170"/>
      <w:ind w:left="-850"/>
    </w:pPr>
    <w:rPr>
      <w:b/>
      <w:bCs/>
      <w:sz w:val="40"/>
    </w:rPr>
  </w:style>
  <w:style w:type="paragraph" w:customStyle="1" w:styleId="Heading21">
    <w:name w:val="Heading 21"/>
    <w:basedOn w:val="Heading"/>
    <w:next w:val="Textbody"/>
    <w:uiPriority w:val="4"/>
    <w:rsid w:val="00E81191"/>
    <w:pPr>
      <w:spacing w:before="340" w:after="170"/>
      <w:ind w:left="-850"/>
    </w:pPr>
    <w:rPr>
      <w:b/>
      <w:bCs/>
      <w:i/>
      <w:iCs/>
      <w:sz w:val="32"/>
    </w:rPr>
  </w:style>
  <w:style w:type="paragraph" w:customStyle="1" w:styleId="Heading31">
    <w:name w:val="Heading 31"/>
    <w:basedOn w:val="Heading"/>
    <w:next w:val="Textbody"/>
    <w:uiPriority w:val="4"/>
    <w:rsid w:val="00E81191"/>
    <w:pPr>
      <w:spacing w:before="340" w:after="170"/>
      <w:ind w:left="-850"/>
    </w:pPr>
    <w:rPr>
      <w:b/>
      <w:bCs/>
    </w:rPr>
  </w:style>
  <w:style w:type="paragraph" w:styleId="Title">
    <w:name w:val="Title"/>
    <w:basedOn w:val="Heading"/>
    <w:next w:val="Subtitle"/>
    <w:uiPriority w:val="4"/>
    <w:rsid w:val="00E81191"/>
    <w:rPr>
      <w:b/>
      <w:bCs/>
      <w:sz w:val="48"/>
      <w:szCs w:val="36"/>
    </w:rPr>
  </w:style>
  <w:style w:type="paragraph" w:styleId="Subtitle">
    <w:name w:val="Subtitle"/>
    <w:basedOn w:val="Heading"/>
    <w:next w:val="Textbody"/>
    <w:uiPriority w:val="4"/>
    <w:rsid w:val="00E81191"/>
    <w:pPr>
      <w:jc w:val="center"/>
    </w:pPr>
    <w:rPr>
      <w:i/>
      <w:iCs/>
    </w:rPr>
  </w:style>
  <w:style w:type="paragraph" w:customStyle="1" w:styleId="ContentsHeading">
    <w:name w:val="Contents Heading"/>
    <w:basedOn w:val="Heading"/>
    <w:uiPriority w:val="4"/>
    <w:rsid w:val="00E81191"/>
    <w:pPr>
      <w:suppressLineNumbers/>
    </w:pPr>
    <w:rPr>
      <w:b/>
      <w:bCs/>
      <w:sz w:val="36"/>
      <w:szCs w:val="32"/>
    </w:rPr>
  </w:style>
  <w:style w:type="paragraph" w:customStyle="1" w:styleId="Contents1">
    <w:name w:val="Contents 1"/>
    <w:basedOn w:val="Index"/>
    <w:uiPriority w:val="4"/>
    <w:rsid w:val="00E81191"/>
    <w:pPr>
      <w:tabs>
        <w:tab w:val="right" w:leader="dot" w:pos="9637"/>
      </w:tabs>
      <w:spacing w:before="170"/>
    </w:pPr>
    <w:rPr>
      <w:sz w:val="26"/>
    </w:rPr>
  </w:style>
  <w:style w:type="paragraph" w:customStyle="1" w:styleId="Contents2">
    <w:name w:val="Contents 2"/>
    <w:basedOn w:val="Index"/>
    <w:uiPriority w:val="4"/>
    <w:rsid w:val="00E81191"/>
    <w:pPr>
      <w:tabs>
        <w:tab w:val="right" w:leader="dot" w:pos="9637"/>
      </w:tabs>
      <w:spacing w:before="57"/>
      <w:ind w:left="283"/>
    </w:pPr>
  </w:style>
  <w:style w:type="paragraph" w:customStyle="1" w:styleId="Contents3">
    <w:name w:val="Contents 3"/>
    <w:basedOn w:val="Index"/>
    <w:uiPriority w:val="4"/>
    <w:rsid w:val="00E81191"/>
    <w:pPr>
      <w:tabs>
        <w:tab w:val="right" w:leader="dot" w:pos="9921"/>
      </w:tabs>
      <w:ind w:left="850"/>
    </w:pPr>
  </w:style>
  <w:style w:type="paragraph" w:customStyle="1" w:styleId="TableContents">
    <w:name w:val="Table Contents"/>
    <w:basedOn w:val="Standard"/>
    <w:uiPriority w:val="4"/>
    <w:rsid w:val="00E81191"/>
    <w:pPr>
      <w:suppressLineNumbers/>
    </w:pPr>
  </w:style>
  <w:style w:type="paragraph" w:customStyle="1" w:styleId="Retouradres-Huisstijl">
    <w:name w:val="Retouradres - Huisstijl"/>
    <w:basedOn w:val="Standard"/>
    <w:next w:val="Rubricering-Huisstijl"/>
    <w:uiPriority w:val="4"/>
    <w:rsid w:val="00E81191"/>
    <w:pPr>
      <w:spacing w:after="283" w:line="180" w:lineRule="exact"/>
    </w:pPr>
    <w:rPr>
      <w:sz w:val="13"/>
    </w:rPr>
  </w:style>
  <w:style w:type="paragraph" w:customStyle="1" w:styleId="Rubricering-Huisstijl">
    <w:name w:val="Rubricering - Huisstijl"/>
    <w:basedOn w:val="Standard"/>
    <w:next w:val="Toezendgegevens-Huisstijl"/>
    <w:uiPriority w:val="4"/>
    <w:rsid w:val="006460B6"/>
    <w:pPr>
      <w:spacing w:line="180" w:lineRule="exact"/>
    </w:pPr>
    <w:rPr>
      <w:b/>
      <w:caps/>
      <w:sz w:val="13"/>
    </w:rPr>
  </w:style>
  <w:style w:type="paragraph" w:customStyle="1" w:styleId="Toezendgegevens-Huisstijl">
    <w:name w:val="Toezendgegevens - Huisstijl"/>
    <w:basedOn w:val="Standard"/>
    <w:uiPriority w:val="4"/>
    <w:rsid w:val="00E81191"/>
  </w:style>
  <w:style w:type="paragraph" w:customStyle="1" w:styleId="Datumenbetreft-Huisstijl">
    <w:name w:val="Datum en betreft - Huisstijl"/>
    <w:basedOn w:val="Standard"/>
    <w:uiPriority w:val="4"/>
    <w:rsid w:val="00E81191"/>
    <w:pPr>
      <w:tabs>
        <w:tab w:val="left" w:pos="1117"/>
      </w:tabs>
    </w:pPr>
  </w:style>
  <w:style w:type="paragraph" w:customStyle="1" w:styleId="Aanhef-Huisstijl">
    <w:name w:val="Aanhef - Huisstijl"/>
    <w:basedOn w:val="Standard"/>
    <w:next w:val="Standard"/>
    <w:uiPriority w:val="4"/>
    <w:rsid w:val="00E81191"/>
    <w:pPr>
      <w:spacing w:before="280" w:after="240"/>
    </w:pPr>
  </w:style>
  <w:style w:type="paragraph" w:customStyle="1" w:styleId="Slotzin-Huisstijl">
    <w:name w:val="Slotzin - Huisstijl"/>
    <w:basedOn w:val="Standard"/>
    <w:next w:val="Ondertekening-Huisstijl"/>
    <w:uiPriority w:val="4"/>
    <w:rsid w:val="00E81191"/>
    <w:pPr>
      <w:spacing w:before="240"/>
    </w:pPr>
  </w:style>
  <w:style w:type="paragraph" w:customStyle="1" w:styleId="Header1">
    <w:name w:val="Header1"/>
    <w:basedOn w:val="Standard"/>
    <w:uiPriority w:val="4"/>
    <w:rsid w:val="00E81191"/>
    <w:pPr>
      <w:suppressLineNumbers/>
      <w:tabs>
        <w:tab w:val="center" w:pos="3742"/>
        <w:tab w:val="right" w:pos="7484"/>
      </w:tabs>
    </w:pPr>
  </w:style>
  <w:style w:type="paragraph" w:customStyle="1" w:styleId="Framecontents">
    <w:name w:val="Frame contents"/>
    <w:basedOn w:val="Textbody"/>
    <w:uiPriority w:val="4"/>
    <w:rsid w:val="00E81191"/>
  </w:style>
  <w:style w:type="paragraph" w:customStyle="1" w:styleId="Afzendgegevenskop-Huisstijl">
    <w:name w:val="Afzendgegevens kop - Huisstijl"/>
    <w:basedOn w:val="Standard"/>
    <w:uiPriority w:val="4"/>
    <w:rsid w:val="00E81191"/>
    <w:pPr>
      <w:spacing w:line="180" w:lineRule="exact"/>
    </w:pPr>
    <w:rPr>
      <w:b/>
      <w:sz w:val="13"/>
    </w:rPr>
  </w:style>
  <w:style w:type="paragraph" w:customStyle="1" w:styleId="Afzendgegevens-Huisstijl">
    <w:name w:val="Afzendgegevens - Huisstijl"/>
    <w:basedOn w:val="Standard"/>
    <w:uiPriority w:val="4"/>
    <w:rsid w:val="00E81191"/>
    <w:pPr>
      <w:tabs>
        <w:tab w:val="left" w:pos="170"/>
      </w:tabs>
      <w:spacing w:line="180" w:lineRule="exact"/>
    </w:pPr>
    <w:rPr>
      <w:sz w:val="13"/>
    </w:rPr>
  </w:style>
  <w:style w:type="paragraph" w:customStyle="1" w:styleId="AfzendgegevensW1-Huisstijl">
    <w:name w:val="Afzendgegevens W1 - Huisstijl"/>
    <w:basedOn w:val="Afzendgegevens-Huisstijl"/>
    <w:uiPriority w:val="4"/>
    <w:rsid w:val="00E81191"/>
    <w:pPr>
      <w:spacing w:before="90"/>
    </w:pPr>
  </w:style>
  <w:style w:type="paragraph" w:customStyle="1" w:styleId="ReferentiegegevenskopW1-Huisstijl">
    <w:name w:val="Referentiegegevens kop W1 - Huisstijl"/>
    <w:basedOn w:val="Standard"/>
    <w:next w:val="Referentiegegevens-Huisstijl"/>
    <w:uiPriority w:val="4"/>
    <w:rsid w:val="00E81191"/>
    <w:pPr>
      <w:spacing w:before="90" w:line="180" w:lineRule="exact"/>
    </w:pPr>
    <w:rPr>
      <w:b/>
      <w:sz w:val="13"/>
    </w:rPr>
  </w:style>
  <w:style w:type="paragraph" w:customStyle="1" w:styleId="Referentiegegevens-Huisstijl">
    <w:name w:val="Referentiegegevens - Huisstijl"/>
    <w:basedOn w:val="Standard"/>
    <w:uiPriority w:val="4"/>
    <w:rsid w:val="00E81191"/>
    <w:pPr>
      <w:spacing w:line="180" w:lineRule="exact"/>
    </w:pPr>
    <w:rPr>
      <w:sz w:val="13"/>
    </w:rPr>
  </w:style>
  <w:style w:type="paragraph" w:customStyle="1" w:styleId="ReferentiegegevenskopW2-Huisstijl">
    <w:name w:val="Referentiegegevens kop W2 - Huisstijl"/>
    <w:basedOn w:val="Standard"/>
    <w:next w:val="Referentiegegevens-Huisstijl"/>
    <w:uiPriority w:val="4"/>
    <w:rsid w:val="00E81191"/>
    <w:pPr>
      <w:spacing w:before="270" w:line="180" w:lineRule="exact"/>
    </w:pPr>
    <w:rPr>
      <w:b/>
      <w:sz w:val="13"/>
    </w:rPr>
  </w:style>
  <w:style w:type="paragraph" w:customStyle="1" w:styleId="Algemenevoorwaarden-Huisstijl">
    <w:name w:val="Algemene voorwaarden - Huisstijl"/>
    <w:basedOn w:val="Standard"/>
    <w:uiPriority w:val="4"/>
    <w:rsid w:val="00E81191"/>
    <w:pPr>
      <w:spacing w:before="90" w:line="180" w:lineRule="exact"/>
    </w:pPr>
    <w:rPr>
      <w:i/>
      <w:sz w:val="13"/>
    </w:rPr>
  </w:style>
  <w:style w:type="paragraph" w:customStyle="1" w:styleId="Ondertekening-Huisstijl">
    <w:name w:val="Ondertekening - Huisstijl"/>
    <w:basedOn w:val="Standard"/>
    <w:next w:val="Ondertekeningvervolg-Huisstijl"/>
    <w:uiPriority w:val="4"/>
    <w:rsid w:val="00E81191"/>
    <w:pPr>
      <w:spacing w:before="960"/>
    </w:pPr>
  </w:style>
  <w:style w:type="paragraph" w:customStyle="1" w:styleId="Ondertekeningvervolg-Huisstijl">
    <w:name w:val="Ondertekening vervolg - Huisstijl"/>
    <w:basedOn w:val="Ondertekening-Huisstijl"/>
    <w:uiPriority w:val="4"/>
    <w:rsid w:val="00E81191"/>
    <w:pPr>
      <w:spacing w:before="0"/>
    </w:pPr>
  </w:style>
  <w:style w:type="paragraph" w:customStyle="1" w:styleId="Footer1">
    <w:name w:val="Footer1"/>
    <w:basedOn w:val="Standard"/>
    <w:uiPriority w:val="4"/>
    <w:rsid w:val="00E81191"/>
    <w:pPr>
      <w:suppressLineNumbers/>
      <w:tabs>
        <w:tab w:val="center" w:pos="3742"/>
        <w:tab w:val="right" w:pos="7484"/>
      </w:tabs>
    </w:pPr>
  </w:style>
  <w:style w:type="paragraph" w:customStyle="1" w:styleId="Paginanummer-Huisstijl">
    <w:name w:val="Paginanummer - Huisstijl"/>
    <w:basedOn w:val="Standard"/>
    <w:uiPriority w:val="4"/>
    <w:rsid w:val="00E81191"/>
    <w:pPr>
      <w:spacing w:line="240" w:lineRule="auto"/>
    </w:pPr>
    <w:rPr>
      <w:sz w:val="13"/>
    </w:rPr>
  </w:style>
  <w:style w:type="character" w:customStyle="1" w:styleId="Placeholder">
    <w:name w:val="Placeholder"/>
    <w:uiPriority w:val="4"/>
    <w:rsid w:val="00E81191"/>
    <w:rPr>
      <w:smallCaps/>
      <w:color w:val="008080"/>
      <w:u w:val="dotted"/>
    </w:rPr>
  </w:style>
  <w:style w:type="character" w:customStyle="1" w:styleId="NumberingSymbols">
    <w:name w:val="Numbering Symbols"/>
    <w:uiPriority w:val="4"/>
    <w:rsid w:val="00E81191"/>
    <w:rPr>
      <w:rFonts w:ascii="Verdana" w:hAnsi="Verdana"/>
      <w:sz w:val="18"/>
    </w:rPr>
  </w:style>
  <w:style w:type="character" w:customStyle="1" w:styleId="BulletSymbols">
    <w:name w:val="Bullet Symbols"/>
    <w:uiPriority w:val="4"/>
    <w:rsid w:val="00E81191"/>
    <w:rPr>
      <w:rFonts w:ascii="Verdana" w:eastAsia="OpenSymbol" w:hAnsi="Verdana" w:cs="OpenSymbol"/>
      <w:sz w:val="26"/>
    </w:rPr>
  </w:style>
  <w:style w:type="character" w:customStyle="1" w:styleId="Aankruisvakken-Huisstijl">
    <w:name w:val="Aankruisvakken - Huisstijl"/>
    <w:uiPriority w:val="4"/>
    <w:rsid w:val="00E81191"/>
    <w:rPr>
      <w:rFonts w:ascii="Verdana" w:hAnsi="Verdana"/>
      <w:sz w:val="26"/>
    </w:rPr>
  </w:style>
  <w:style w:type="paragraph" w:styleId="Header">
    <w:name w:val="header"/>
    <w:basedOn w:val="Normal"/>
    <w:link w:val="HeaderChar"/>
    <w:uiPriority w:val="99"/>
    <w:unhideWhenUsed/>
    <w:rsid w:val="00E81191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81191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E81191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E81191"/>
    <w:rPr>
      <w:rFonts w:cs="Mangal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191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191"/>
    <w:rPr>
      <w:rFonts w:ascii="Tahoma" w:hAnsi="Tahoma" w:cs="Mangal"/>
      <w:sz w:val="16"/>
      <w:szCs w:val="14"/>
    </w:rPr>
  </w:style>
  <w:style w:type="paragraph" w:customStyle="1" w:styleId="AfzendgegevenskopW1-Huisstijl">
    <w:name w:val="Afzendgegevens kop W1 - Huisstijl"/>
    <w:basedOn w:val="Afzendgegevenskop-Huisstijl"/>
    <w:uiPriority w:val="4"/>
    <w:rsid w:val="00E81191"/>
    <w:pPr>
      <w:spacing w:before="90"/>
    </w:pPr>
  </w:style>
  <w:style w:type="paragraph" w:customStyle="1" w:styleId="AfzendgegevensC-Huisstijl">
    <w:name w:val="Afzendgegevens C - Huisstijl"/>
    <w:basedOn w:val="Afzendgegevens-Huisstijl"/>
    <w:uiPriority w:val="4"/>
    <w:rsid w:val="00E81191"/>
    <w:rPr>
      <w:i/>
    </w:rPr>
  </w:style>
  <w:style w:type="paragraph" w:customStyle="1" w:styleId="AfzendgegevensMdtn-Huisstijl">
    <w:name w:val="Afzendgegevens Mdtn - Huisstijl"/>
    <w:basedOn w:val="Afzendgegevens-Huisstijl"/>
    <w:uiPriority w:val="4"/>
    <w:rsid w:val="00E81191"/>
    <w:pPr>
      <w:tabs>
        <w:tab w:val="clear" w:pos="170"/>
        <w:tab w:val="left" w:pos="482"/>
      </w:tabs>
    </w:pPr>
  </w:style>
  <w:style w:type="paragraph" w:customStyle="1" w:styleId="TitelDocumentnaam-Huisstijl">
    <w:name w:val="Titel/Documentnaam - Huisstijl"/>
    <w:basedOn w:val="Aanhef-Huisstijl"/>
    <w:uiPriority w:val="4"/>
    <w:rsid w:val="00E81191"/>
    <w:pPr>
      <w:spacing w:before="60" w:after="320"/>
    </w:pPr>
    <w:rPr>
      <w:b/>
      <w:sz w:val="24"/>
    </w:rPr>
  </w:style>
  <w:style w:type="paragraph" w:customStyle="1" w:styleId="Versie-Huisstijl">
    <w:name w:val="Versie - Huisstijl"/>
    <w:basedOn w:val="TitelDocumentnaam-Huisstijl"/>
    <w:uiPriority w:val="4"/>
    <w:rsid w:val="00E81191"/>
    <w:pPr>
      <w:spacing w:after="360"/>
    </w:pPr>
    <w:rPr>
      <w:b w:val="0"/>
      <w:sz w:val="18"/>
    </w:rPr>
  </w:style>
  <w:style w:type="paragraph" w:customStyle="1" w:styleId="Titel-Huisstijl">
    <w:name w:val="Titel - Huisstijl"/>
    <w:basedOn w:val="Standard"/>
    <w:next w:val="Normal"/>
    <w:uiPriority w:val="4"/>
    <w:rsid w:val="00E81191"/>
    <w:pPr>
      <w:spacing w:after="740"/>
    </w:pPr>
    <w:rPr>
      <w:sz w:val="24"/>
    </w:rPr>
  </w:style>
  <w:style w:type="table" w:styleId="TableGrid">
    <w:name w:val="Table Grid"/>
    <w:basedOn w:val="TableNormal"/>
    <w:uiPriority w:val="59"/>
    <w:rsid w:val="00E811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ubtitel-Huisstijl">
    <w:name w:val="Subtitel - Huisstijl"/>
    <w:uiPriority w:val="4"/>
    <w:qFormat/>
    <w:rsid w:val="00E81191"/>
    <w:pPr>
      <w:widowControl w:val="0"/>
      <w:suppressAutoHyphens/>
      <w:autoSpaceDN w:val="0"/>
      <w:spacing w:before="240" w:after="360"/>
      <w:textAlignment w:val="baseline"/>
    </w:pPr>
    <w:rPr>
      <w:rFonts w:ascii="Verdana" w:hAnsi="Verdana"/>
      <w:noProof/>
      <w:kern w:val="3"/>
      <w:sz w:val="24"/>
      <w:szCs w:val="24"/>
      <w:lang w:eastAsia="zh-CN" w:bidi="hi-IN"/>
    </w:rPr>
  </w:style>
  <w:style w:type="paragraph" w:customStyle="1" w:styleId="Extrasubtitel-Huisstijl">
    <w:name w:val="Extra subtitel - Huisstijl"/>
    <w:basedOn w:val="TitelDocumentnaam-Huisstijl"/>
    <w:uiPriority w:val="4"/>
    <w:rsid w:val="00E81191"/>
    <w:pPr>
      <w:spacing w:after="300"/>
    </w:pPr>
    <w:rPr>
      <w:b w:val="0"/>
      <w:noProof/>
    </w:rPr>
  </w:style>
  <w:style w:type="paragraph" w:customStyle="1" w:styleId="Colofon-Huisstijl">
    <w:name w:val="Colofon - Huisstijl"/>
    <w:basedOn w:val="Standard"/>
    <w:uiPriority w:val="4"/>
    <w:rsid w:val="00E81191"/>
  </w:style>
  <w:style w:type="paragraph" w:customStyle="1" w:styleId="ColofonCursief-Huisstijl">
    <w:name w:val="Colofon Cursief - Huisstijl"/>
    <w:basedOn w:val="Colofon-Huisstijl"/>
    <w:uiPriority w:val="4"/>
    <w:rsid w:val="00E81191"/>
    <w:rPr>
      <w:i/>
      <w:noProof/>
    </w:rPr>
  </w:style>
  <w:style w:type="paragraph" w:customStyle="1" w:styleId="koptekst-Huisstijl">
    <w:name w:val="koptekst - Huisstijl"/>
    <w:basedOn w:val="Standard"/>
    <w:uiPriority w:val="4"/>
    <w:qFormat/>
    <w:rsid w:val="00E81191"/>
    <w:rPr>
      <w:sz w:val="13"/>
    </w:rPr>
  </w:style>
  <w:style w:type="character" w:styleId="SubtleReference">
    <w:name w:val="Subtle Reference"/>
    <w:basedOn w:val="DefaultParagraphFont"/>
    <w:uiPriority w:val="31"/>
    <w:qFormat/>
    <w:rsid w:val="00E81191"/>
    <w:rPr>
      <w:smallCaps/>
      <w:color w:val="C0504D"/>
      <w:u w:val="single"/>
    </w:rPr>
  </w:style>
  <w:style w:type="character" w:customStyle="1" w:styleId="Koptekststatus-Huisstijl">
    <w:name w:val="Koptekst status - Huisstijl"/>
    <w:uiPriority w:val="5"/>
    <w:rsid w:val="00E81191"/>
    <w:rPr>
      <w:rFonts w:ascii="Verdana" w:hAnsi="Verdana"/>
      <w:caps/>
      <w:sz w:val="13"/>
    </w:rPr>
  </w:style>
  <w:style w:type="character" w:customStyle="1" w:styleId="Heading1Char">
    <w:name w:val="Heading 1 Char"/>
    <w:basedOn w:val="DefaultParagraphFont"/>
    <w:link w:val="Heading1"/>
    <w:rsid w:val="00441A87"/>
    <w:rPr>
      <w:rFonts w:ascii="Verdana" w:eastAsia="Times New Roman" w:hAnsi="Verdana" w:cs="Mangal"/>
      <w:b/>
      <w:bCs/>
      <w:kern w:val="3"/>
      <w:sz w:val="24"/>
      <w:szCs w:val="25"/>
      <w:lang w:eastAsia="zh-CN" w:bidi="hi-IN"/>
    </w:rPr>
  </w:style>
  <w:style w:type="paragraph" w:styleId="TOC1">
    <w:name w:val="toc 1"/>
    <w:basedOn w:val="Normal"/>
    <w:next w:val="Normal"/>
    <w:autoRedefine/>
    <w:uiPriority w:val="39"/>
    <w:unhideWhenUsed/>
    <w:rsid w:val="000561EF"/>
    <w:pPr>
      <w:spacing w:before="120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8119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sid w:val="00071FA8"/>
    <w:rPr>
      <w:rFonts w:ascii="Verdana" w:eastAsia="Times New Roman" w:hAnsi="Verdana" w:cs="Mangal"/>
      <w:b/>
      <w:bCs/>
      <w:kern w:val="3"/>
      <w:sz w:val="18"/>
      <w:szCs w:val="23"/>
      <w:lang w:eastAsia="zh-CN" w:bidi="hi-IN"/>
    </w:rPr>
  </w:style>
  <w:style w:type="character" w:customStyle="1" w:styleId="Heading3Char">
    <w:name w:val="Heading 3 Char"/>
    <w:basedOn w:val="DefaultParagraphFont"/>
    <w:link w:val="Heading3"/>
    <w:rsid w:val="00071FA8"/>
    <w:rPr>
      <w:rFonts w:ascii="Verdana" w:eastAsia="Times New Roman" w:hAnsi="Verdana" w:cs="Mangal"/>
      <w:bCs/>
      <w:i/>
      <w:kern w:val="3"/>
      <w:sz w:val="18"/>
      <w:szCs w:val="21"/>
      <w:lang w:eastAsia="zh-CN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0561EF"/>
    <w:pPr>
      <w:ind w:left="180"/>
    </w:pPr>
    <w:rPr>
      <w:rFonts w:asciiTheme="minorHAnsi" w:hAnsiTheme="minorHAnsi" w:cstheme="minorHAnsi"/>
      <w:smallCaps/>
      <w:sz w:val="20"/>
      <w:szCs w:val="20"/>
    </w:rPr>
  </w:style>
  <w:style w:type="numbering" w:customStyle="1" w:styleId="Kopstijlen">
    <w:name w:val="Kopstijlen"/>
    <w:basedOn w:val="NoList"/>
    <w:rsid w:val="00843979"/>
  </w:style>
  <w:style w:type="paragraph" w:customStyle="1" w:styleId="Kop2-Bijlage">
    <w:name w:val="Kop 2 - Bijlage"/>
    <w:basedOn w:val="Heading2"/>
    <w:next w:val="Normal"/>
    <w:link w:val="Kop2-BijlageChar"/>
    <w:uiPriority w:val="1"/>
    <w:qFormat/>
    <w:rsid w:val="005B3F7A"/>
    <w:pPr>
      <w:numPr>
        <w:numId w:val="5"/>
      </w:numPr>
    </w:pPr>
  </w:style>
  <w:style w:type="character" w:customStyle="1" w:styleId="Kop2-BijlageChar">
    <w:name w:val="Kop 2 - Bijlage Char"/>
    <w:basedOn w:val="Heading2Char"/>
    <w:link w:val="Kop2-Bijlage"/>
    <w:uiPriority w:val="1"/>
    <w:rsid w:val="005B3F7A"/>
    <w:rPr>
      <w:rFonts w:ascii="Verdana" w:eastAsia="Times New Roman" w:hAnsi="Verdana" w:cs="Mangal"/>
      <w:b/>
      <w:bCs/>
      <w:kern w:val="3"/>
      <w:sz w:val="18"/>
      <w:szCs w:val="23"/>
      <w:lang w:eastAsia="zh-CN" w:bidi="hi-IN"/>
    </w:rPr>
  </w:style>
  <w:style w:type="paragraph" w:customStyle="1" w:styleId="Inhoudsopgavekop-Huisstijl">
    <w:name w:val="Inhoudsopgave kop - Huisstijl"/>
    <w:basedOn w:val="Normal"/>
    <w:uiPriority w:val="4"/>
    <w:rsid w:val="00E81191"/>
    <w:pPr>
      <w:spacing w:after="720" w:line="300" w:lineRule="exact"/>
    </w:pPr>
    <w:rPr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0561EF"/>
    <w:pPr>
      <w:ind w:left="360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561EF"/>
    <w:pPr>
      <w:ind w:left="540"/>
    </w:pPr>
    <w:rPr>
      <w:rFonts w:asciiTheme="minorHAnsi" w:hAnsiTheme="minorHAnsi" w:cstheme="minorHAnsi"/>
      <w:szCs w:val="18"/>
    </w:rPr>
  </w:style>
  <w:style w:type="paragraph" w:customStyle="1" w:styleId="Sectieeinde-Huisstijl">
    <w:name w:val="Sectie einde - Huisstijl"/>
    <w:uiPriority w:val="4"/>
    <w:qFormat/>
    <w:rsid w:val="00E81191"/>
    <w:pPr>
      <w:widowControl w:val="0"/>
      <w:suppressAutoHyphens/>
      <w:autoSpaceDN w:val="0"/>
      <w:spacing w:before="1920"/>
      <w:textAlignment w:val="baseline"/>
    </w:pPr>
    <w:rPr>
      <w:rFonts w:ascii="Verdana" w:hAnsi="Verdana"/>
      <w:kern w:val="3"/>
      <w:sz w:val="18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rsid w:val="00071FA8"/>
    <w:rPr>
      <w:rFonts w:ascii="Verdana" w:eastAsiaTheme="majorEastAsia" w:hAnsi="Verdana" w:cs="Mangal"/>
      <w:bCs/>
      <w:iCs/>
      <w:kern w:val="3"/>
      <w:sz w:val="18"/>
      <w:szCs w:val="24"/>
      <w:lang w:eastAsia="zh-CN" w:bidi="hi-IN"/>
    </w:rPr>
  </w:style>
  <w:style w:type="paragraph" w:styleId="ListParagraph">
    <w:name w:val="List Paragraph"/>
    <w:basedOn w:val="Normal"/>
    <w:uiPriority w:val="34"/>
    <w:rsid w:val="003B30EF"/>
    <w:pPr>
      <w:ind w:left="720"/>
      <w:contextualSpacing/>
    </w:pPr>
    <w:rPr>
      <w:rFonts w:cs="Mangal"/>
    </w:rPr>
  </w:style>
  <w:style w:type="numbering" w:customStyle="1" w:styleId="Bullets">
    <w:name w:val="Bullets"/>
    <w:uiPriority w:val="99"/>
    <w:rsid w:val="0085694A"/>
    <w:pPr>
      <w:numPr>
        <w:numId w:val="2"/>
      </w:numPr>
    </w:pPr>
  </w:style>
  <w:style w:type="numbering" w:customStyle="1" w:styleId="Genummerdebullets">
    <w:name w:val="Genummerde bullets"/>
    <w:uiPriority w:val="99"/>
    <w:rsid w:val="0085694A"/>
    <w:pPr>
      <w:numPr>
        <w:numId w:val="3"/>
      </w:numPr>
    </w:pPr>
  </w:style>
  <w:style w:type="character" w:customStyle="1" w:styleId="Heading5Char">
    <w:name w:val="Heading 5 Char"/>
    <w:basedOn w:val="DefaultParagraphFont"/>
    <w:link w:val="Heading5"/>
    <w:rsid w:val="00246B5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character" w:customStyle="1" w:styleId="Heading6Char">
    <w:name w:val="Heading 6 Char"/>
    <w:basedOn w:val="DefaultParagraphFont"/>
    <w:link w:val="Heading6"/>
    <w:rsid w:val="00246B5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character" w:customStyle="1" w:styleId="Heading7Char">
    <w:name w:val="Heading 7 Char"/>
    <w:basedOn w:val="DefaultParagraphFont"/>
    <w:link w:val="Heading7"/>
    <w:rsid w:val="00246B5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character" w:customStyle="1" w:styleId="Heading8Char">
    <w:name w:val="Heading 8 Char"/>
    <w:basedOn w:val="DefaultParagraphFont"/>
    <w:link w:val="Heading8"/>
    <w:rsid w:val="00246B5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character" w:customStyle="1" w:styleId="Heading9Char">
    <w:name w:val="Heading 9 Char"/>
    <w:basedOn w:val="DefaultParagraphFont"/>
    <w:link w:val="Heading9"/>
    <w:rsid w:val="00246B5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paragraph" w:customStyle="1" w:styleId="Kop1-Bijlage">
    <w:name w:val="Kop 1 - Bijlage"/>
    <w:basedOn w:val="Heading1"/>
    <w:next w:val="Normal"/>
    <w:link w:val="Kop1-BijlageChar"/>
    <w:uiPriority w:val="1"/>
    <w:qFormat/>
    <w:rsid w:val="005B3F7A"/>
    <w:pPr>
      <w:numPr>
        <w:numId w:val="5"/>
      </w:numPr>
    </w:pPr>
  </w:style>
  <w:style w:type="numbering" w:customStyle="1" w:styleId="Kopstijlenbijlagen">
    <w:name w:val="Kopstijlen bijlagen"/>
    <w:uiPriority w:val="99"/>
    <w:rsid w:val="005B3F7A"/>
    <w:pPr>
      <w:numPr>
        <w:numId w:val="4"/>
      </w:numPr>
    </w:pPr>
  </w:style>
  <w:style w:type="character" w:customStyle="1" w:styleId="Kop1-BijlageChar">
    <w:name w:val="Kop 1 - Bijlage Char"/>
    <w:basedOn w:val="Heading1Char"/>
    <w:link w:val="Kop1-Bijlage"/>
    <w:uiPriority w:val="1"/>
    <w:rsid w:val="005B3F7A"/>
    <w:rPr>
      <w:rFonts w:ascii="Verdana" w:eastAsia="Times New Roman" w:hAnsi="Verdana" w:cs="Mangal"/>
      <w:b/>
      <w:bCs/>
      <w:kern w:val="3"/>
      <w:sz w:val="24"/>
      <w:szCs w:val="25"/>
      <w:lang w:eastAsia="zh-CN" w:bidi="hi-IN"/>
    </w:rPr>
  </w:style>
  <w:style w:type="paragraph" w:customStyle="1" w:styleId="Kop3-Bijlage">
    <w:name w:val="Kop 3 - Bijlage"/>
    <w:basedOn w:val="Heading3"/>
    <w:next w:val="Normal"/>
    <w:link w:val="Kop3-BijlageChar"/>
    <w:uiPriority w:val="1"/>
    <w:qFormat/>
    <w:rsid w:val="005B3F7A"/>
    <w:pPr>
      <w:numPr>
        <w:numId w:val="5"/>
      </w:numPr>
    </w:pPr>
  </w:style>
  <w:style w:type="paragraph" w:customStyle="1" w:styleId="Kop4-Bijlage">
    <w:name w:val="Kop 4 - Bijlage"/>
    <w:basedOn w:val="Heading4"/>
    <w:next w:val="Normal"/>
    <w:link w:val="Kop4-BijlageChar"/>
    <w:uiPriority w:val="1"/>
    <w:rsid w:val="005B3F7A"/>
    <w:pPr>
      <w:numPr>
        <w:numId w:val="5"/>
      </w:numPr>
    </w:pPr>
  </w:style>
  <w:style w:type="character" w:customStyle="1" w:styleId="Kop3-BijlageChar">
    <w:name w:val="Kop 3 - Bijlage Char"/>
    <w:basedOn w:val="Heading3Char"/>
    <w:link w:val="Kop3-Bijlage"/>
    <w:uiPriority w:val="1"/>
    <w:rsid w:val="005B3F7A"/>
    <w:rPr>
      <w:rFonts w:ascii="Verdana" w:eastAsia="Times New Roman" w:hAnsi="Verdana" w:cs="Mangal"/>
      <w:bCs/>
      <w:i/>
      <w:kern w:val="3"/>
      <w:sz w:val="18"/>
      <w:szCs w:val="21"/>
      <w:lang w:eastAsia="zh-CN" w:bidi="hi-IN"/>
    </w:rPr>
  </w:style>
  <w:style w:type="paragraph" w:customStyle="1" w:styleId="Kop5-Bijlage">
    <w:name w:val="Kop 5 - Bijlage"/>
    <w:basedOn w:val="Heading5"/>
    <w:next w:val="Normal"/>
    <w:link w:val="Kop5-BijlageChar"/>
    <w:uiPriority w:val="1"/>
    <w:rsid w:val="005B3F7A"/>
    <w:pPr>
      <w:numPr>
        <w:numId w:val="5"/>
      </w:numPr>
    </w:pPr>
  </w:style>
  <w:style w:type="character" w:customStyle="1" w:styleId="Kop4-BijlageChar">
    <w:name w:val="Kop 4 - Bijlage Char"/>
    <w:basedOn w:val="Heading4Char"/>
    <w:link w:val="Kop4-Bijlage"/>
    <w:uiPriority w:val="1"/>
    <w:rsid w:val="005B3F7A"/>
    <w:rPr>
      <w:rFonts w:ascii="Verdana" w:eastAsiaTheme="majorEastAsia" w:hAnsi="Verdana" w:cs="Mangal"/>
      <w:bCs/>
      <w:iCs/>
      <w:kern w:val="3"/>
      <w:sz w:val="18"/>
      <w:szCs w:val="24"/>
      <w:lang w:eastAsia="zh-CN" w:bidi="hi-IN"/>
    </w:rPr>
  </w:style>
  <w:style w:type="paragraph" w:customStyle="1" w:styleId="Kop6-Bijlage">
    <w:name w:val="Kop 6 - Bijlage"/>
    <w:basedOn w:val="Heading6"/>
    <w:next w:val="Normal"/>
    <w:link w:val="Kop6-BijlageChar"/>
    <w:uiPriority w:val="1"/>
    <w:rsid w:val="005B3F7A"/>
    <w:pPr>
      <w:numPr>
        <w:numId w:val="5"/>
      </w:numPr>
    </w:pPr>
  </w:style>
  <w:style w:type="character" w:customStyle="1" w:styleId="Kop5-BijlageChar">
    <w:name w:val="Kop 5 - Bijlage Char"/>
    <w:basedOn w:val="Heading5Char"/>
    <w:link w:val="Kop5-Bijlage"/>
    <w:uiPriority w:val="1"/>
    <w:rsid w:val="005B3F7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paragraph" w:customStyle="1" w:styleId="Kop7-Bijlage">
    <w:name w:val="Kop 7 - Bijlage"/>
    <w:basedOn w:val="Heading7"/>
    <w:next w:val="Normal"/>
    <w:link w:val="Kop7-BijlageChar"/>
    <w:uiPriority w:val="1"/>
    <w:rsid w:val="005B3F7A"/>
    <w:pPr>
      <w:numPr>
        <w:numId w:val="5"/>
      </w:numPr>
    </w:pPr>
  </w:style>
  <w:style w:type="character" w:customStyle="1" w:styleId="Kop6-BijlageChar">
    <w:name w:val="Kop 6 - Bijlage Char"/>
    <w:basedOn w:val="Heading6Char"/>
    <w:link w:val="Kop6-Bijlage"/>
    <w:uiPriority w:val="1"/>
    <w:rsid w:val="005B3F7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paragraph" w:customStyle="1" w:styleId="Kop8-Bijlage">
    <w:name w:val="Kop 8 - Bijlage"/>
    <w:basedOn w:val="Heading8"/>
    <w:next w:val="Normal"/>
    <w:link w:val="Kop8-BijlageChar"/>
    <w:uiPriority w:val="1"/>
    <w:rsid w:val="005B3F7A"/>
    <w:pPr>
      <w:numPr>
        <w:numId w:val="5"/>
      </w:numPr>
    </w:pPr>
  </w:style>
  <w:style w:type="character" w:customStyle="1" w:styleId="Kop7-BijlageChar">
    <w:name w:val="Kop 7 - Bijlage Char"/>
    <w:basedOn w:val="Heading7Char"/>
    <w:link w:val="Kop7-Bijlage"/>
    <w:uiPriority w:val="1"/>
    <w:rsid w:val="005B3F7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paragraph" w:customStyle="1" w:styleId="Kop9-Bijlage">
    <w:name w:val="Kop 9 - Bijlage"/>
    <w:basedOn w:val="Heading9"/>
    <w:next w:val="Normal"/>
    <w:link w:val="Kop9-BijlageChar"/>
    <w:uiPriority w:val="1"/>
    <w:rsid w:val="005B3F7A"/>
    <w:pPr>
      <w:numPr>
        <w:numId w:val="5"/>
      </w:numPr>
    </w:pPr>
  </w:style>
  <w:style w:type="character" w:customStyle="1" w:styleId="Kop8-BijlageChar">
    <w:name w:val="Kop 8 - Bijlage Char"/>
    <w:basedOn w:val="Heading8Char"/>
    <w:link w:val="Kop8-Bijlage"/>
    <w:uiPriority w:val="1"/>
    <w:rsid w:val="005B3F7A"/>
    <w:rPr>
      <w:rFonts w:ascii="Verdana" w:eastAsiaTheme="majorEastAsia" w:hAnsi="Verdana" w:cs="Mangal"/>
      <w:kern w:val="3"/>
      <w:sz w:val="18"/>
      <w:szCs w:val="18"/>
      <w:lang w:eastAsia="zh-CN" w:bidi="hi-IN"/>
    </w:rPr>
  </w:style>
  <w:style w:type="character" w:customStyle="1" w:styleId="Kop9-BijlageChar">
    <w:name w:val="Kop 9 - Bijlage Char"/>
    <w:basedOn w:val="Heading9Char"/>
    <w:link w:val="Kop9-Bijlage"/>
    <w:uiPriority w:val="1"/>
    <w:rsid w:val="005B3F7A"/>
    <w:rPr>
      <w:rFonts w:ascii="Verdana" w:eastAsiaTheme="majorEastAsia" w:hAnsi="Verdana" w:cs="Mangal"/>
      <w:iCs/>
      <w:kern w:val="3"/>
      <w:sz w:val="18"/>
      <w:szCs w:val="18"/>
      <w:lang w:eastAsia="zh-CN" w:bidi="hi-IN"/>
    </w:rPr>
  </w:style>
  <w:style w:type="numbering" w:customStyle="1" w:styleId="Kopstijlen0">
    <w:name w:val="Kopstijlen"/>
    <w:basedOn w:val="NoList"/>
    <w:next w:val="Kopstijlen"/>
    <w:rsid w:val="00843979"/>
  </w:style>
  <w:style w:type="character" w:styleId="PlaceholderText">
    <w:name w:val="Placeholder Text"/>
    <w:basedOn w:val="DefaultParagraphFont"/>
    <w:uiPriority w:val="99"/>
    <w:semiHidden/>
    <w:rsid w:val="005D3F0D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A57CC5"/>
    <w:rPr>
      <w:color w:val="800080" w:themeColor="followedHyperlink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E90370"/>
    <w:pPr>
      <w:ind w:left="720"/>
    </w:pPr>
    <w:rPr>
      <w:rFonts w:asciiTheme="minorHAnsi" w:hAnsiTheme="minorHAnsi" w:cstheme="minorHAnsi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E90370"/>
    <w:pPr>
      <w:ind w:left="900"/>
    </w:pPr>
    <w:rPr>
      <w:rFonts w:asciiTheme="minorHAnsi" w:hAnsiTheme="minorHAnsi" w:cstheme="minorHAnsi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E90370"/>
    <w:pPr>
      <w:ind w:left="1080"/>
    </w:pPr>
    <w:rPr>
      <w:rFonts w:asciiTheme="minorHAnsi" w:hAnsiTheme="minorHAnsi" w:cstheme="minorHAnsi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E90370"/>
    <w:pPr>
      <w:ind w:left="1260"/>
    </w:pPr>
    <w:rPr>
      <w:rFonts w:asciiTheme="minorHAnsi" w:hAnsiTheme="minorHAnsi" w:cstheme="minorHAnsi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E90370"/>
    <w:pPr>
      <w:ind w:left="1440"/>
    </w:pPr>
    <w:rPr>
      <w:rFonts w:asciiTheme="minorHAnsi" w:hAnsiTheme="minorHAnsi" w:cstheme="minorHAnsi"/>
      <w:szCs w:val="18"/>
    </w:rPr>
  </w:style>
  <w:style w:type="paragraph" w:styleId="NoSpacing">
    <w:name w:val="No Spacing"/>
    <w:uiPriority w:val="1"/>
    <w:qFormat/>
    <w:rsid w:val="00FB7811"/>
    <w:rPr>
      <w:rFonts w:eastAsia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3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9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1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763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167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5355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8116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2995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4042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4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01d335\Downloads\Tijdelijk_bestand_Rap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26E5E-E921-4646-84F6-4189F8ACB538}"/>
      </w:docPartPr>
      <w:docPartBody>
        <w:p w:rsidR="002D70D8" w:rsidRDefault="002D70D8">
          <w:r w:rsidRPr="00702E34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Lohit Hindi">
    <w:altName w:val="Times New Roman"/>
    <w:charset w:val="00"/>
    <w:family w:val="auto"/>
    <w:pitch w:val="default"/>
  </w:font>
  <w:font w:name="Mangal">
    <w:altName w:val="Cambria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D8"/>
    <w:rsid w:val="002D70D8"/>
    <w:rsid w:val="006B4779"/>
    <w:rsid w:val="007E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D70D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Word document" ma:contentTypeID="0x010100E0729B95A31C56458C19731DF68FBC940400E50BF1C0D23A344BBE5C5D6973B66A9B" ma:contentTypeVersion="1" ma:contentTypeDescription="" ma:contentTypeScope="" ma:versionID="70e7c3ca7f61242b8319dd4983499687">
  <xsd:schema xmlns:xsd="http://www.w3.org/2001/XMLSchema" xmlns:xs="http://www.w3.org/2001/XMLSchema" xmlns:p="http://schemas.microsoft.com/office/2006/metadata/properties" xmlns:ns2="7711ee23-d3c0-4cbd-bb32-5aaa4841212b" targetNamespace="http://schemas.microsoft.com/office/2006/metadata/properties" ma:root="true" ma:fieldsID="57f0ec75a5317debd94de24dc2b1bbce" ns2:_="">
    <xsd:import namespace="7711ee23-d3c0-4cbd-bb32-5aaa4841212b"/>
    <xsd:element name="properties">
      <xsd:complexType>
        <xsd:sequence>
          <xsd:element name="documentManagement">
            <xsd:complexType>
              <xsd:all>
                <xsd:element ref="ns2:b4c2a793985844b7bb1641b5936f904c" minOccurs="0"/>
                <xsd:element ref="ns2:TaxCatchAll" minOccurs="0"/>
                <xsd:element ref="ns2:TaxCatchAllLabel" minOccurs="0"/>
                <xsd:element ref="ns2:Opmerking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11ee23-d3c0-4cbd-bb32-5aaa4841212b" elementFormDefault="qualified">
    <xsd:import namespace="http://schemas.microsoft.com/office/2006/documentManagement/types"/>
    <xsd:import namespace="http://schemas.microsoft.com/office/infopath/2007/PartnerControls"/>
    <xsd:element name="b4c2a793985844b7bb1641b5936f904c" ma:index="8" nillable="true" ma:taxonomy="true" ma:internalName="b4c2a793985844b7bb1641b5936f904c" ma:taxonomyFieldName="Rubricering" ma:displayName="Rubricering" ma:readOnly="false" ma:default="" ma:fieldId="{b4c2a793-9858-44b7-bb16-41b5936f904c}" ma:sspId="63a6d346-7f85-40f8-ac3c-2483ad056330" ma:termSetId="43e60010-63c0-43fa-b8a4-d7cbd4e8e7a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d206bd2b-c23a-4df0-9174-03733a6a5760}" ma:internalName="TaxCatchAll" ma:showField="CatchAllData" ma:web="34333a52-b234-4d87-9aa2-9d84cb566a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d206bd2b-c23a-4df0-9174-03733a6a5760}" ma:internalName="TaxCatchAllLabel" ma:readOnly="true" ma:showField="CatchAllDataLabel" ma:web="34333a52-b234-4d87-9aa2-9d84cb566a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pmerkingen" ma:index="12" nillable="true" ma:displayName="Opmerkingen" ma:internalName="Opmerkinge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pmerkingen xmlns="7711ee23-d3c0-4cbd-bb32-5aaa4841212b" xsi:nil="true"/>
    <TaxCatchAll xmlns="7711ee23-d3c0-4cbd-bb32-5aaa4841212b"/>
    <b4c2a793985844b7bb1641b5936f904c xmlns="7711ee23-d3c0-4cbd-bb32-5aaa4841212b">
      <Terms xmlns="http://schemas.microsoft.com/office/infopath/2007/PartnerControls"/>
    </b4c2a793985844b7bb1641b5936f904c>
  </documentManagement>
</p:properties>
</file>

<file path=customXml/item3.xml><?xml version="1.0" encoding="utf-8"?>
<?mso-contentType ?>
<SharedContentType xmlns="Microsoft.SharePoint.Taxonomy.ContentTypeSync" SourceId="63a6d346-7f85-40f8-ac3c-2483ad056330" ContentTypeId="0x010100E0729B95A31C56458C19731DF68FBC9404" PreviousValue="false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Props1.xml><?xml version="1.0" encoding="utf-8"?>
<ds:datastoreItem xmlns:ds="http://schemas.openxmlformats.org/officeDocument/2006/customXml" ds:itemID="{73C81179-EA43-42FC-9EC5-0E9871DBA1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11ee23-d3c0-4cbd-bb32-5aaa484121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B08E16-E9D6-4A93-8C23-22F3BD1CFCF3}">
  <ds:schemaRefs>
    <ds:schemaRef ds:uri="http://schemas.microsoft.com/office/2006/metadata/properties"/>
    <ds:schemaRef ds:uri="http://schemas.microsoft.com/office/infopath/2007/PartnerControls"/>
    <ds:schemaRef ds:uri="7711ee23-d3c0-4cbd-bb32-5aaa4841212b"/>
  </ds:schemaRefs>
</ds:datastoreItem>
</file>

<file path=customXml/itemProps3.xml><?xml version="1.0" encoding="utf-8"?>
<ds:datastoreItem xmlns:ds="http://schemas.openxmlformats.org/officeDocument/2006/customXml" ds:itemID="{507D865A-D5DA-4F0B-99D8-2774D7026853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214CB18-7C04-4430-BF89-832A76BFA6E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FBE6615-877B-49B9-B1CC-AFDE43C15AC8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75D84FEA-D81D-4130-987C-6A098C2A1B05}">
  <ds:schemaRefs>
    <ds:schemaRef ds:uri="http://schemas.microsoft.com/office/2006/metadata/customXs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Tijdelijk_bestand_Rapport.dotx</Template>
  <TotalTime>29</TotalTime>
  <Pages>13</Pages>
  <Words>1115</Words>
  <Characters>6134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Peereboom, JC, MSc, DMO/OPS/I&amp;S/PROJ/PROJFLX</dc:creator>
  <cp:lastModifiedBy>Iotana, Imraan (Admin)</cp:lastModifiedBy>
  <cp:revision>42</cp:revision>
  <cp:lastPrinted>2010-10-26T09:25:00Z</cp:lastPrinted>
  <dcterms:created xsi:type="dcterms:W3CDTF">2024-08-20T09:50:00Z</dcterms:created>
  <dcterms:modified xsi:type="dcterms:W3CDTF">2025-07-23T12:22:00Z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atus">
    <vt:lpwstr>Concept</vt:lpwstr>
  </property>
  <property fmtid="{D5CDD505-2E9C-101B-9397-08002B2CF9AE}" pid="3" name="Versie">
    <vt:lpwstr>0.1</vt:lpwstr>
  </property>
  <property fmtid="{D5CDD505-2E9C-101B-9397-08002B2CF9AE}" pid="4" name="Versiedatum">
    <vt:lpwstr>14 september 2023</vt:lpwstr>
  </property>
  <property fmtid="{D5CDD505-2E9C-101B-9397-08002B2CF9AE}" pid="5" name="Titel">
    <vt:lpwstr>ARIS binnen project Keystone</vt:lpwstr>
  </property>
  <property fmtid="{D5CDD505-2E9C-101B-9397-08002B2CF9AE}" pid="6" name="Subtitel">
    <vt:lpwstr/>
  </property>
  <property fmtid="{D5CDD505-2E9C-101B-9397-08002B2CF9AE}" pid="7" name="ContentTypeId">
    <vt:lpwstr>0x010100E0729B95A31C56458C19731DF68FBC940400E50BF1C0D23A344BBE5C5D6973B66A9B</vt:lpwstr>
  </property>
  <property fmtid="{D5CDD505-2E9C-101B-9397-08002B2CF9AE}" pid="8" name="Marking">
    <vt:lpwstr>INTERN GEBRUIK DEFENSIE</vt:lpwstr>
  </property>
  <property fmtid="{D5CDD505-2E9C-101B-9397-08002B2CF9AE}" pid="9" name="Classification">
    <vt:lpwstr>STG-G</vt:lpwstr>
  </property>
  <property fmtid="{D5CDD505-2E9C-101B-9397-08002B2CF9AE}" pid="10" name="Rubricering">
    <vt:lpwstr/>
  </property>
</Properties>
</file>